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36BD6" w14:textId="77777777" w:rsidR="003B380D" w:rsidRPr="00597B26" w:rsidRDefault="003B380D" w:rsidP="003B380D">
      <w:pPr>
        <w:pStyle w:val="5a"/>
      </w:pPr>
    </w:p>
    <w:p w14:paraId="371CD3E0" w14:textId="77777777" w:rsidR="003B380D" w:rsidRPr="00597B26" w:rsidRDefault="003B380D" w:rsidP="003B380D">
      <w:pPr>
        <w:rPr>
          <w:rFonts w:ascii="Huawei Sans" w:eastAsia="方正兰亭黑简体" w:hAnsi="Huawei Sans"/>
        </w:rPr>
      </w:pPr>
    </w:p>
    <w:p w14:paraId="67F8F7C3" w14:textId="77777777" w:rsidR="003B380D" w:rsidRPr="00597B26" w:rsidRDefault="003B380D" w:rsidP="003B380D">
      <w:pPr>
        <w:ind w:left="0"/>
        <w:rPr>
          <w:rFonts w:ascii="Huawei Sans" w:eastAsia="方正兰亭黑简体" w:hAnsi="Huawei Sans"/>
        </w:rPr>
      </w:pPr>
    </w:p>
    <w:p w14:paraId="5545E74E" w14:textId="77777777" w:rsidR="003B380D" w:rsidRPr="00597B26" w:rsidRDefault="003B380D" w:rsidP="003B380D">
      <w:pPr>
        <w:pStyle w:val="Cover2"/>
        <w:rPr>
          <w:rFonts w:ascii="Huawei Sans" w:eastAsia="方正兰亭黑简体" w:hAnsi="Huawei Sans"/>
          <w:sz w:val="72"/>
          <w:szCs w:val="72"/>
          <w:lang w:eastAsia="zh-CN"/>
        </w:rPr>
      </w:pPr>
    </w:p>
    <w:p w14:paraId="75C771A6" w14:textId="77777777" w:rsidR="003B380D" w:rsidRPr="00597B26" w:rsidRDefault="003B380D" w:rsidP="003B380D">
      <w:pPr>
        <w:pStyle w:val="Cover2"/>
        <w:rPr>
          <w:rFonts w:ascii="Huawei Sans" w:eastAsia="方正兰亭黑简体" w:hAnsi="Huawei Sans"/>
          <w:sz w:val="72"/>
          <w:szCs w:val="72"/>
          <w:lang w:eastAsia="zh-CN"/>
        </w:rPr>
      </w:pPr>
      <w:r w:rsidRPr="00597B26">
        <w:rPr>
          <w:rFonts w:ascii="Huawei Sans" w:eastAsia="方正兰亭黑简体" w:hAnsi="Huawei Sans" w:hint="eastAsia"/>
          <w:sz w:val="72"/>
          <w:szCs w:val="72"/>
          <w:lang w:eastAsia="zh-CN"/>
        </w:rPr>
        <w:t>华为云鲲鹏</w:t>
      </w:r>
    </w:p>
    <w:p w14:paraId="7F5FF718" w14:textId="77777777" w:rsidR="003B380D" w:rsidRPr="00597B26" w:rsidRDefault="003B380D" w:rsidP="003B380D">
      <w:pPr>
        <w:pStyle w:val="Cover2"/>
        <w:rPr>
          <w:rFonts w:ascii="Huawei Sans" w:eastAsia="方正兰亭黑简体" w:hAnsi="Huawei Sans"/>
          <w:sz w:val="72"/>
          <w:szCs w:val="72"/>
          <w:lang w:eastAsia="zh-CN"/>
        </w:rPr>
      </w:pPr>
      <w:r w:rsidRPr="00597B26">
        <w:rPr>
          <w:rFonts w:ascii="Huawei Sans" w:eastAsia="方正兰亭黑简体" w:hAnsi="Huawei Sans"/>
          <w:sz w:val="72"/>
          <w:szCs w:val="72"/>
          <w:lang w:eastAsia="zh-CN"/>
        </w:rPr>
        <w:t>BigData Pro</w:t>
      </w:r>
      <w:r w:rsidRPr="00597B26">
        <w:rPr>
          <w:rFonts w:ascii="Huawei Sans" w:eastAsia="方正兰亭黑简体" w:hAnsi="Huawei Sans"/>
          <w:sz w:val="72"/>
          <w:szCs w:val="72"/>
          <w:lang w:eastAsia="zh-CN"/>
        </w:rPr>
        <w:t>集群搭建</w:t>
      </w:r>
    </w:p>
    <w:p w14:paraId="1F97556C" w14:textId="77777777" w:rsidR="003B380D" w:rsidRPr="00597B26" w:rsidRDefault="003B380D" w:rsidP="003B380D">
      <w:pPr>
        <w:pStyle w:val="Cover2"/>
        <w:rPr>
          <w:rFonts w:ascii="Huawei Sans" w:eastAsia="方正兰亭黑简体" w:hAnsi="Huawei Sans"/>
          <w:lang w:eastAsia="zh-CN"/>
        </w:rPr>
      </w:pPr>
    </w:p>
    <w:p w14:paraId="0BB4D3E6" w14:textId="77777777" w:rsidR="003B380D" w:rsidRPr="00597B26" w:rsidRDefault="003B380D" w:rsidP="003B380D">
      <w:pPr>
        <w:pStyle w:val="Cover2"/>
        <w:rPr>
          <w:rFonts w:ascii="Huawei Sans" w:eastAsia="方正兰亭黑简体" w:hAnsi="Huawei Sans"/>
          <w:lang w:eastAsia="zh-CN"/>
        </w:rPr>
      </w:pPr>
    </w:p>
    <w:p w14:paraId="3331D2DB" w14:textId="77777777" w:rsidR="003B380D" w:rsidRPr="00597B26" w:rsidRDefault="003B380D" w:rsidP="003B380D">
      <w:pPr>
        <w:pStyle w:val="Cover2"/>
        <w:rPr>
          <w:rFonts w:ascii="Huawei Sans" w:eastAsia="方正兰亭黑简体" w:hAnsi="Huawei Sans"/>
          <w:lang w:eastAsia="zh-CN"/>
        </w:rPr>
      </w:pPr>
    </w:p>
    <w:p w14:paraId="1972ED28" w14:textId="77777777" w:rsidR="003B380D" w:rsidRPr="00597B26" w:rsidRDefault="003B380D" w:rsidP="003B380D">
      <w:pPr>
        <w:pStyle w:val="Cover2"/>
        <w:rPr>
          <w:rFonts w:ascii="Huawei Sans" w:eastAsia="方正兰亭黑简体" w:hAnsi="Huawei Sans"/>
          <w:lang w:eastAsia="zh-CN"/>
        </w:rPr>
      </w:pPr>
    </w:p>
    <w:p w14:paraId="6900E9F3" w14:textId="77777777" w:rsidR="003B380D" w:rsidRPr="00597B26" w:rsidRDefault="003B380D" w:rsidP="003B380D">
      <w:pPr>
        <w:pStyle w:val="Cover2"/>
        <w:rPr>
          <w:rFonts w:ascii="Huawei Sans" w:eastAsia="方正兰亭黑简体" w:hAnsi="Huawei Sans"/>
          <w:lang w:eastAsia="zh-CN"/>
        </w:rPr>
      </w:pPr>
    </w:p>
    <w:p w14:paraId="631C07FC" w14:textId="77777777" w:rsidR="003B380D" w:rsidRPr="00597B26" w:rsidRDefault="003B380D" w:rsidP="003B380D">
      <w:pPr>
        <w:pStyle w:val="Cover2"/>
        <w:rPr>
          <w:rFonts w:ascii="Huawei Sans" w:eastAsia="方正兰亭黑简体" w:hAnsi="Huawei Sans"/>
          <w:lang w:eastAsia="zh-CN"/>
        </w:rPr>
      </w:pPr>
    </w:p>
    <w:p w14:paraId="456B404A" w14:textId="77777777" w:rsidR="003B380D" w:rsidRPr="00597B26" w:rsidRDefault="003B380D" w:rsidP="003B380D">
      <w:pPr>
        <w:pStyle w:val="Cover2"/>
        <w:rPr>
          <w:rFonts w:ascii="Huawei Sans" w:eastAsia="方正兰亭黑简体" w:hAnsi="Huawei Sans"/>
          <w:lang w:eastAsia="zh-CN"/>
        </w:rPr>
      </w:pPr>
    </w:p>
    <w:p w14:paraId="3E8E2662" w14:textId="77777777" w:rsidR="003B380D" w:rsidRPr="00597B26" w:rsidRDefault="003B380D" w:rsidP="003B380D">
      <w:pPr>
        <w:pStyle w:val="Cover2"/>
        <w:rPr>
          <w:rFonts w:ascii="Huawei Sans" w:eastAsia="方正兰亭黑简体" w:hAnsi="Huawei Sans"/>
          <w:lang w:eastAsia="zh-CN"/>
        </w:rPr>
      </w:pPr>
    </w:p>
    <w:p w14:paraId="6E634CB9" w14:textId="77777777" w:rsidR="003B380D" w:rsidRPr="00597B26" w:rsidRDefault="003B380D" w:rsidP="003B380D">
      <w:pPr>
        <w:pStyle w:val="Cover2"/>
        <w:rPr>
          <w:rFonts w:ascii="Huawei Sans" w:eastAsia="方正兰亭黑简体" w:hAnsi="Huawei Sans"/>
          <w:lang w:eastAsia="zh-CN"/>
        </w:rPr>
      </w:pPr>
    </w:p>
    <w:p w14:paraId="72834E37" w14:textId="77777777" w:rsidR="003B380D" w:rsidRPr="00597B26" w:rsidRDefault="003B380D" w:rsidP="003B380D">
      <w:pPr>
        <w:pStyle w:val="Cover2"/>
        <w:rPr>
          <w:rFonts w:ascii="Huawei Sans" w:eastAsia="方正兰亭黑简体" w:hAnsi="Huawei Sans"/>
          <w:lang w:eastAsia="zh-CN"/>
        </w:rPr>
      </w:pPr>
    </w:p>
    <w:p w14:paraId="325C7B4F" w14:textId="77777777" w:rsidR="003B380D" w:rsidRPr="00597B26" w:rsidRDefault="003B380D" w:rsidP="003B380D">
      <w:pPr>
        <w:pStyle w:val="Cover2"/>
        <w:jc w:val="left"/>
        <w:rPr>
          <w:rFonts w:ascii="Huawei Sans" w:eastAsia="方正兰亭黑简体" w:hAnsi="Huawei Sans"/>
          <w:lang w:eastAsia="zh-CN"/>
        </w:rPr>
      </w:pPr>
    </w:p>
    <w:p w14:paraId="20F34BC2" w14:textId="77777777" w:rsidR="003B380D" w:rsidRPr="00597B26" w:rsidRDefault="003B380D" w:rsidP="003B380D">
      <w:pPr>
        <w:pStyle w:val="cover--"/>
        <w:rPr>
          <w:rFonts w:ascii="Huawei Sans" w:eastAsia="方正兰亭黑简体" w:hAnsi="Huawei Sans"/>
          <w:noProof/>
        </w:rPr>
      </w:pPr>
      <w:r w:rsidRPr="00597B26">
        <w:rPr>
          <w:rFonts w:ascii="Huawei Sans" w:eastAsia="方正兰亭黑简体" w:hAnsi="Huawei Sans"/>
          <w:noProof/>
        </w:rPr>
        <w:drawing>
          <wp:inline distT="0" distB="0" distL="0" distR="0" wp14:anchorId="1AB86C5F" wp14:editId="302239C7">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30AE24F3" w14:textId="77777777" w:rsidR="003B380D" w:rsidRPr="00597B26" w:rsidRDefault="003B380D" w:rsidP="003B380D">
      <w:pPr>
        <w:rPr>
          <w:rFonts w:ascii="Huawei Sans" w:eastAsia="方正兰亭黑简体" w:hAnsi="Huawei Sans"/>
        </w:rPr>
      </w:pPr>
      <w:r w:rsidRPr="00597B26">
        <w:rPr>
          <w:rFonts w:ascii="Huawei Sans" w:eastAsia="方正兰亭黑简体" w:hAnsi="Huawei Sans"/>
          <w:caps/>
        </w:rPr>
        <w:fldChar w:fldCharType="begin"/>
      </w:r>
      <w:r w:rsidRPr="00597B26">
        <w:rPr>
          <w:rFonts w:ascii="Huawei Sans" w:eastAsia="方正兰亭黑简体" w:hAnsi="Huawei Sans"/>
          <w:caps/>
        </w:rPr>
        <w:instrText xml:space="preserve"> DOCPROPERTY  Confidential </w:instrText>
      </w:r>
      <w:r w:rsidRPr="00597B26">
        <w:rPr>
          <w:rFonts w:ascii="Huawei Sans" w:eastAsia="方正兰亭黑简体" w:hAnsi="Huawei Sans"/>
          <w:caps/>
        </w:rPr>
        <w:fldChar w:fldCharType="end"/>
      </w:r>
    </w:p>
    <w:p w14:paraId="23CC3F18" w14:textId="77777777" w:rsidR="003B380D" w:rsidRPr="00597B26" w:rsidRDefault="003B380D" w:rsidP="003B380D">
      <w:pPr>
        <w:pStyle w:val="Cover2"/>
        <w:rPr>
          <w:rFonts w:ascii="Huawei Sans" w:eastAsia="方正兰亭黑简体" w:hAnsi="Huawei Sans"/>
          <w:lang w:eastAsia="zh-CN"/>
        </w:rPr>
      </w:pPr>
      <w:r w:rsidRPr="00597B26">
        <w:rPr>
          <w:rFonts w:ascii="Huawei Sans" w:eastAsia="方正兰亭黑简体" w:hAnsi="Huawei Sans"/>
          <w:lang w:eastAsia="zh-CN"/>
        </w:rPr>
        <w:t>华为技术有限公司</w:t>
      </w:r>
    </w:p>
    <w:p w14:paraId="6D9D33C3" w14:textId="77777777" w:rsidR="003B380D" w:rsidRPr="00597B26" w:rsidRDefault="003B380D" w:rsidP="003B380D">
      <w:pPr>
        <w:topLinePunct w:val="0"/>
        <w:adjustRightInd/>
        <w:snapToGrid/>
        <w:spacing w:before="0" w:after="0" w:line="240" w:lineRule="auto"/>
        <w:ind w:left="0"/>
        <w:rPr>
          <w:rFonts w:ascii="Huawei Sans" w:eastAsia="方正兰亭黑简体" w:hAnsi="Huawei Sans"/>
        </w:rPr>
        <w:sectPr w:rsidR="003B380D" w:rsidRPr="00597B26" w:rsidSect="00033B54">
          <w:pgSz w:w="11906" w:h="16838" w:code="9"/>
          <w:pgMar w:top="1701" w:right="1134" w:bottom="1701" w:left="1134" w:header="567" w:footer="567" w:gutter="0"/>
          <w:pgNumType w:start="1"/>
          <w:cols w:space="425"/>
          <w:docGrid w:linePitch="312"/>
        </w:sectPr>
      </w:pPr>
      <w:r w:rsidRPr="00597B26">
        <w:rPr>
          <w:rFonts w:ascii="Huawei Sans" w:eastAsia="方正兰亭黑简体" w:hAnsi="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42D7BAF2" w14:textId="77777777" w:rsidR="003B380D" w:rsidRPr="00597B26" w:rsidRDefault="003B380D" w:rsidP="003B380D">
          <w:pPr>
            <w:pStyle w:val="Contents"/>
          </w:pPr>
          <w:r w:rsidRPr="00597B26">
            <w:rPr>
              <w:lang w:val="zh-CN"/>
            </w:rPr>
            <w:t>目录</w:t>
          </w:r>
        </w:p>
        <w:p w14:paraId="3A54C05F" w14:textId="77777777" w:rsidR="00424D8B" w:rsidRDefault="003B380D">
          <w:pPr>
            <w:pStyle w:val="12"/>
            <w:tabs>
              <w:tab w:val="right" w:leader="dot" w:pos="9628"/>
            </w:tabs>
            <w:rPr>
              <w:rFonts w:asciiTheme="minorHAnsi" w:eastAsiaTheme="minorEastAsia" w:hAnsiTheme="minorHAnsi" w:cstheme="minorBidi"/>
              <w:b w:val="0"/>
              <w:bCs w:val="0"/>
              <w:noProof/>
              <w:kern w:val="2"/>
              <w:sz w:val="21"/>
              <w:szCs w:val="22"/>
            </w:rPr>
          </w:pPr>
          <w:r w:rsidRPr="00597B26">
            <w:rPr>
              <w:b w:val="0"/>
              <w:bCs w:val="0"/>
              <w:noProof/>
            </w:rPr>
            <w:fldChar w:fldCharType="begin"/>
          </w:r>
          <w:r w:rsidRPr="00597B26">
            <w:rPr>
              <w:b w:val="0"/>
              <w:bCs w:val="0"/>
              <w:noProof/>
            </w:rPr>
            <w:instrText xml:space="preserve"> </w:instrText>
          </w:r>
          <w:r w:rsidRPr="00597B26">
            <w:rPr>
              <w:rFonts w:hint="eastAsia"/>
              <w:b w:val="0"/>
              <w:bCs w:val="0"/>
              <w:noProof/>
            </w:rPr>
            <w:instrText>TOC \o "1-3" \h \z \u</w:instrText>
          </w:r>
          <w:r w:rsidRPr="00597B26">
            <w:rPr>
              <w:b w:val="0"/>
              <w:bCs w:val="0"/>
              <w:noProof/>
            </w:rPr>
            <w:instrText xml:space="preserve"> </w:instrText>
          </w:r>
          <w:r w:rsidRPr="00597B26">
            <w:rPr>
              <w:b w:val="0"/>
              <w:bCs w:val="0"/>
              <w:noProof/>
            </w:rPr>
            <w:fldChar w:fldCharType="separate"/>
          </w:r>
          <w:hyperlink w:anchor="_Toc63611108" w:history="1">
            <w:r w:rsidR="00424D8B" w:rsidRPr="00B75B95">
              <w:rPr>
                <w:rStyle w:val="ad"/>
                <w:rFonts w:cs="Huawei Sans"/>
                <w:noProof/>
              </w:rPr>
              <w:t>1</w:t>
            </w:r>
            <w:r w:rsidR="00424D8B" w:rsidRPr="00B75B95">
              <w:rPr>
                <w:rStyle w:val="ad"/>
                <w:rFonts w:hint="eastAsia"/>
                <w:noProof/>
              </w:rPr>
              <w:t xml:space="preserve"> </w:t>
            </w:r>
            <w:r w:rsidR="00424D8B" w:rsidRPr="00B75B95">
              <w:rPr>
                <w:rStyle w:val="ad"/>
                <w:rFonts w:hint="eastAsia"/>
                <w:noProof/>
              </w:rPr>
              <w:t>实验概览</w:t>
            </w:r>
            <w:r w:rsidR="00424D8B">
              <w:rPr>
                <w:noProof/>
                <w:webHidden/>
              </w:rPr>
              <w:tab/>
            </w:r>
            <w:r w:rsidR="00424D8B">
              <w:rPr>
                <w:noProof/>
                <w:webHidden/>
              </w:rPr>
              <w:fldChar w:fldCharType="begin"/>
            </w:r>
            <w:r w:rsidR="00424D8B">
              <w:rPr>
                <w:noProof/>
                <w:webHidden/>
              </w:rPr>
              <w:instrText xml:space="preserve"> PAGEREF _Toc63611108 \h </w:instrText>
            </w:r>
            <w:r w:rsidR="00424D8B">
              <w:rPr>
                <w:noProof/>
                <w:webHidden/>
              </w:rPr>
            </w:r>
            <w:r w:rsidR="00424D8B">
              <w:rPr>
                <w:noProof/>
                <w:webHidden/>
              </w:rPr>
              <w:fldChar w:fldCharType="separate"/>
            </w:r>
            <w:r w:rsidR="00424D8B">
              <w:rPr>
                <w:noProof/>
                <w:webHidden/>
              </w:rPr>
              <w:t>3</w:t>
            </w:r>
            <w:r w:rsidR="00424D8B">
              <w:rPr>
                <w:noProof/>
                <w:webHidden/>
              </w:rPr>
              <w:fldChar w:fldCharType="end"/>
            </w:r>
          </w:hyperlink>
        </w:p>
        <w:p w14:paraId="6064BF6C"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09" w:history="1">
            <w:r w:rsidR="00424D8B" w:rsidRPr="00B75B95">
              <w:rPr>
                <w:rStyle w:val="ad"/>
                <w:rFonts w:cs="Huawei Sans"/>
                <w:snapToGrid w:val="0"/>
              </w:rPr>
              <w:t>1.1</w:t>
            </w:r>
            <w:r w:rsidR="00424D8B" w:rsidRPr="00B75B95">
              <w:rPr>
                <w:rStyle w:val="ad"/>
                <w:rFonts w:hint="eastAsia"/>
              </w:rPr>
              <w:t xml:space="preserve"> </w:t>
            </w:r>
            <w:r w:rsidR="00424D8B" w:rsidRPr="00B75B95">
              <w:rPr>
                <w:rStyle w:val="ad"/>
                <w:rFonts w:hint="eastAsia"/>
              </w:rPr>
              <w:t>实验介绍</w:t>
            </w:r>
            <w:r w:rsidR="00424D8B">
              <w:rPr>
                <w:webHidden/>
              </w:rPr>
              <w:tab/>
            </w:r>
            <w:r w:rsidR="00424D8B">
              <w:rPr>
                <w:webHidden/>
              </w:rPr>
              <w:fldChar w:fldCharType="begin"/>
            </w:r>
            <w:r w:rsidR="00424D8B">
              <w:rPr>
                <w:webHidden/>
              </w:rPr>
              <w:instrText xml:space="preserve"> PAGEREF _Toc63611109 \h </w:instrText>
            </w:r>
            <w:r w:rsidR="00424D8B">
              <w:rPr>
                <w:webHidden/>
              </w:rPr>
            </w:r>
            <w:r w:rsidR="00424D8B">
              <w:rPr>
                <w:webHidden/>
              </w:rPr>
              <w:fldChar w:fldCharType="separate"/>
            </w:r>
            <w:r w:rsidR="00424D8B">
              <w:rPr>
                <w:webHidden/>
              </w:rPr>
              <w:t>3</w:t>
            </w:r>
            <w:r w:rsidR="00424D8B">
              <w:rPr>
                <w:webHidden/>
              </w:rPr>
              <w:fldChar w:fldCharType="end"/>
            </w:r>
          </w:hyperlink>
        </w:p>
        <w:p w14:paraId="141073F2"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10" w:history="1">
            <w:r w:rsidR="00424D8B" w:rsidRPr="00B75B95">
              <w:rPr>
                <w:rStyle w:val="ad"/>
                <w:rFonts w:cs="Huawei Sans"/>
                <w:snapToGrid w:val="0"/>
              </w:rPr>
              <w:t>1.2</w:t>
            </w:r>
            <w:r w:rsidR="00424D8B" w:rsidRPr="00B75B95">
              <w:rPr>
                <w:rStyle w:val="ad"/>
                <w:rFonts w:hint="eastAsia"/>
              </w:rPr>
              <w:t xml:space="preserve"> </w:t>
            </w:r>
            <w:r w:rsidR="00424D8B" w:rsidRPr="00B75B95">
              <w:rPr>
                <w:rStyle w:val="ad"/>
                <w:rFonts w:hint="eastAsia"/>
              </w:rPr>
              <w:t>实验目的</w:t>
            </w:r>
            <w:r w:rsidR="00424D8B">
              <w:rPr>
                <w:webHidden/>
              </w:rPr>
              <w:tab/>
            </w:r>
            <w:r w:rsidR="00424D8B">
              <w:rPr>
                <w:webHidden/>
              </w:rPr>
              <w:fldChar w:fldCharType="begin"/>
            </w:r>
            <w:r w:rsidR="00424D8B">
              <w:rPr>
                <w:webHidden/>
              </w:rPr>
              <w:instrText xml:space="preserve"> PAGEREF _Toc63611110 \h </w:instrText>
            </w:r>
            <w:r w:rsidR="00424D8B">
              <w:rPr>
                <w:webHidden/>
              </w:rPr>
            </w:r>
            <w:r w:rsidR="00424D8B">
              <w:rPr>
                <w:webHidden/>
              </w:rPr>
              <w:fldChar w:fldCharType="separate"/>
            </w:r>
            <w:r w:rsidR="00424D8B">
              <w:rPr>
                <w:webHidden/>
              </w:rPr>
              <w:t>3</w:t>
            </w:r>
            <w:r w:rsidR="00424D8B">
              <w:rPr>
                <w:webHidden/>
              </w:rPr>
              <w:fldChar w:fldCharType="end"/>
            </w:r>
          </w:hyperlink>
        </w:p>
        <w:p w14:paraId="563CB8FE"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11" w:history="1">
            <w:r w:rsidR="00424D8B" w:rsidRPr="00B75B95">
              <w:rPr>
                <w:rStyle w:val="ad"/>
                <w:rFonts w:cs="Huawei Sans"/>
                <w:snapToGrid w:val="0"/>
              </w:rPr>
              <w:t>1.3</w:t>
            </w:r>
            <w:r w:rsidR="00424D8B" w:rsidRPr="00B75B95">
              <w:rPr>
                <w:rStyle w:val="ad"/>
                <w:rFonts w:hint="eastAsia"/>
              </w:rPr>
              <w:t xml:space="preserve"> </w:t>
            </w:r>
            <w:r w:rsidR="00424D8B" w:rsidRPr="00B75B95">
              <w:rPr>
                <w:rStyle w:val="ad"/>
                <w:rFonts w:hint="eastAsia"/>
              </w:rPr>
              <w:t>实验流程</w:t>
            </w:r>
            <w:r w:rsidR="00424D8B">
              <w:rPr>
                <w:webHidden/>
              </w:rPr>
              <w:tab/>
            </w:r>
            <w:r w:rsidR="00424D8B">
              <w:rPr>
                <w:webHidden/>
              </w:rPr>
              <w:fldChar w:fldCharType="begin"/>
            </w:r>
            <w:r w:rsidR="00424D8B">
              <w:rPr>
                <w:webHidden/>
              </w:rPr>
              <w:instrText xml:space="preserve"> PAGEREF _Toc63611111 \h </w:instrText>
            </w:r>
            <w:r w:rsidR="00424D8B">
              <w:rPr>
                <w:webHidden/>
              </w:rPr>
            </w:r>
            <w:r w:rsidR="00424D8B">
              <w:rPr>
                <w:webHidden/>
              </w:rPr>
              <w:fldChar w:fldCharType="separate"/>
            </w:r>
            <w:r w:rsidR="00424D8B">
              <w:rPr>
                <w:webHidden/>
              </w:rPr>
              <w:t>4</w:t>
            </w:r>
            <w:r w:rsidR="00424D8B">
              <w:rPr>
                <w:webHidden/>
              </w:rPr>
              <w:fldChar w:fldCharType="end"/>
            </w:r>
          </w:hyperlink>
        </w:p>
        <w:p w14:paraId="7291DD4F" w14:textId="77777777" w:rsidR="00424D8B" w:rsidRDefault="002B61A4">
          <w:pPr>
            <w:pStyle w:val="12"/>
            <w:tabs>
              <w:tab w:val="right" w:leader="dot" w:pos="9628"/>
            </w:tabs>
            <w:rPr>
              <w:rFonts w:asciiTheme="minorHAnsi" w:eastAsiaTheme="minorEastAsia" w:hAnsiTheme="minorHAnsi" w:cstheme="minorBidi"/>
              <w:b w:val="0"/>
              <w:bCs w:val="0"/>
              <w:noProof/>
              <w:kern w:val="2"/>
              <w:sz w:val="21"/>
              <w:szCs w:val="22"/>
            </w:rPr>
          </w:pPr>
          <w:hyperlink w:anchor="_Toc63611112" w:history="1">
            <w:r w:rsidR="00424D8B" w:rsidRPr="00B75B95">
              <w:rPr>
                <w:rStyle w:val="ad"/>
                <w:rFonts w:cs="Huawei Sans"/>
                <w:noProof/>
              </w:rPr>
              <w:t>2</w:t>
            </w:r>
            <w:r w:rsidR="00424D8B" w:rsidRPr="00B75B95">
              <w:rPr>
                <w:rStyle w:val="ad"/>
                <w:rFonts w:hint="eastAsia"/>
                <w:noProof/>
              </w:rPr>
              <w:t xml:space="preserve"> </w:t>
            </w:r>
            <w:r w:rsidR="00424D8B" w:rsidRPr="00B75B95">
              <w:rPr>
                <w:rStyle w:val="ad"/>
                <w:rFonts w:hint="eastAsia"/>
                <w:noProof/>
              </w:rPr>
              <w:t>华为云环境准备</w:t>
            </w:r>
            <w:r w:rsidR="00424D8B">
              <w:rPr>
                <w:noProof/>
                <w:webHidden/>
              </w:rPr>
              <w:tab/>
            </w:r>
            <w:r w:rsidR="00424D8B">
              <w:rPr>
                <w:noProof/>
                <w:webHidden/>
              </w:rPr>
              <w:fldChar w:fldCharType="begin"/>
            </w:r>
            <w:r w:rsidR="00424D8B">
              <w:rPr>
                <w:noProof/>
                <w:webHidden/>
              </w:rPr>
              <w:instrText xml:space="preserve"> PAGEREF _Toc63611112 \h </w:instrText>
            </w:r>
            <w:r w:rsidR="00424D8B">
              <w:rPr>
                <w:noProof/>
                <w:webHidden/>
              </w:rPr>
            </w:r>
            <w:r w:rsidR="00424D8B">
              <w:rPr>
                <w:noProof/>
                <w:webHidden/>
              </w:rPr>
              <w:fldChar w:fldCharType="separate"/>
            </w:r>
            <w:r w:rsidR="00424D8B">
              <w:rPr>
                <w:noProof/>
                <w:webHidden/>
              </w:rPr>
              <w:t>5</w:t>
            </w:r>
            <w:r w:rsidR="00424D8B">
              <w:rPr>
                <w:noProof/>
                <w:webHidden/>
              </w:rPr>
              <w:fldChar w:fldCharType="end"/>
            </w:r>
          </w:hyperlink>
        </w:p>
        <w:p w14:paraId="60E41543"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13" w:history="1">
            <w:r w:rsidR="00424D8B" w:rsidRPr="00B75B95">
              <w:rPr>
                <w:rStyle w:val="ad"/>
                <w:rFonts w:cs="Huawei Sans"/>
                <w:snapToGrid w:val="0"/>
              </w:rPr>
              <w:t>2.1</w:t>
            </w:r>
            <w:r w:rsidR="00424D8B" w:rsidRPr="00B75B95">
              <w:rPr>
                <w:rStyle w:val="ad"/>
                <w:rFonts w:hint="eastAsia"/>
              </w:rPr>
              <w:t xml:space="preserve"> </w:t>
            </w:r>
            <w:r w:rsidR="00424D8B" w:rsidRPr="00B75B95">
              <w:rPr>
                <w:rStyle w:val="ad"/>
                <w:rFonts w:hint="eastAsia"/>
              </w:rPr>
              <w:t>实验介绍</w:t>
            </w:r>
            <w:r w:rsidR="00424D8B">
              <w:rPr>
                <w:webHidden/>
              </w:rPr>
              <w:tab/>
            </w:r>
            <w:r w:rsidR="00424D8B">
              <w:rPr>
                <w:webHidden/>
              </w:rPr>
              <w:fldChar w:fldCharType="begin"/>
            </w:r>
            <w:r w:rsidR="00424D8B">
              <w:rPr>
                <w:webHidden/>
              </w:rPr>
              <w:instrText xml:space="preserve"> PAGEREF _Toc63611113 \h </w:instrText>
            </w:r>
            <w:r w:rsidR="00424D8B">
              <w:rPr>
                <w:webHidden/>
              </w:rPr>
            </w:r>
            <w:r w:rsidR="00424D8B">
              <w:rPr>
                <w:webHidden/>
              </w:rPr>
              <w:fldChar w:fldCharType="separate"/>
            </w:r>
            <w:r w:rsidR="00424D8B">
              <w:rPr>
                <w:webHidden/>
              </w:rPr>
              <w:t>5</w:t>
            </w:r>
            <w:r w:rsidR="00424D8B">
              <w:rPr>
                <w:webHidden/>
              </w:rPr>
              <w:fldChar w:fldCharType="end"/>
            </w:r>
          </w:hyperlink>
        </w:p>
        <w:p w14:paraId="29108508"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14" w:history="1">
            <w:r w:rsidR="00424D8B" w:rsidRPr="00B75B95">
              <w:rPr>
                <w:rStyle w:val="ad"/>
                <w:rFonts w:cs="Huawei Sans"/>
                <w:bCs/>
                <w:snapToGrid w:val="0"/>
                <w:lang w:eastAsia="en-US"/>
              </w:rPr>
              <w:t>2.1.1</w:t>
            </w:r>
            <w:r w:rsidR="00424D8B" w:rsidRPr="00B75B95">
              <w:rPr>
                <w:rStyle w:val="ad"/>
                <w:rFonts w:hint="eastAsia"/>
                <w:lang w:eastAsia="en-US"/>
              </w:rPr>
              <w:t xml:space="preserve"> </w:t>
            </w:r>
            <w:r w:rsidR="00424D8B" w:rsidRPr="00B75B95">
              <w:rPr>
                <w:rStyle w:val="ad"/>
                <w:rFonts w:hint="eastAsia"/>
                <w:lang w:eastAsia="en-US"/>
              </w:rPr>
              <w:t>关于本实验</w:t>
            </w:r>
            <w:r w:rsidR="00424D8B">
              <w:rPr>
                <w:webHidden/>
              </w:rPr>
              <w:tab/>
            </w:r>
            <w:r w:rsidR="00424D8B">
              <w:rPr>
                <w:webHidden/>
              </w:rPr>
              <w:fldChar w:fldCharType="begin"/>
            </w:r>
            <w:r w:rsidR="00424D8B">
              <w:rPr>
                <w:webHidden/>
              </w:rPr>
              <w:instrText xml:space="preserve"> PAGEREF _Toc63611114 \h </w:instrText>
            </w:r>
            <w:r w:rsidR="00424D8B">
              <w:rPr>
                <w:webHidden/>
              </w:rPr>
            </w:r>
            <w:r w:rsidR="00424D8B">
              <w:rPr>
                <w:webHidden/>
              </w:rPr>
              <w:fldChar w:fldCharType="separate"/>
            </w:r>
            <w:r w:rsidR="00424D8B">
              <w:rPr>
                <w:webHidden/>
              </w:rPr>
              <w:t>5</w:t>
            </w:r>
            <w:r w:rsidR="00424D8B">
              <w:rPr>
                <w:webHidden/>
              </w:rPr>
              <w:fldChar w:fldCharType="end"/>
            </w:r>
          </w:hyperlink>
        </w:p>
        <w:p w14:paraId="79CC47A3"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15" w:history="1">
            <w:r w:rsidR="00424D8B" w:rsidRPr="00B75B95">
              <w:rPr>
                <w:rStyle w:val="ad"/>
                <w:rFonts w:cs="Huawei Sans"/>
                <w:bCs/>
                <w:snapToGrid w:val="0"/>
                <w:lang w:eastAsia="en-US"/>
              </w:rPr>
              <w:t>2.1.2</w:t>
            </w:r>
            <w:r w:rsidR="00424D8B" w:rsidRPr="00B75B95">
              <w:rPr>
                <w:rStyle w:val="ad"/>
                <w:rFonts w:hint="eastAsia"/>
                <w:lang w:eastAsia="en-US"/>
              </w:rPr>
              <w:t xml:space="preserve"> </w:t>
            </w:r>
            <w:r w:rsidR="00424D8B" w:rsidRPr="00B75B95">
              <w:rPr>
                <w:rStyle w:val="ad"/>
                <w:rFonts w:hint="eastAsia"/>
                <w:lang w:eastAsia="en-US"/>
              </w:rPr>
              <w:t>实验目的</w:t>
            </w:r>
            <w:r w:rsidR="00424D8B">
              <w:rPr>
                <w:webHidden/>
              </w:rPr>
              <w:tab/>
            </w:r>
            <w:r w:rsidR="00424D8B">
              <w:rPr>
                <w:webHidden/>
              </w:rPr>
              <w:fldChar w:fldCharType="begin"/>
            </w:r>
            <w:r w:rsidR="00424D8B">
              <w:rPr>
                <w:webHidden/>
              </w:rPr>
              <w:instrText xml:space="preserve"> PAGEREF _Toc63611115 \h </w:instrText>
            </w:r>
            <w:r w:rsidR="00424D8B">
              <w:rPr>
                <w:webHidden/>
              </w:rPr>
            </w:r>
            <w:r w:rsidR="00424D8B">
              <w:rPr>
                <w:webHidden/>
              </w:rPr>
              <w:fldChar w:fldCharType="separate"/>
            </w:r>
            <w:r w:rsidR="00424D8B">
              <w:rPr>
                <w:webHidden/>
              </w:rPr>
              <w:t>5</w:t>
            </w:r>
            <w:r w:rsidR="00424D8B">
              <w:rPr>
                <w:webHidden/>
              </w:rPr>
              <w:fldChar w:fldCharType="end"/>
            </w:r>
          </w:hyperlink>
        </w:p>
        <w:p w14:paraId="2CE54036"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16" w:history="1">
            <w:r w:rsidR="00424D8B" w:rsidRPr="00B75B95">
              <w:rPr>
                <w:rStyle w:val="ad"/>
                <w:rFonts w:cs="Huawei Sans"/>
                <w:snapToGrid w:val="0"/>
              </w:rPr>
              <w:t>2.2</w:t>
            </w:r>
            <w:r w:rsidR="00424D8B" w:rsidRPr="00B75B95">
              <w:rPr>
                <w:rStyle w:val="ad"/>
                <w:rFonts w:hint="eastAsia"/>
              </w:rPr>
              <w:t xml:space="preserve"> </w:t>
            </w:r>
            <w:r w:rsidR="00424D8B" w:rsidRPr="00B75B95">
              <w:rPr>
                <w:rStyle w:val="ad"/>
                <w:rFonts w:hint="eastAsia"/>
              </w:rPr>
              <w:t>购买华为云</w:t>
            </w:r>
            <w:r w:rsidR="00424D8B" w:rsidRPr="00B75B95">
              <w:rPr>
                <w:rStyle w:val="ad"/>
              </w:rPr>
              <w:t>ECS</w:t>
            </w:r>
            <w:r w:rsidR="00424D8B">
              <w:rPr>
                <w:webHidden/>
              </w:rPr>
              <w:tab/>
            </w:r>
            <w:r w:rsidR="00424D8B">
              <w:rPr>
                <w:webHidden/>
              </w:rPr>
              <w:fldChar w:fldCharType="begin"/>
            </w:r>
            <w:r w:rsidR="00424D8B">
              <w:rPr>
                <w:webHidden/>
              </w:rPr>
              <w:instrText xml:space="preserve"> PAGEREF _Toc63611116 \h </w:instrText>
            </w:r>
            <w:r w:rsidR="00424D8B">
              <w:rPr>
                <w:webHidden/>
              </w:rPr>
            </w:r>
            <w:r w:rsidR="00424D8B">
              <w:rPr>
                <w:webHidden/>
              </w:rPr>
              <w:fldChar w:fldCharType="separate"/>
            </w:r>
            <w:r w:rsidR="00424D8B">
              <w:rPr>
                <w:webHidden/>
              </w:rPr>
              <w:t>5</w:t>
            </w:r>
            <w:r w:rsidR="00424D8B">
              <w:rPr>
                <w:webHidden/>
              </w:rPr>
              <w:fldChar w:fldCharType="end"/>
            </w:r>
          </w:hyperlink>
        </w:p>
        <w:p w14:paraId="71DD252A"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17" w:history="1">
            <w:r w:rsidR="00424D8B" w:rsidRPr="00B75B95">
              <w:rPr>
                <w:rStyle w:val="ad"/>
                <w:rFonts w:cs="Huawei Sans"/>
                <w:bCs/>
                <w:snapToGrid w:val="0"/>
              </w:rPr>
              <w:t>2.2.1</w:t>
            </w:r>
            <w:r w:rsidR="00424D8B" w:rsidRPr="00B75B95">
              <w:rPr>
                <w:rStyle w:val="ad"/>
                <w:rFonts w:hint="eastAsia"/>
              </w:rPr>
              <w:t xml:space="preserve"> </w:t>
            </w:r>
            <w:r w:rsidR="00424D8B" w:rsidRPr="00B75B95">
              <w:rPr>
                <w:rStyle w:val="ad"/>
                <w:rFonts w:hint="eastAsia"/>
              </w:rPr>
              <w:t>进入华为云控制台</w:t>
            </w:r>
            <w:r w:rsidR="00424D8B">
              <w:rPr>
                <w:webHidden/>
              </w:rPr>
              <w:tab/>
            </w:r>
            <w:r w:rsidR="00424D8B">
              <w:rPr>
                <w:webHidden/>
              </w:rPr>
              <w:fldChar w:fldCharType="begin"/>
            </w:r>
            <w:r w:rsidR="00424D8B">
              <w:rPr>
                <w:webHidden/>
              </w:rPr>
              <w:instrText xml:space="preserve"> PAGEREF _Toc63611117 \h </w:instrText>
            </w:r>
            <w:r w:rsidR="00424D8B">
              <w:rPr>
                <w:webHidden/>
              </w:rPr>
            </w:r>
            <w:r w:rsidR="00424D8B">
              <w:rPr>
                <w:webHidden/>
              </w:rPr>
              <w:fldChar w:fldCharType="separate"/>
            </w:r>
            <w:r w:rsidR="00424D8B">
              <w:rPr>
                <w:webHidden/>
              </w:rPr>
              <w:t>5</w:t>
            </w:r>
            <w:r w:rsidR="00424D8B">
              <w:rPr>
                <w:webHidden/>
              </w:rPr>
              <w:fldChar w:fldCharType="end"/>
            </w:r>
          </w:hyperlink>
        </w:p>
        <w:p w14:paraId="4BE7BC63"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18" w:history="1">
            <w:r w:rsidR="00424D8B" w:rsidRPr="00B75B95">
              <w:rPr>
                <w:rStyle w:val="ad"/>
                <w:rFonts w:cs="Huawei Sans"/>
                <w:bCs/>
                <w:snapToGrid w:val="0"/>
              </w:rPr>
              <w:t>2.2.2</w:t>
            </w:r>
            <w:r w:rsidR="00424D8B" w:rsidRPr="00B75B95">
              <w:rPr>
                <w:rStyle w:val="ad"/>
                <w:rFonts w:hint="eastAsia"/>
              </w:rPr>
              <w:t xml:space="preserve"> </w:t>
            </w:r>
            <w:r w:rsidR="00424D8B" w:rsidRPr="00B75B95">
              <w:rPr>
                <w:rStyle w:val="ad"/>
                <w:rFonts w:hint="eastAsia"/>
              </w:rPr>
              <w:t>购买华为云</w:t>
            </w:r>
            <w:r w:rsidR="00424D8B" w:rsidRPr="00B75B95">
              <w:rPr>
                <w:rStyle w:val="ad"/>
              </w:rPr>
              <w:t>ECS</w:t>
            </w:r>
            <w:r w:rsidR="00424D8B">
              <w:rPr>
                <w:webHidden/>
              </w:rPr>
              <w:tab/>
            </w:r>
            <w:r w:rsidR="00424D8B">
              <w:rPr>
                <w:webHidden/>
              </w:rPr>
              <w:fldChar w:fldCharType="begin"/>
            </w:r>
            <w:r w:rsidR="00424D8B">
              <w:rPr>
                <w:webHidden/>
              </w:rPr>
              <w:instrText xml:space="preserve"> PAGEREF _Toc63611118 \h </w:instrText>
            </w:r>
            <w:r w:rsidR="00424D8B">
              <w:rPr>
                <w:webHidden/>
              </w:rPr>
            </w:r>
            <w:r w:rsidR="00424D8B">
              <w:rPr>
                <w:webHidden/>
              </w:rPr>
              <w:fldChar w:fldCharType="separate"/>
            </w:r>
            <w:r w:rsidR="00424D8B">
              <w:rPr>
                <w:webHidden/>
              </w:rPr>
              <w:t>7</w:t>
            </w:r>
            <w:r w:rsidR="00424D8B">
              <w:rPr>
                <w:webHidden/>
              </w:rPr>
              <w:fldChar w:fldCharType="end"/>
            </w:r>
          </w:hyperlink>
        </w:p>
        <w:p w14:paraId="1432ECD2"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19" w:history="1">
            <w:r w:rsidR="00424D8B" w:rsidRPr="00B75B95">
              <w:rPr>
                <w:rStyle w:val="ad"/>
                <w:rFonts w:cs="Huawei Sans"/>
                <w:bCs/>
                <w:snapToGrid w:val="0"/>
              </w:rPr>
              <w:t>2.2.3</w:t>
            </w:r>
            <w:r w:rsidR="00424D8B" w:rsidRPr="00B75B95">
              <w:rPr>
                <w:rStyle w:val="ad"/>
                <w:rFonts w:hint="eastAsia"/>
              </w:rPr>
              <w:t xml:space="preserve"> </w:t>
            </w:r>
            <w:r w:rsidR="00424D8B" w:rsidRPr="00B75B95">
              <w:rPr>
                <w:rStyle w:val="ad"/>
                <w:rFonts w:hint="eastAsia"/>
              </w:rPr>
              <w:t>配置安全组规则</w:t>
            </w:r>
            <w:r w:rsidR="00424D8B">
              <w:rPr>
                <w:webHidden/>
              </w:rPr>
              <w:tab/>
            </w:r>
            <w:r w:rsidR="00424D8B">
              <w:rPr>
                <w:webHidden/>
              </w:rPr>
              <w:fldChar w:fldCharType="begin"/>
            </w:r>
            <w:r w:rsidR="00424D8B">
              <w:rPr>
                <w:webHidden/>
              </w:rPr>
              <w:instrText xml:space="preserve"> PAGEREF _Toc63611119 \h </w:instrText>
            </w:r>
            <w:r w:rsidR="00424D8B">
              <w:rPr>
                <w:webHidden/>
              </w:rPr>
            </w:r>
            <w:r w:rsidR="00424D8B">
              <w:rPr>
                <w:webHidden/>
              </w:rPr>
              <w:fldChar w:fldCharType="separate"/>
            </w:r>
            <w:r w:rsidR="00424D8B">
              <w:rPr>
                <w:webHidden/>
              </w:rPr>
              <w:t>10</w:t>
            </w:r>
            <w:r w:rsidR="00424D8B">
              <w:rPr>
                <w:webHidden/>
              </w:rPr>
              <w:fldChar w:fldCharType="end"/>
            </w:r>
          </w:hyperlink>
        </w:p>
        <w:p w14:paraId="00B3F961"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20" w:history="1">
            <w:r w:rsidR="00424D8B" w:rsidRPr="00B75B95">
              <w:rPr>
                <w:rStyle w:val="ad"/>
                <w:rFonts w:cs="Huawei Sans"/>
                <w:snapToGrid w:val="0"/>
              </w:rPr>
              <w:t>2.3</w:t>
            </w:r>
            <w:r w:rsidR="00424D8B" w:rsidRPr="00B75B95">
              <w:rPr>
                <w:rStyle w:val="ad"/>
                <w:rFonts w:hint="eastAsia"/>
              </w:rPr>
              <w:t xml:space="preserve"> </w:t>
            </w:r>
            <w:r w:rsidR="00424D8B" w:rsidRPr="00B75B95">
              <w:rPr>
                <w:rStyle w:val="ad"/>
                <w:rFonts w:hint="eastAsia"/>
              </w:rPr>
              <w:t>准备</w:t>
            </w:r>
            <w:r w:rsidR="00424D8B" w:rsidRPr="00B75B95">
              <w:rPr>
                <w:rStyle w:val="ad"/>
              </w:rPr>
              <w:t>OBS</w:t>
            </w:r>
            <w:r w:rsidR="00424D8B" w:rsidRPr="00B75B95">
              <w:rPr>
                <w:rStyle w:val="ad"/>
                <w:rFonts w:hint="eastAsia"/>
              </w:rPr>
              <w:t>服务</w:t>
            </w:r>
            <w:r w:rsidR="00424D8B">
              <w:rPr>
                <w:webHidden/>
              </w:rPr>
              <w:tab/>
            </w:r>
            <w:r w:rsidR="00424D8B">
              <w:rPr>
                <w:webHidden/>
              </w:rPr>
              <w:fldChar w:fldCharType="begin"/>
            </w:r>
            <w:r w:rsidR="00424D8B">
              <w:rPr>
                <w:webHidden/>
              </w:rPr>
              <w:instrText xml:space="preserve"> PAGEREF _Toc63611120 \h </w:instrText>
            </w:r>
            <w:r w:rsidR="00424D8B">
              <w:rPr>
                <w:webHidden/>
              </w:rPr>
            </w:r>
            <w:r w:rsidR="00424D8B">
              <w:rPr>
                <w:webHidden/>
              </w:rPr>
              <w:fldChar w:fldCharType="separate"/>
            </w:r>
            <w:r w:rsidR="00424D8B">
              <w:rPr>
                <w:webHidden/>
              </w:rPr>
              <w:t>11</w:t>
            </w:r>
            <w:r w:rsidR="00424D8B">
              <w:rPr>
                <w:webHidden/>
              </w:rPr>
              <w:fldChar w:fldCharType="end"/>
            </w:r>
          </w:hyperlink>
        </w:p>
        <w:p w14:paraId="13729D7D"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21" w:history="1">
            <w:r w:rsidR="00424D8B" w:rsidRPr="00B75B95">
              <w:rPr>
                <w:rStyle w:val="ad"/>
                <w:rFonts w:cs="Huawei Sans"/>
                <w:bCs/>
                <w:snapToGrid w:val="0"/>
                <w:lang w:eastAsia="en-US"/>
              </w:rPr>
              <w:t>2.3.1</w:t>
            </w:r>
            <w:r w:rsidR="00424D8B" w:rsidRPr="00B75B95">
              <w:rPr>
                <w:rStyle w:val="ad"/>
                <w:rFonts w:hint="eastAsia"/>
                <w:lang w:eastAsia="en-US"/>
              </w:rPr>
              <w:t xml:space="preserve"> </w:t>
            </w:r>
            <w:r w:rsidR="00424D8B" w:rsidRPr="00B75B95">
              <w:rPr>
                <w:rStyle w:val="ad"/>
                <w:rFonts w:hint="eastAsia"/>
                <w:lang w:eastAsia="en-US"/>
              </w:rPr>
              <w:t>购买</w:t>
            </w:r>
            <w:r w:rsidR="00424D8B" w:rsidRPr="00B75B95">
              <w:rPr>
                <w:rStyle w:val="ad"/>
                <w:lang w:eastAsia="en-US"/>
              </w:rPr>
              <w:t>OBS</w:t>
            </w:r>
            <w:r w:rsidR="00424D8B">
              <w:rPr>
                <w:webHidden/>
              </w:rPr>
              <w:tab/>
            </w:r>
            <w:r w:rsidR="00424D8B">
              <w:rPr>
                <w:webHidden/>
              </w:rPr>
              <w:fldChar w:fldCharType="begin"/>
            </w:r>
            <w:r w:rsidR="00424D8B">
              <w:rPr>
                <w:webHidden/>
              </w:rPr>
              <w:instrText xml:space="preserve"> PAGEREF _Toc63611121 \h </w:instrText>
            </w:r>
            <w:r w:rsidR="00424D8B">
              <w:rPr>
                <w:webHidden/>
              </w:rPr>
            </w:r>
            <w:r w:rsidR="00424D8B">
              <w:rPr>
                <w:webHidden/>
              </w:rPr>
              <w:fldChar w:fldCharType="separate"/>
            </w:r>
            <w:r w:rsidR="00424D8B">
              <w:rPr>
                <w:webHidden/>
              </w:rPr>
              <w:t>11</w:t>
            </w:r>
            <w:r w:rsidR="00424D8B">
              <w:rPr>
                <w:webHidden/>
              </w:rPr>
              <w:fldChar w:fldCharType="end"/>
            </w:r>
          </w:hyperlink>
        </w:p>
        <w:p w14:paraId="2F106E13"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22" w:history="1">
            <w:r w:rsidR="00424D8B" w:rsidRPr="00B75B95">
              <w:rPr>
                <w:rStyle w:val="ad"/>
                <w:rFonts w:cs="Huawei Sans"/>
                <w:bCs/>
                <w:snapToGrid w:val="0"/>
              </w:rPr>
              <w:t>2.3.2</w:t>
            </w:r>
            <w:r w:rsidR="00424D8B" w:rsidRPr="00B75B95">
              <w:rPr>
                <w:rStyle w:val="ad"/>
                <w:rFonts w:hint="eastAsia"/>
              </w:rPr>
              <w:t xml:space="preserve"> </w:t>
            </w:r>
            <w:r w:rsidR="00424D8B" w:rsidRPr="00B75B95">
              <w:rPr>
                <w:rStyle w:val="ad"/>
                <w:rFonts w:hint="eastAsia"/>
              </w:rPr>
              <w:t>获取访问密钥</w:t>
            </w:r>
            <w:r w:rsidR="00424D8B" w:rsidRPr="00B75B95">
              <w:rPr>
                <w:rStyle w:val="ad"/>
              </w:rPr>
              <w:t>AK/SK</w:t>
            </w:r>
            <w:r w:rsidR="00424D8B">
              <w:rPr>
                <w:webHidden/>
              </w:rPr>
              <w:tab/>
            </w:r>
            <w:r w:rsidR="00424D8B">
              <w:rPr>
                <w:webHidden/>
              </w:rPr>
              <w:fldChar w:fldCharType="begin"/>
            </w:r>
            <w:r w:rsidR="00424D8B">
              <w:rPr>
                <w:webHidden/>
              </w:rPr>
              <w:instrText xml:space="preserve"> PAGEREF _Toc63611122 \h </w:instrText>
            </w:r>
            <w:r w:rsidR="00424D8B">
              <w:rPr>
                <w:webHidden/>
              </w:rPr>
            </w:r>
            <w:r w:rsidR="00424D8B">
              <w:rPr>
                <w:webHidden/>
              </w:rPr>
              <w:fldChar w:fldCharType="separate"/>
            </w:r>
            <w:r w:rsidR="00424D8B">
              <w:rPr>
                <w:webHidden/>
              </w:rPr>
              <w:t>14</w:t>
            </w:r>
            <w:r w:rsidR="00424D8B">
              <w:rPr>
                <w:webHidden/>
              </w:rPr>
              <w:fldChar w:fldCharType="end"/>
            </w:r>
          </w:hyperlink>
        </w:p>
        <w:p w14:paraId="245B8D95" w14:textId="77777777" w:rsidR="00424D8B" w:rsidRDefault="002B61A4">
          <w:pPr>
            <w:pStyle w:val="12"/>
            <w:tabs>
              <w:tab w:val="right" w:leader="dot" w:pos="9628"/>
            </w:tabs>
            <w:rPr>
              <w:rFonts w:asciiTheme="minorHAnsi" w:eastAsiaTheme="minorEastAsia" w:hAnsiTheme="minorHAnsi" w:cstheme="minorBidi"/>
              <w:b w:val="0"/>
              <w:bCs w:val="0"/>
              <w:noProof/>
              <w:kern w:val="2"/>
              <w:sz w:val="21"/>
              <w:szCs w:val="22"/>
            </w:rPr>
          </w:pPr>
          <w:hyperlink w:anchor="_Toc63611123" w:history="1">
            <w:r w:rsidR="00424D8B" w:rsidRPr="00B75B95">
              <w:rPr>
                <w:rStyle w:val="ad"/>
                <w:rFonts w:cs="Huawei Sans"/>
                <w:noProof/>
              </w:rPr>
              <w:t>3</w:t>
            </w:r>
            <w:r w:rsidR="00424D8B" w:rsidRPr="00B75B95">
              <w:rPr>
                <w:rStyle w:val="ad"/>
                <w:rFonts w:hint="eastAsia"/>
                <w:noProof/>
              </w:rPr>
              <w:t xml:space="preserve"> </w:t>
            </w:r>
            <w:r w:rsidR="00424D8B" w:rsidRPr="00B75B95">
              <w:rPr>
                <w:rStyle w:val="ad"/>
                <w:rFonts w:hint="eastAsia"/>
                <w:noProof/>
              </w:rPr>
              <w:t>搭建</w:t>
            </w:r>
            <w:r w:rsidR="00424D8B" w:rsidRPr="00B75B95">
              <w:rPr>
                <w:rStyle w:val="ad"/>
                <w:noProof/>
              </w:rPr>
              <w:t>Hadoop</w:t>
            </w:r>
            <w:r w:rsidR="00424D8B" w:rsidRPr="00B75B95">
              <w:rPr>
                <w:rStyle w:val="ad"/>
                <w:rFonts w:hint="eastAsia"/>
                <w:noProof/>
              </w:rPr>
              <w:t>集群</w:t>
            </w:r>
            <w:r w:rsidR="00424D8B">
              <w:rPr>
                <w:noProof/>
                <w:webHidden/>
              </w:rPr>
              <w:tab/>
            </w:r>
            <w:r w:rsidR="00424D8B">
              <w:rPr>
                <w:noProof/>
                <w:webHidden/>
              </w:rPr>
              <w:fldChar w:fldCharType="begin"/>
            </w:r>
            <w:r w:rsidR="00424D8B">
              <w:rPr>
                <w:noProof/>
                <w:webHidden/>
              </w:rPr>
              <w:instrText xml:space="preserve"> PAGEREF _Toc63611123 \h </w:instrText>
            </w:r>
            <w:r w:rsidR="00424D8B">
              <w:rPr>
                <w:noProof/>
                <w:webHidden/>
              </w:rPr>
            </w:r>
            <w:r w:rsidR="00424D8B">
              <w:rPr>
                <w:noProof/>
                <w:webHidden/>
              </w:rPr>
              <w:fldChar w:fldCharType="separate"/>
            </w:r>
            <w:r w:rsidR="00424D8B">
              <w:rPr>
                <w:noProof/>
                <w:webHidden/>
              </w:rPr>
              <w:t>16</w:t>
            </w:r>
            <w:r w:rsidR="00424D8B">
              <w:rPr>
                <w:noProof/>
                <w:webHidden/>
              </w:rPr>
              <w:fldChar w:fldCharType="end"/>
            </w:r>
          </w:hyperlink>
        </w:p>
        <w:p w14:paraId="67535193"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24" w:history="1">
            <w:r w:rsidR="00424D8B" w:rsidRPr="00B75B95">
              <w:rPr>
                <w:rStyle w:val="ad"/>
                <w:rFonts w:cs="Huawei Sans"/>
                <w:snapToGrid w:val="0"/>
              </w:rPr>
              <w:t>3.1</w:t>
            </w:r>
            <w:r w:rsidR="00424D8B" w:rsidRPr="00B75B95">
              <w:rPr>
                <w:rStyle w:val="ad"/>
                <w:rFonts w:hint="eastAsia"/>
              </w:rPr>
              <w:t xml:space="preserve"> </w:t>
            </w:r>
            <w:r w:rsidR="00424D8B" w:rsidRPr="00B75B95">
              <w:rPr>
                <w:rStyle w:val="ad"/>
                <w:rFonts w:hint="eastAsia"/>
              </w:rPr>
              <w:t>实验介绍</w:t>
            </w:r>
            <w:r w:rsidR="00424D8B">
              <w:rPr>
                <w:webHidden/>
              </w:rPr>
              <w:tab/>
            </w:r>
            <w:r w:rsidR="00424D8B">
              <w:rPr>
                <w:webHidden/>
              </w:rPr>
              <w:fldChar w:fldCharType="begin"/>
            </w:r>
            <w:r w:rsidR="00424D8B">
              <w:rPr>
                <w:webHidden/>
              </w:rPr>
              <w:instrText xml:space="preserve"> PAGEREF _Toc63611124 \h </w:instrText>
            </w:r>
            <w:r w:rsidR="00424D8B">
              <w:rPr>
                <w:webHidden/>
              </w:rPr>
            </w:r>
            <w:r w:rsidR="00424D8B">
              <w:rPr>
                <w:webHidden/>
              </w:rPr>
              <w:fldChar w:fldCharType="separate"/>
            </w:r>
            <w:r w:rsidR="00424D8B">
              <w:rPr>
                <w:webHidden/>
              </w:rPr>
              <w:t>16</w:t>
            </w:r>
            <w:r w:rsidR="00424D8B">
              <w:rPr>
                <w:webHidden/>
              </w:rPr>
              <w:fldChar w:fldCharType="end"/>
            </w:r>
          </w:hyperlink>
        </w:p>
        <w:p w14:paraId="026D5EB1"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25" w:history="1">
            <w:r w:rsidR="00424D8B" w:rsidRPr="00B75B95">
              <w:rPr>
                <w:rStyle w:val="ad"/>
                <w:rFonts w:cs="Huawei Sans"/>
                <w:bCs/>
                <w:snapToGrid w:val="0"/>
              </w:rPr>
              <w:t>3.1.1</w:t>
            </w:r>
            <w:r w:rsidR="00424D8B" w:rsidRPr="00B75B95">
              <w:rPr>
                <w:rStyle w:val="ad"/>
                <w:rFonts w:hint="eastAsia"/>
              </w:rPr>
              <w:t xml:space="preserve"> </w:t>
            </w:r>
            <w:r w:rsidR="00424D8B" w:rsidRPr="00B75B95">
              <w:rPr>
                <w:rStyle w:val="ad"/>
                <w:rFonts w:hint="eastAsia"/>
              </w:rPr>
              <w:t>关于本实验</w:t>
            </w:r>
            <w:r w:rsidR="00424D8B">
              <w:rPr>
                <w:webHidden/>
              </w:rPr>
              <w:tab/>
            </w:r>
            <w:r w:rsidR="00424D8B">
              <w:rPr>
                <w:webHidden/>
              </w:rPr>
              <w:fldChar w:fldCharType="begin"/>
            </w:r>
            <w:r w:rsidR="00424D8B">
              <w:rPr>
                <w:webHidden/>
              </w:rPr>
              <w:instrText xml:space="preserve"> PAGEREF _Toc63611125 \h </w:instrText>
            </w:r>
            <w:r w:rsidR="00424D8B">
              <w:rPr>
                <w:webHidden/>
              </w:rPr>
            </w:r>
            <w:r w:rsidR="00424D8B">
              <w:rPr>
                <w:webHidden/>
              </w:rPr>
              <w:fldChar w:fldCharType="separate"/>
            </w:r>
            <w:r w:rsidR="00424D8B">
              <w:rPr>
                <w:webHidden/>
              </w:rPr>
              <w:t>16</w:t>
            </w:r>
            <w:r w:rsidR="00424D8B">
              <w:rPr>
                <w:webHidden/>
              </w:rPr>
              <w:fldChar w:fldCharType="end"/>
            </w:r>
          </w:hyperlink>
        </w:p>
        <w:p w14:paraId="38D665D9"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26" w:history="1">
            <w:r w:rsidR="00424D8B" w:rsidRPr="00B75B95">
              <w:rPr>
                <w:rStyle w:val="ad"/>
                <w:rFonts w:cs="Huawei Sans"/>
                <w:bCs/>
                <w:snapToGrid w:val="0"/>
              </w:rPr>
              <w:t>3.1.2</w:t>
            </w:r>
            <w:r w:rsidR="00424D8B" w:rsidRPr="00B75B95">
              <w:rPr>
                <w:rStyle w:val="ad"/>
                <w:rFonts w:hint="eastAsia"/>
              </w:rPr>
              <w:t xml:space="preserve"> </w:t>
            </w:r>
            <w:r w:rsidR="00424D8B" w:rsidRPr="00B75B95">
              <w:rPr>
                <w:rStyle w:val="ad"/>
                <w:rFonts w:hint="eastAsia"/>
              </w:rPr>
              <w:t>实验目的</w:t>
            </w:r>
            <w:r w:rsidR="00424D8B">
              <w:rPr>
                <w:webHidden/>
              </w:rPr>
              <w:tab/>
            </w:r>
            <w:r w:rsidR="00424D8B">
              <w:rPr>
                <w:webHidden/>
              </w:rPr>
              <w:fldChar w:fldCharType="begin"/>
            </w:r>
            <w:r w:rsidR="00424D8B">
              <w:rPr>
                <w:webHidden/>
              </w:rPr>
              <w:instrText xml:space="preserve"> PAGEREF _Toc63611126 \h </w:instrText>
            </w:r>
            <w:r w:rsidR="00424D8B">
              <w:rPr>
                <w:webHidden/>
              </w:rPr>
            </w:r>
            <w:r w:rsidR="00424D8B">
              <w:rPr>
                <w:webHidden/>
              </w:rPr>
              <w:fldChar w:fldCharType="separate"/>
            </w:r>
            <w:r w:rsidR="00424D8B">
              <w:rPr>
                <w:webHidden/>
              </w:rPr>
              <w:t>16</w:t>
            </w:r>
            <w:r w:rsidR="00424D8B">
              <w:rPr>
                <w:webHidden/>
              </w:rPr>
              <w:fldChar w:fldCharType="end"/>
            </w:r>
          </w:hyperlink>
        </w:p>
        <w:p w14:paraId="140DFC7F"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27" w:history="1">
            <w:r w:rsidR="00424D8B" w:rsidRPr="00B75B95">
              <w:rPr>
                <w:rStyle w:val="ad"/>
                <w:rFonts w:cs="Huawei Sans"/>
                <w:snapToGrid w:val="0"/>
              </w:rPr>
              <w:t>3.2</w:t>
            </w:r>
            <w:r w:rsidR="00424D8B" w:rsidRPr="00B75B95">
              <w:rPr>
                <w:rStyle w:val="ad"/>
              </w:rPr>
              <w:t xml:space="preserve"> Hadoop</w:t>
            </w:r>
            <w:r w:rsidR="00424D8B" w:rsidRPr="00B75B95">
              <w:rPr>
                <w:rStyle w:val="ad"/>
                <w:rFonts w:hint="eastAsia"/>
              </w:rPr>
              <w:t>集群搭建</w:t>
            </w:r>
            <w:r w:rsidR="00424D8B">
              <w:rPr>
                <w:webHidden/>
              </w:rPr>
              <w:tab/>
            </w:r>
            <w:r w:rsidR="00424D8B">
              <w:rPr>
                <w:webHidden/>
              </w:rPr>
              <w:fldChar w:fldCharType="begin"/>
            </w:r>
            <w:r w:rsidR="00424D8B">
              <w:rPr>
                <w:webHidden/>
              </w:rPr>
              <w:instrText xml:space="preserve"> PAGEREF _Toc63611127 \h </w:instrText>
            </w:r>
            <w:r w:rsidR="00424D8B">
              <w:rPr>
                <w:webHidden/>
              </w:rPr>
            </w:r>
            <w:r w:rsidR="00424D8B">
              <w:rPr>
                <w:webHidden/>
              </w:rPr>
              <w:fldChar w:fldCharType="separate"/>
            </w:r>
            <w:r w:rsidR="00424D8B">
              <w:rPr>
                <w:webHidden/>
              </w:rPr>
              <w:t>16</w:t>
            </w:r>
            <w:r w:rsidR="00424D8B">
              <w:rPr>
                <w:webHidden/>
              </w:rPr>
              <w:fldChar w:fldCharType="end"/>
            </w:r>
          </w:hyperlink>
        </w:p>
        <w:p w14:paraId="779C4343"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28" w:history="1">
            <w:r w:rsidR="00424D8B" w:rsidRPr="00B75B95">
              <w:rPr>
                <w:rStyle w:val="ad"/>
                <w:rFonts w:cs="Huawei Sans"/>
                <w:bCs/>
                <w:snapToGrid w:val="0"/>
              </w:rPr>
              <w:t>3.2.1</w:t>
            </w:r>
            <w:r w:rsidR="00424D8B" w:rsidRPr="00B75B95">
              <w:rPr>
                <w:rStyle w:val="ad"/>
                <w:rFonts w:hint="eastAsia"/>
              </w:rPr>
              <w:t xml:space="preserve"> </w:t>
            </w:r>
            <w:r w:rsidR="00424D8B" w:rsidRPr="00B75B95">
              <w:rPr>
                <w:rStyle w:val="ad"/>
                <w:rFonts w:hint="eastAsia"/>
              </w:rPr>
              <w:t>配置</w:t>
            </w:r>
            <w:r w:rsidR="00424D8B" w:rsidRPr="00B75B95">
              <w:rPr>
                <w:rStyle w:val="ad"/>
              </w:rPr>
              <w:t>ECS</w:t>
            </w:r>
            <w:r w:rsidR="00424D8B">
              <w:rPr>
                <w:webHidden/>
              </w:rPr>
              <w:tab/>
            </w:r>
            <w:r w:rsidR="00424D8B">
              <w:rPr>
                <w:webHidden/>
              </w:rPr>
              <w:fldChar w:fldCharType="begin"/>
            </w:r>
            <w:r w:rsidR="00424D8B">
              <w:rPr>
                <w:webHidden/>
              </w:rPr>
              <w:instrText xml:space="preserve"> PAGEREF _Toc63611128 \h </w:instrText>
            </w:r>
            <w:r w:rsidR="00424D8B">
              <w:rPr>
                <w:webHidden/>
              </w:rPr>
            </w:r>
            <w:r w:rsidR="00424D8B">
              <w:rPr>
                <w:webHidden/>
              </w:rPr>
              <w:fldChar w:fldCharType="separate"/>
            </w:r>
            <w:r w:rsidR="00424D8B">
              <w:rPr>
                <w:webHidden/>
              </w:rPr>
              <w:t>16</w:t>
            </w:r>
            <w:r w:rsidR="00424D8B">
              <w:rPr>
                <w:webHidden/>
              </w:rPr>
              <w:fldChar w:fldCharType="end"/>
            </w:r>
          </w:hyperlink>
        </w:p>
        <w:p w14:paraId="40CD6B35"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29" w:history="1">
            <w:r w:rsidR="00424D8B" w:rsidRPr="00B75B95">
              <w:rPr>
                <w:rStyle w:val="ad"/>
                <w:rFonts w:cs="Huawei Sans"/>
                <w:bCs/>
                <w:snapToGrid w:val="0"/>
              </w:rPr>
              <w:t>3.2.2</w:t>
            </w:r>
            <w:r w:rsidR="00424D8B" w:rsidRPr="00B75B95">
              <w:rPr>
                <w:rStyle w:val="ad"/>
                <w:rFonts w:hint="eastAsia"/>
              </w:rPr>
              <w:t xml:space="preserve"> </w:t>
            </w:r>
            <w:r w:rsidR="00424D8B" w:rsidRPr="00B75B95">
              <w:rPr>
                <w:rStyle w:val="ad"/>
                <w:rFonts w:hint="eastAsia"/>
              </w:rPr>
              <w:t>获取</w:t>
            </w:r>
            <w:r w:rsidR="00424D8B" w:rsidRPr="00B75B95">
              <w:rPr>
                <w:rStyle w:val="ad"/>
              </w:rPr>
              <w:t>JDK</w:t>
            </w:r>
            <w:r w:rsidR="00424D8B" w:rsidRPr="00B75B95">
              <w:rPr>
                <w:rStyle w:val="ad"/>
                <w:rFonts w:hint="eastAsia"/>
              </w:rPr>
              <w:t>的安装路径</w:t>
            </w:r>
            <w:r w:rsidR="00424D8B">
              <w:rPr>
                <w:webHidden/>
              </w:rPr>
              <w:tab/>
            </w:r>
            <w:r w:rsidR="00424D8B">
              <w:rPr>
                <w:webHidden/>
              </w:rPr>
              <w:fldChar w:fldCharType="begin"/>
            </w:r>
            <w:r w:rsidR="00424D8B">
              <w:rPr>
                <w:webHidden/>
              </w:rPr>
              <w:instrText xml:space="preserve"> PAGEREF _Toc63611129 \h </w:instrText>
            </w:r>
            <w:r w:rsidR="00424D8B">
              <w:rPr>
                <w:webHidden/>
              </w:rPr>
            </w:r>
            <w:r w:rsidR="00424D8B">
              <w:rPr>
                <w:webHidden/>
              </w:rPr>
              <w:fldChar w:fldCharType="separate"/>
            </w:r>
            <w:r w:rsidR="00424D8B">
              <w:rPr>
                <w:webHidden/>
              </w:rPr>
              <w:t>20</w:t>
            </w:r>
            <w:r w:rsidR="00424D8B">
              <w:rPr>
                <w:webHidden/>
              </w:rPr>
              <w:fldChar w:fldCharType="end"/>
            </w:r>
          </w:hyperlink>
        </w:p>
        <w:p w14:paraId="2396B27D"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30" w:history="1">
            <w:r w:rsidR="00424D8B" w:rsidRPr="00B75B95">
              <w:rPr>
                <w:rStyle w:val="ad"/>
                <w:rFonts w:cs="Huawei Sans"/>
                <w:snapToGrid w:val="0"/>
              </w:rPr>
              <w:t>3.3</w:t>
            </w:r>
            <w:r w:rsidR="00424D8B" w:rsidRPr="00B75B95">
              <w:rPr>
                <w:rStyle w:val="ad"/>
                <w:rFonts w:hint="eastAsia"/>
              </w:rPr>
              <w:t xml:space="preserve"> </w:t>
            </w:r>
            <w:r w:rsidR="00424D8B" w:rsidRPr="00B75B95">
              <w:rPr>
                <w:rStyle w:val="ad"/>
                <w:rFonts w:hint="eastAsia"/>
              </w:rPr>
              <w:t>搭建</w:t>
            </w:r>
            <w:r w:rsidR="00424D8B" w:rsidRPr="00B75B95">
              <w:rPr>
                <w:rStyle w:val="ad"/>
              </w:rPr>
              <w:t>Hadoop</w:t>
            </w:r>
            <w:r w:rsidR="00424D8B" w:rsidRPr="00B75B95">
              <w:rPr>
                <w:rStyle w:val="ad"/>
                <w:rFonts w:hint="eastAsia"/>
              </w:rPr>
              <w:t>伪分布式集群</w:t>
            </w:r>
            <w:r w:rsidR="00424D8B">
              <w:rPr>
                <w:webHidden/>
              </w:rPr>
              <w:tab/>
            </w:r>
            <w:r w:rsidR="00424D8B">
              <w:rPr>
                <w:webHidden/>
              </w:rPr>
              <w:fldChar w:fldCharType="begin"/>
            </w:r>
            <w:r w:rsidR="00424D8B">
              <w:rPr>
                <w:webHidden/>
              </w:rPr>
              <w:instrText xml:space="preserve"> PAGEREF _Toc63611130 \h </w:instrText>
            </w:r>
            <w:r w:rsidR="00424D8B">
              <w:rPr>
                <w:webHidden/>
              </w:rPr>
            </w:r>
            <w:r w:rsidR="00424D8B">
              <w:rPr>
                <w:webHidden/>
              </w:rPr>
              <w:fldChar w:fldCharType="separate"/>
            </w:r>
            <w:r w:rsidR="00424D8B">
              <w:rPr>
                <w:webHidden/>
              </w:rPr>
              <w:t>21</w:t>
            </w:r>
            <w:r w:rsidR="00424D8B">
              <w:rPr>
                <w:webHidden/>
              </w:rPr>
              <w:fldChar w:fldCharType="end"/>
            </w:r>
          </w:hyperlink>
        </w:p>
        <w:p w14:paraId="674A1DE7"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31" w:history="1">
            <w:r w:rsidR="00424D8B" w:rsidRPr="00B75B95">
              <w:rPr>
                <w:rStyle w:val="ad"/>
                <w:rFonts w:cs="Huawei Sans"/>
                <w:bCs/>
                <w:snapToGrid w:val="0"/>
              </w:rPr>
              <w:t>3.3.1</w:t>
            </w:r>
            <w:r w:rsidR="00424D8B" w:rsidRPr="00B75B95">
              <w:rPr>
                <w:rStyle w:val="ad"/>
              </w:rPr>
              <w:t xml:space="preserve"> Hadoop</w:t>
            </w:r>
            <w:r w:rsidR="00424D8B" w:rsidRPr="00B75B95">
              <w:rPr>
                <w:rStyle w:val="ad"/>
                <w:rFonts w:hint="eastAsia"/>
              </w:rPr>
              <w:t>安装</w:t>
            </w:r>
            <w:r w:rsidR="00424D8B">
              <w:rPr>
                <w:webHidden/>
              </w:rPr>
              <w:tab/>
            </w:r>
            <w:r w:rsidR="00424D8B">
              <w:rPr>
                <w:webHidden/>
              </w:rPr>
              <w:fldChar w:fldCharType="begin"/>
            </w:r>
            <w:r w:rsidR="00424D8B">
              <w:rPr>
                <w:webHidden/>
              </w:rPr>
              <w:instrText xml:space="preserve"> PAGEREF _Toc63611131 \h </w:instrText>
            </w:r>
            <w:r w:rsidR="00424D8B">
              <w:rPr>
                <w:webHidden/>
              </w:rPr>
            </w:r>
            <w:r w:rsidR="00424D8B">
              <w:rPr>
                <w:webHidden/>
              </w:rPr>
              <w:fldChar w:fldCharType="separate"/>
            </w:r>
            <w:r w:rsidR="00424D8B">
              <w:rPr>
                <w:webHidden/>
              </w:rPr>
              <w:t>21</w:t>
            </w:r>
            <w:r w:rsidR="00424D8B">
              <w:rPr>
                <w:webHidden/>
              </w:rPr>
              <w:fldChar w:fldCharType="end"/>
            </w:r>
          </w:hyperlink>
        </w:p>
        <w:p w14:paraId="216A2579"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32" w:history="1">
            <w:r w:rsidR="00424D8B" w:rsidRPr="00B75B95">
              <w:rPr>
                <w:rStyle w:val="ad"/>
                <w:rFonts w:cs="Huawei Sans"/>
                <w:bCs/>
                <w:snapToGrid w:val="0"/>
              </w:rPr>
              <w:t>3.3.2</w:t>
            </w:r>
            <w:r w:rsidR="00424D8B" w:rsidRPr="00B75B95">
              <w:rPr>
                <w:rStyle w:val="ad"/>
                <w:rFonts w:hint="eastAsia"/>
              </w:rPr>
              <w:t xml:space="preserve"> </w:t>
            </w:r>
            <w:r w:rsidR="00424D8B" w:rsidRPr="00B75B95">
              <w:rPr>
                <w:rStyle w:val="ad"/>
                <w:rFonts w:hint="eastAsia"/>
              </w:rPr>
              <w:t>伪分布式配置</w:t>
            </w:r>
            <w:r w:rsidR="00424D8B">
              <w:rPr>
                <w:webHidden/>
              </w:rPr>
              <w:tab/>
            </w:r>
            <w:r w:rsidR="00424D8B">
              <w:rPr>
                <w:webHidden/>
              </w:rPr>
              <w:fldChar w:fldCharType="begin"/>
            </w:r>
            <w:r w:rsidR="00424D8B">
              <w:rPr>
                <w:webHidden/>
              </w:rPr>
              <w:instrText xml:space="preserve"> PAGEREF _Toc63611132 \h </w:instrText>
            </w:r>
            <w:r w:rsidR="00424D8B">
              <w:rPr>
                <w:webHidden/>
              </w:rPr>
            </w:r>
            <w:r w:rsidR="00424D8B">
              <w:rPr>
                <w:webHidden/>
              </w:rPr>
              <w:fldChar w:fldCharType="separate"/>
            </w:r>
            <w:r w:rsidR="00424D8B">
              <w:rPr>
                <w:webHidden/>
              </w:rPr>
              <w:t>23</w:t>
            </w:r>
            <w:r w:rsidR="00424D8B">
              <w:rPr>
                <w:webHidden/>
              </w:rPr>
              <w:fldChar w:fldCharType="end"/>
            </w:r>
          </w:hyperlink>
        </w:p>
        <w:p w14:paraId="002C64C8"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33" w:history="1">
            <w:r w:rsidR="00424D8B" w:rsidRPr="00B75B95">
              <w:rPr>
                <w:rStyle w:val="ad"/>
                <w:rFonts w:cs="Huawei Sans"/>
                <w:bCs/>
                <w:snapToGrid w:val="0"/>
              </w:rPr>
              <w:t>3.3.3</w:t>
            </w:r>
            <w:r w:rsidR="00424D8B" w:rsidRPr="00B75B95">
              <w:rPr>
                <w:rStyle w:val="ad"/>
              </w:rPr>
              <w:t xml:space="preserve"> Hadoop</w:t>
            </w:r>
            <w:r w:rsidR="00424D8B" w:rsidRPr="00B75B95">
              <w:rPr>
                <w:rStyle w:val="ad"/>
                <w:rFonts w:hint="eastAsia"/>
              </w:rPr>
              <w:t>与</w:t>
            </w:r>
            <w:r w:rsidR="00424D8B" w:rsidRPr="00B75B95">
              <w:rPr>
                <w:rStyle w:val="ad"/>
              </w:rPr>
              <w:t>OBS</w:t>
            </w:r>
            <w:r w:rsidR="00424D8B" w:rsidRPr="00B75B95">
              <w:rPr>
                <w:rStyle w:val="ad"/>
                <w:rFonts w:hint="eastAsia"/>
              </w:rPr>
              <w:t>互联</w:t>
            </w:r>
            <w:r w:rsidR="00424D8B">
              <w:rPr>
                <w:webHidden/>
              </w:rPr>
              <w:tab/>
            </w:r>
            <w:r w:rsidR="00424D8B">
              <w:rPr>
                <w:webHidden/>
              </w:rPr>
              <w:fldChar w:fldCharType="begin"/>
            </w:r>
            <w:r w:rsidR="00424D8B">
              <w:rPr>
                <w:webHidden/>
              </w:rPr>
              <w:instrText xml:space="preserve"> PAGEREF _Toc63611133 \h </w:instrText>
            </w:r>
            <w:r w:rsidR="00424D8B">
              <w:rPr>
                <w:webHidden/>
              </w:rPr>
            </w:r>
            <w:r w:rsidR="00424D8B">
              <w:rPr>
                <w:webHidden/>
              </w:rPr>
              <w:fldChar w:fldCharType="separate"/>
            </w:r>
            <w:r w:rsidR="00424D8B">
              <w:rPr>
                <w:webHidden/>
              </w:rPr>
              <w:t>29</w:t>
            </w:r>
            <w:r w:rsidR="00424D8B">
              <w:rPr>
                <w:webHidden/>
              </w:rPr>
              <w:fldChar w:fldCharType="end"/>
            </w:r>
          </w:hyperlink>
        </w:p>
        <w:p w14:paraId="42230D9F" w14:textId="77777777" w:rsidR="00424D8B" w:rsidRDefault="002B61A4">
          <w:pPr>
            <w:pStyle w:val="12"/>
            <w:tabs>
              <w:tab w:val="right" w:leader="dot" w:pos="9628"/>
            </w:tabs>
            <w:rPr>
              <w:rFonts w:asciiTheme="minorHAnsi" w:eastAsiaTheme="minorEastAsia" w:hAnsiTheme="minorHAnsi" w:cstheme="minorBidi"/>
              <w:b w:val="0"/>
              <w:bCs w:val="0"/>
              <w:noProof/>
              <w:kern w:val="2"/>
              <w:sz w:val="21"/>
              <w:szCs w:val="22"/>
            </w:rPr>
          </w:pPr>
          <w:hyperlink w:anchor="_Toc63611134" w:history="1">
            <w:r w:rsidR="00424D8B" w:rsidRPr="00B75B95">
              <w:rPr>
                <w:rStyle w:val="ad"/>
                <w:rFonts w:cs="Huawei Sans"/>
                <w:noProof/>
              </w:rPr>
              <w:t>4</w:t>
            </w:r>
            <w:r w:rsidR="00424D8B" w:rsidRPr="00B75B95">
              <w:rPr>
                <w:rStyle w:val="ad"/>
                <w:noProof/>
              </w:rPr>
              <w:t xml:space="preserve"> Spark</w:t>
            </w:r>
            <w:r w:rsidR="00424D8B" w:rsidRPr="00B75B95">
              <w:rPr>
                <w:rStyle w:val="ad"/>
                <w:rFonts w:hint="eastAsia"/>
                <w:noProof/>
              </w:rPr>
              <w:t>集群搭建</w:t>
            </w:r>
            <w:r w:rsidR="00424D8B">
              <w:rPr>
                <w:noProof/>
                <w:webHidden/>
              </w:rPr>
              <w:tab/>
            </w:r>
            <w:r w:rsidR="00424D8B">
              <w:rPr>
                <w:noProof/>
                <w:webHidden/>
              </w:rPr>
              <w:fldChar w:fldCharType="begin"/>
            </w:r>
            <w:r w:rsidR="00424D8B">
              <w:rPr>
                <w:noProof/>
                <w:webHidden/>
              </w:rPr>
              <w:instrText xml:space="preserve"> PAGEREF _Toc63611134 \h </w:instrText>
            </w:r>
            <w:r w:rsidR="00424D8B">
              <w:rPr>
                <w:noProof/>
                <w:webHidden/>
              </w:rPr>
            </w:r>
            <w:r w:rsidR="00424D8B">
              <w:rPr>
                <w:noProof/>
                <w:webHidden/>
              </w:rPr>
              <w:fldChar w:fldCharType="separate"/>
            </w:r>
            <w:r w:rsidR="00424D8B">
              <w:rPr>
                <w:noProof/>
                <w:webHidden/>
              </w:rPr>
              <w:t>33</w:t>
            </w:r>
            <w:r w:rsidR="00424D8B">
              <w:rPr>
                <w:noProof/>
                <w:webHidden/>
              </w:rPr>
              <w:fldChar w:fldCharType="end"/>
            </w:r>
          </w:hyperlink>
        </w:p>
        <w:p w14:paraId="55CE52BF"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35" w:history="1">
            <w:r w:rsidR="00424D8B" w:rsidRPr="00B75B95">
              <w:rPr>
                <w:rStyle w:val="ad"/>
                <w:rFonts w:cs="Huawei Sans"/>
                <w:snapToGrid w:val="0"/>
              </w:rPr>
              <w:t>4.1</w:t>
            </w:r>
            <w:r w:rsidR="00424D8B" w:rsidRPr="00B75B95">
              <w:rPr>
                <w:rStyle w:val="ad"/>
                <w:rFonts w:hint="eastAsia"/>
              </w:rPr>
              <w:t xml:space="preserve"> </w:t>
            </w:r>
            <w:r w:rsidR="00424D8B" w:rsidRPr="00B75B95">
              <w:rPr>
                <w:rStyle w:val="ad"/>
                <w:rFonts w:hint="eastAsia"/>
              </w:rPr>
              <w:t>实验介绍</w:t>
            </w:r>
            <w:r w:rsidR="00424D8B">
              <w:rPr>
                <w:webHidden/>
              </w:rPr>
              <w:tab/>
            </w:r>
            <w:r w:rsidR="00424D8B">
              <w:rPr>
                <w:webHidden/>
              </w:rPr>
              <w:fldChar w:fldCharType="begin"/>
            </w:r>
            <w:r w:rsidR="00424D8B">
              <w:rPr>
                <w:webHidden/>
              </w:rPr>
              <w:instrText xml:space="preserve"> PAGEREF _Toc63611135 \h </w:instrText>
            </w:r>
            <w:r w:rsidR="00424D8B">
              <w:rPr>
                <w:webHidden/>
              </w:rPr>
            </w:r>
            <w:r w:rsidR="00424D8B">
              <w:rPr>
                <w:webHidden/>
              </w:rPr>
              <w:fldChar w:fldCharType="separate"/>
            </w:r>
            <w:r w:rsidR="00424D8B">
              <w:rPr>
                <w:webHidden/>
              </w:rPr>
              <w:t>33</w:t>
            </w:r>
            <w:r w:rsidR="00424D8B">
              <w:rPr>
                <w:webHidden/>
              </w:rPr>
              <w:fldChar w:fldCharType="end"/>
            </w:r>
          </w:hyperlink>
        </w:p>
        <w:p w14:paraId="67494446"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36" w:history="1">
            <w:r w:rsidR="00424D8B" w:rsidRPr="00B75B95">
              <w:rPr>
                <w:rStyle w:val="ad"/>
                <w:rFonts w:cs="Huawei Sans"/>
                <w:bCs/>
                <w:snapToGrid w:val="0"/>
              </w:rPr>
              <w:t>4.1.1</w:t>
            </w:r>
            <w:r w:rsidR="00424D8B" w:rsidRPr="00B75B95">
              <w:rPr>
                <w:rStyle w:val="ad"/>
                <w:rFonts w:hint="eastAsia"/>
              </w:rPr>
              <w:t xml:space="preserve"> </w:t>
            </w:r>
            <w:r w:rsidR="00424D8B" w:rsidRPr="00B75B95">
              <w:rPr>
                <w:rStyle w:val="ad"/>
                <w:rFonts w:hint="eastAsia"/>
              </w:rPr>
              <w:t>关于本实验</w:t>
            </w:r>
            <w:r w:rsidR="00424D8B">
              <w:rPr>
                <w:webHidden/>
              </w:rPr>
              <w:tab/>
            </w:r>
            <w:r w:rsidR="00424D8B">
              <w:rPr>
                <w:webHidden/>
              </w:rPr>
              <w:fldChar w:fldCharType="begin"/>
            </w:r>
            <w:r w:rsidR="00424D8B">
              <w:rPr>
                <w:webHidden/>
              </w:rPr>
              <w:instrText xml:space="preserve"> PAGEREF _Toc63611136 \h </w:instrText>
            </w:r>
            <w:r w:rsidR="00424D8B">
              <w:rPr>
                <w:webHidden/>
              </w:rPr>
            </w:r>
            <w:r w:rsidR="00424D8B">
              <w:rPr>
                <w:webHidden/>
              </w:rPr>
              <w:fldChar w:fldCharType="separate"/>
            </w:r>
            <w:r w:rsidR="00424D8B">
              <w:rPr>
                <w:webHidden/>
              </w:rPr>
              <w:t>33</w:t>
            </w:r>
            <w:r w:rsidR="00424D8B">
              <w:rPr>
                <w:webHidden/>
              </w:rPr>
              <w:fldChar w:fldCharType="end"/>
            </w:r>
          </w:hyperlink>
        </w:p>
        <w:p w14:paraId="00CD17F0"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37" w:history="1">
            <w:r w:rsidR="00424D8B" w:rsidRPr="00B75B95">
              <w:rPr>
                <w:rStyle w:val="ad"/>
                <w:rFonts w:cs="Huawei Sans"/>
                <w:bCs/>
                <w:snapToGrid w:val="0"/>
              </w:rPr>
              <w:t>4.1.2</w:t>
            </w:r>
            <w:r w:rsidR="00424D8B" w:rsidRPr="00B75B95">
              <w:rPr>
                <w:rStyle w:val="ad"/>
                <w:rFonts w:hint="eastAsia"/>
              </w:rPr>
              <w:t xml:space="preserve"> </w:t>
            </w:r>
            <w:r w:rsidR="00424D8B" w:rsidRPr="00B75B95">
              <w:rPr>
                <w:rStyle w:val="ad"/>
                <w:rFonts w:hint="eastAsia"/>
              </w:rPr>
              <w:t>实验目的</w:t>
            </w:r>
            <w:r w:rsidR="00424D8B">
              <w:rPr>
                <w:webHidden/>
              </w:rPr>
              <w:tab/>
            </w:r>
            <w:r w:rsidR="00424D8B">
              <w:rPr>
                <w:webHidden/>
              </w:rPr>
              <w:fldChar w:fldCharType="begin"/>
            </w:r>
            <w:r w:rsidR="00424D8B">
              <w:rPr>
                <w:webHidden/>
              </w:rPr>
              <w:instrText xml:space="preserve"> PAGEREF _Toc63611137 \h </w:instrText>
            </w:r>
            <w:r w:rsidR="00424D8B">
              <w:rPr>
                <w:webHidden/>
              </w:rPr>
            </w:r>
            <w:r w:rsidR="00424D8B">
              <w:rPr>
                <w:webHidden/>
              </w:rPr>
              <w:fldChar w:fldCharType="separate"/>
            </w:r>
            <w:r w:rsidR="00424D8B">
              <w:rPr>
                <w:webHidden/>
              </w:rPr>
              <w:t>33</w:t>
            </w:r>
            <w:r w:rsidR="00424D8B">
              <w:rPr>
                <w:webHidden/>
              </w:rPr>
              <w:fldChar w:fldCharType="end"/>
            </w:r>
          </w:hyperlink>
        </w:p>
        <w:p w14:paraId="571BF1E2"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38" w:history="1">
            <w:r w:rsidR="00424D8B" w:rsidRPr="00B75B95">
              <w:rPr>
                <w:rStyle w:val="ad"/>
                <w:rFonts w:cs="Huawei Sans"/>
                <w:snapToGrid w:val="0"/>
              </w:rPr>
              <w:t>4.2</w:t>
            </w:r>
            <w:r w:rsidR="00424D8B" w:rsidRPr="00B75B95">
              <w:rPr>
                <w:rStyle w:val="ad"/>
              </w:rPr>
              <w:t xml:space="preserve"> Spark</w:t>
            </w:r>
            <w:r w:rsidR="00424D8B" w:rsidRPr="00B75B95">
              <w:rPr>
                <w:rStyle w:val="ad"/>
                <w:rFonts w:hint="eastAsia"/>
              </w:rPr>
              <w:t>集群存算分离</w:t>
            </w:r>
            <w:r w:rsidR="00424D8B">
              <w:rPr>
                <w:webHidden/>
              </w:rPr>
              <w:tab/>
            </w:r>
            <w:r w:rsidR="00424D8B">
              <w:rPr>
                <w:webHidden/>
              </w:rPr>
              <w:fldChar w:fldCharType="begin"/>
            </w:r>
            <w:r w:rsidR="00424D8B">
              <w:rPr>
                <w:webHidden/>
              </w:rPr>
              <w:instrText xml:space="preserve"> PAGEREF _Toc63611138 \h </w:instrText>
            </w:r>
            <w:r w:rsidR="00424D8B">
              <w:rPr>
                <w:webHidden/>
              </w:rPr>
            </w:r>
            <w:r w:rsidR="00424D8B">
              <w:rPr>
                <w:webHidden/>
              </w:rPr>
              <w:fldChar w:fldCharType="separate"/>
            </w:r>
            <w:r w:rsidR="00424D8B">
              <w:rPr>
                <w:webHidden/>
              </w:rPr>
              <w:t>33</w:t>
            </w:r>
            <w:r w:rsidR="00424D8B">
              <w:rPr>
                <w:webHidden/>
              </w:rPr>
              <w:fldChar w:fldCharType="end"/>
            </w:r>
          </w:hyperlink>
        </w:p>
        <w:p w14:paraId="661B3E92"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39" w:history="1">
            <w:r w:rsidR="00424D8B" w:rsidRPr="00B75B95">
              <w:rPr>
                <w:rStyle w:val="ad"/>
                <w:rFonts w:cs="Huawei Sans"/>
                <w:bCs/>
                <w:snapToGrid w:val="0"/>
              </w:rPr>
              <w:t>4.2.1</w:t>
            </w:r>
            <w:r w:rsidR="00424D8B" w:rsidRPr="00B75B95">
              <w:rPr>
                <w:rStyle w:val="ad"/>
                <w:rFonts w:hint="eastAsia"/>
              </w:rPr>
              <w:t xml:space="preserve"> </w:t>
            </w:r>
            <w:r w:rsidR="00424D8B" w:rsidRPr="00B75B95">
              <w:rPr>
                <w:rStyle w:val="ad"/>
                <w:rFonts w:hint="eastAsia"/>
              </w:rPr>
              <w:t>搭建</w:t>
            </w:r>
            <w:r w:rsidR="00424D8B" w:rsidRPr="00B75B95">
              <w:rPr>
                <w:rStyle w:val="ad"/>
              </w:rPr>
              <w:t>Spark</w:t>
            </w:r>
            <w:r w:rsidR="00424D8B" w:rsidRPr="00B75B95">
              <w:rPr>
                <w:rStyle w:val="ad"/>
                <w:rFonts w:hint="eastAsia"/>
              </w:rPr>
              <w:t>集群</w:t>
            </w:r>
            <w:r w:rsidR="00424D8B">
              <w:rPr>
                <w:webHidden/>
              </w:rPr>
              <w:tab/>
            </w:r>
            <w:r w:rsidR="00424D8B">
              <w:rPr>
                <w:webHidden/>
              </w:rPr>
              <w:fldChar w:fldCharType="begin"/>
            </w:r>
            <w:r w:rsidR="00424D8B">
              <w:rPr>
                <w:webHidden/>
              </w:rPr>
              <w:instrText xml:space="preserve"> PAGEREF _Toc63611139 \h </w:instrText>
            </w:r>
            <w:r w:rsidR="00424D8B">
              <w:rPr>
                <w:webHidden/>
              </w:rPr>
            </w:r>
            <w:r w:rsidR="00424D8B">
              <w:rPr>
                <w:webHidden/>
              </w:rPr>
              <w:fldChar w:fldCharType="separate"/>
            </w:r>
            <w:r w:rsidR="00424D8B">
              <w:rPr>
                <w:webHidden/>
              </w:rPr>
              <w:t>33</w:t>
            </w:r>
            <w:r w:rsidR="00424D8B">
              <w:rPr>
                <w:webHidden/>
              </w:rPr>
              <w:fldChar w:fldCharType="end"/>
            </w:r>
          </w:hyperlink>
        </w:p>
        <w:p w14:paraId="3E3C59AE"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40" w:history="1">
            <w:r w:rsidR="00424D8B" w:rsidRPr="00B75B95">
              <w:rPr>
                <w:rStyle w:val="ad"/>
                <w:rFonts w:cs="Huawei Sans"/>
                <w:bCs/>
                <w:snapToGrid w:val="0"/>
              </w:rPr>
              <w:t>4.2.2</w:t>
            </w:r>
            <w:r w:rsidR="00424D8B" w:rsidRPr="00B75B95">
              <w:rPr>
                <w:rStyle w:val="ad"/>
                <w:rFonts w:hint="eastAsia"/>
              </w:rPr>
              <w:t xml:space="preserve"> </w:t>
            </w:r>
            <w:r w:rsidR="00424D8B" w:rsidRPr="00B75B95">
              <w:rPr>
                <w:rStyle w:val="ad"/>
                <w:rFonts w:hint="eastAsia"/>
              </w:rPr>
              <w:t>验证存算分离</w:t>
            </w:r>
            <w:r w:rsidR="00424D8B">
              <w:rPr>
                <w:webHidden/>
              </w:rPr>
              <w:tab/>
            </w:r>
            <w:r w:rsidR="00424D8B">
              <w:rPr>
                <w:webHidden/>
              </w:rPr>
              <w:fldChar w:fldCharType="begin"/>
            </w:r>
            <w:r w:rsidR="00424D8B">
              <w:rPr>
                <w:webHidden/>
              </w:rPr>
              <w:instrText xml:space="preserve"> PAGEREF _Toc63611140 \h </w:instrText>
            </w:r>
            <w:r w:rsidR="00424D8B">
              <w:rPr>
                <w:webHidden/>
              </w:rPr>
            </w:r>
            <w:r w:rsidR="00424D8B">
              <w:rPr>
                <w:webHidden/>
              </w:rPr>
              <w:fldChar w:fldCharType="separate"/>
            </w:r>
            <w:r w:rsidR="00424D8B">
              <w:rPr>
                <w:webHidden/>
              </w:rPr>
              <w:t>36</w:t>
            </w:r>
            <w:r w:rsidR="00424D8B">
              <w:rPr>
                <w:webHidden/>
              </w:rPr>
              <w:fldChar w:fldCharType="end"/>
            </w:r>
          </w:hyperlink>
        </w:p>
        <w:p w14:paraId="2C493E9B" w14:textId="77777777" w:rsidR="00424D8B" w:rsidRDefault="002B61A4">
          <w:pPr>
            <w:pStyle w:val="12"/>
            <w:tabs>
              <w:tab w:val="right" w:leader="dot" w:pos="9628"/>
            </w:tabs>
            <w:rPr>
              <w:rFonts w:asciiTheme="minorHAnsi" w:eastAsiaTheme="minorEastAsia" w:hAnsiTheme="minorHAnsi" w:cstheme="minorBidi"/>
              <w:b w:val="0"/>
              <w:bCs w:val="0"/>
              <w:noProof/>
              <w:kern w:val="2"/>
              <w:sz w:val="21"/>
              <w:szCs w:val="22"/>
            </w:rPr>
          </w:pPr>
          <w:hyperlink w:anchor="_Toc63611141" w:history="1">
            <w:r w:rsidR="00424D8B" w:rsidRPr="00B75B95">
              <w:rPr>
                <w:rStyle w:val="ad"/>
                <w:rFonts w:cs="Huawei Sans"/>
                <w:noProof/>
              </w:rPr>
              <w:t>5</w:t>
            </w:r>
            <w:r w:rsidR="00424D8B" w:rsidRPr="00B75B95">
              <w:rPr>
                <w:rStyle w:val="ad"/>
                <w:rFonts w:hint="eastAsia"/>
                <w:noProof/>
              </w:rPr>
              <w:t xml:space="preserve"> </w:t>
            </w:r>
            <w:r w:rsidR="00424D8B" w:rsidRPr="00B75B95">
              <w:rPr>
                <w:rStyle w:val="ad"/>
                <w:rFonts w:hint="eastAsia"/>
                <w:noProof/>
              </w:rPr>
              <w:t>释放华为云服务</w:t>
            </w:r>
            <w:r w:rsidR="00424D8B">
              <w:rPr>
                <w:noProof/>
                <w:webHidden/>
              </w:rPr>
              <w:tab/>
            </w:r>
            <w:r w:rsidR="00424D8B">
              <w:rPr>
                <w:noProof/>
                <w:webHidden/>
              </w:rPr>
              <w:fldChar w:fldCharType="begin"/>
            </w:r>
            <w:r w:rsidR="00424D8B">
              <w:rPr>
                <w:noProof/>
                <w:webHidden/>
              </w:rPr>
              <w:instrText xml:space="preserve"> PAGEREF _Toc63611141 \h </w:instrText>
            </w:r>
            <w:r w:rsidR="00424D8B">
              <w:rPr>
                <w:noProof/>
                <w:webHidden/>
              </w:rPr>
            </w:r>
            <w:r w:rsidR="00424D8B">
              <w:rPr>
                <w:noProof/>
                <w:webHidden/>
              </w:rPr>
              <w:fldChar w:fldCharType="separate"/>
            </w:r>
            <w:r w:rsidR="00424D8B">
              <w:rPr>
                <w:noProof/>
                <w:webHidden/>
              </w:rPr>
              <w:t>39</w:t>
            </w:r>
            <w:r w:rsidR="00424D8B">
              <w:rPr>
                <w:noProof/>
                <w:webHidden/>
              </w:rPr>
              <w:fldChar w:fldCharType="end"/>
            </w:r>
          </w:hyperlink>
        </w:p>
        <w:p w14:paraId="10F38459"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42" w:history="1">
            <w:r w:rsidR="00424D8B" w:rsidRPr="00B75B95">
              <w:rPr>
                <w:rStyle w:val="ad"/>
                <w:rFonts w:cs="Huawei Sans"/>
                <w:snapToGrid w:val="0"/>
              </w:rPr>
              <w:t>5.1</w:t>
            </w:r>
            <w:r w:rsidR="00424D8B" w:rsidRPr="00B75B95">
              <w:rPr>
                <w:rStyle w:val="ad"/>
                <w:rFonts w:hint="eastAsia"/>
              </w:rPr>
              <w:t xml:space="preserve"> </w:t>
            </w:r>
            <w:r w:rsidR="00424D8B" w:rsidRPr="00B75B95">
              <w:rPr>
                <w:rStyle w:val="ad"/>
                <w:rFonts w:hint="eastAsia"/>
              </w:rPr>
              <w:t>释放弹性云服务器</w:t>
            </w:r>
            <w:r w:rsidR="00424D8B" w:rsidRPr="00B75B95">
              <w:rPr>
                <w:rStyle w:val="ad"/>
              </w:rPr>
              <w:t>ECS</w:t>
            </w:r>
            <w:r w:rsidR="00424D8B">
              <w:rPr>
                <w:webHidden/>
              </w:rPr>
              <w:tab/>
            </w:r>
            <w:r w:rsidR="00424D8B">
              <w:rPr>
                <w:webHidden/>
              </w:rPr>
              <w:fldChar w:fldCharType="begin"/>
            </w:r>
            <w:r w:rsidR="00424D8B">
              <w:rPr>
                <w:webHidden/>
              </w:rPr>
              <w:instrText xml:space="preserve"> PAGEREF _Toc63611142 \h </w:instrText>
            </w:r>
            <w:r w:rsidR="00424D8B">
              <w:rPr>
                <w:webHidden/>
              </w:rPr>
            </w:r>
            <w:r w:rsidR="00424D8B">
              <w:rPr>
                <w:webHidden/>
              </w:rPr>
              <w:fldChar w:fldCharType="separate"/>
            </w:r>
            <w:r w:rsidR="00424D8B">
              <w:rPr>
                <w:webHidden/>
              </w:rPr>
              <w:t>39</w:t>
            </w:r>
            <w:r w:rsidR="00424D8B">
              <w:rPr>
                <w:webHidden/>
              </w:rPr>
              <w:fldChar w:fldCharType="end"/>
            </w:r>
          </w:hyperlink>
        </w:p>
        <w:p w14:paraId="6928FB1C"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43" w:history="1">
            <w:r w:rsidR="00424D8B" w:rsidRPr="00B75B95">
              <w:rPr>
                <w:rStyle w:val="ad"/>
                <w:rFonts w:cs="Huawei Sans"/>
                <w:snapToGrid w:val="0"/>
              </w:rPr>
              <w:t>5.2</w:t>
            </w:r>
            <w:r w:rsidR="00424D8B" w:rsidRPr="00B75B95">
              <w:rPr>
                <w:rStyle w:val="ad"/>
                <w:rFonts w:hint="eastAsia"/>
              </w:rPr>
              <w:t xml:space="preserve"> </w:t>
            </w:r>
            <w:r w:rsidR="00424D8B" w:rsidRPr="00B75B95">
              <w:rPr>
                <w:rStyle w:val="ad"/>
                <w:rFonts w:hint="eastAsia"/>
              </w:rPr>
              <w:t>删除</w:t>
            </w:r>
            <w:r w:rsidR="00424D8B" w:rsidRPr="00B75B95">
              <w:rPr>
                <w:rStyle w:val="ad"/>
              </w:rPr>
              <w:t>OBS</w:t>
            </w:r>
            <w:r w:rsidR="00424D8B" w:rsidRPr="00B75B95">
              <w:rPr>
                <w:rStyle w:val="ad"/>
                <w:rFonts w:hint="eastAsia"/>
              </w:rPr>
              <w:t>桶</w:t>
            </w:r>
            <w:r w:rsidR="00424D8B">
              <w:rPr>
                <w:webHidden/>
              </w:rPr>
              <w:tab/>
            </w:r>
            <w:r w:rsidR="00424D8B">
              <w:rPr>
                <w:webHidden/>
              </w:rPr>
              <w:fldChar w:fldCharType="begin"/>
            </w:r>
            <w:r w:rsidR="00424D8B">
              <w:rPr>
                <w:webHidden/>
              </w:rPr>
              <w:instrText xml:space="preserve"> PAGEREF _Toc63611143 \h </w:instrText>
            </w:r>
            <w:r w:rsidR="00424D8B">
              <w:rPr>
                <w:webHidden/>
              </w:rPr>
            </w:r>
            <w:r w:rsidR="00424D8B">
              <w:rPr>
                <w:webHidden/>
              </w:rPr>
              <w:fldChar w:fldCharType="separate"/>
            </w:r>
            <w:r w:rsidR="00424D8B">
              <w:rPr>
                <w:webHidden/>
              </w:rPr>
              <w:t>40</w:t>
            </w:r>
            <w:r w:rsidR="00424D8B">
              <w:rPr>
                <w:webHidden/>
              </w:rPr>
              <w:fldChar w:fldCharType="end"/>
            </w:r>
          </w:hyperlink>
        </w:p>
        <w:p w14:paraId="64364486" w14:textId="77777777" w:rsidR="00424D8B" w:rsidRDefault="002B61A4">
          <w:pPr>
            <w:pStyle w:val="12"/>
            <w:tabs>
              <w:tab w:val="right" w:leader="dot" w:pos="9628"/>
            </w:tabs>
            <w:rPr>
              <w:rFonts w:asciiTheme="minorHAnsi" w:eastAsiaTheme="minorEastAsia" w:hAnsiTheme="minorHAnsi" w:cstheme="minorBidi"/>
              <w:b w:val="0"/>
              <w:bCs w:val="0"/>
              <w:noProof/>
              <w:kern w:val="2"/>
              <w:sz w:val="21"/>
              <w:szCs w:val="22"/>
            </w:rPr>
          </w:pPr>
          <w:hyperlink w:anchor="_Toc63611144" w:history="1">
            <w:r w:rsidR="00424D8B" w:rsidRPr="00B75B95">
              <w:rPr>
                <w:rStyle w:val="ad"/>
                <w:rFonts w:cs="Huawei Sans"/>
                <w:noProof/>
              </w:rPr>
              <w:t>6</w:t>
            </w:r>
            <w:r w:rsidR="00424D8B" w:rsidRPr="00B75B95">
              <w:rPr>
                <w:rStyle w:val="ad"/>
                <w:rFonts w:hint="eastAsia"/>
                <w:noProof/>
              </w:rPr>
              <w:t xml:space="preserve"> </w:t>
            </w:r>
            <w:r w:rsidR="00424D8B" w:rsidRPr="00B75B95">
              <w:rPr>
                <w:rStyle w:val="ad"/>
                <w:rFonts w:hint="eastAsia"/>
                <w:noProof/>
              </w:rPr>
              <w:t>附录</w:t>
            </w:r>
            <w:r w:rsidR="00424D8B" w:rsidRPr="00B75B95">
              <w:rPr>
                <w:rStyle w:val="ad"/>
                <w:noProof/>
              </w:rPr>
              <w:t xml:space="preserve"> </w:t>
            </w:r>
            <w:r w:rsidR="00424D8B" w:rsidRPr="00B75B95">
              <w:rPr>
                <w:rStyle w:val="ad"/>
                <w:rFonts w:hint="eastAsia"/>
                <w:noProof/>
              </w:rPr>
              <w:t>安装</w:t>
            </w:r>
            <w:r w:rsidR="00424D8B" w:rsidRPr="00B75B95">
              <w:rPr>
                <w:rStyle w:val="ad"/>
                <w:noProof/>
              </w:rPr>
              <w:t>OpenJDK</w:t>
            </w:r>
            <w:r w:rsidR="00424D8B">
              <w:rPr>
                <w:noProof/>
                <w:webHidden/>
              </w:rPr>
              <w:tab/>
            </w:r>
            <w:r w:rsidR="00424D8B">
              <w:rPr>
                <w:noProof/>
                <w:webHidden/>
              </w:rPr>
              <w:fldChar w:fldCharType="begin"/>
            </w:r>
            <w:r w:rsidR="00424D8B">
              <w:rPr>
                <w:noProof/>
                <w:webHidden/>
              </w:rPr>
              <w:instrText xml:space="preserve"> PAGEREF _Toc63611144 \h </w:instrText>
            </w:r>
            <w:r w:rsidR="00424D8B">
              <w:rPr>
                <w:noProof/>
                <w:webHidden/>
              </w:rPr>
            </w:r>
            <w:r w:rsidR="00424D8B">
              <w:rPr>
                <w:noProof/>
                <w:webHidden/>
              </w:rPr>
              <w:fldChar w:fldCharType="separate"/>
            </w:r>
            <w:r w:rsidR="00424D8B">
              <w:rPr>
                <w:noProof/>
                <w:webHidden/>
              </w:rPr>
              <w:t>41</w:t>
            </w:r>
            <w:r w:rsidR="00424D8B">
              <w:rPr>
                <w:noProof/>
                <w:webHidden/>
              </w:rPr>
              <w:fldChar w:fldCharType="end"/>
            </w:r>
          </w:hyperlink>
        </w:p>
        <w:p w14:paraId="10EFC357" w14:textId="77777777" w:rsidR="00424D8B" w:rsidRDefault="002B61A4">
          <w:pPr>
            <w:pStyle w:val="12"/>
            <w:tabs>
              <w:tab w:val="right" w:leader="dot" w:pos="9628"/>
            </w:tabs>
            <w:rPr>
              <w:rFonts w:asciiTheme="minorHAnsi" w:eastAsiaTheme="minorEastAsia" w:hAnsiTheme="minorHAnsi" w:cstheme="minorBidi"/>
              <w:b w:val="0"/>
              <w:bCs w:val="0"/>
              <w:noProof/>
              <w:kern w:val="2"/>
              <w:sz w:val="21"/>
              <w:szCs w:val="22"/>
            </w:rPr>
          </w:pPr>
          <w:hyperlink w:anchor="_Toc63611145" w:history="1">
            <w:r w:rsidR="00424D8B" w:rsidRPr="00B75B95">
              <w:rPr>
                <w:rStyle w:val="ad"/>
                <w:rFonts w:cs="Huawei Sans"/>
                <w:noProof/>
              </w:rPr>
              <w:t>7</w:t>
            </w:r>
            <w:r w:rsidR="00424D8B" w:rsidRPr="00B75B95">
              <w:rPr>
                <w:rStyle w:val="ad"/>
                <w:rFonts w:hint="eastAsia"/>
                <w:noProof/>
              </w:rPr>
              <w:t xml:space="preserve"> </w:t>
            </w:r>
            <w:r w:rsidR="00424D8B" w:rsidRPr="00B75B95">
              <w:rPr>
                <w:rStyle w:val="ad"/>
                <w:rFonts w:hint="eastAsia"/>
                <w:noProof/>
              </w:rPr>
              <w:t>附录</w:t>
            </w:r>
            <w:r w:rsidR="00424D8B" w:rsidRPr="00B75B95">
              <w:rPr>
                <w:rStyle w:val="ad"/>
                <w:noProof/>
              </w:rPr>
              <w:t xml:space="preserve"> Linux</w:t>
            </w:r>
            <w:r w:rsidR="00424D8B" w:rsidRPr="00B75B95">
              <w:rPr>
                <w:rStyle w:val="ad"/>
                <w:rFonts w:hint="eastAsia"/>
                <w:noProof/>
              </w:rPr>
              <w:t>常用命令</w:t>
            </w:r>
            <w:r w:rsidR="00424D8B">
              <w:rPr>
                <w:noProof/>
                <w:webHidden/>
              </w:rPr>
              <w:tab/>
            </w:r>
            <w:r w:rsidR="00424D8B">
              <w:rPr>
                <w:noProof/>
                <w:webHidden/>
              </w:rPr>
              <w:fldChar w:fldCharType="begin"/>
            </w:r>
            <w:r w:rsidR="00424D8B">
              <w:rPr>
                <w:noProof/>
                <w:webHidden/>
              </w:rPr>
              <w:instrText xml:space="preserve"> PAGEREF _Toc63611145 \h </w:instrText>
            </w:r>
            <w:r w:rsidR="00424D8B">
              <w:rPr>
                <w:noProof/>
                <w:webHidden/>
              </w:rPr>
            </w:r>
            <w:r w:rsidR="00424D8B">
              <w:rPr>
                <w:noProof/>
                <w:webHidden/>
              </w:rPr>
              <w:fldChar w:fldCharType="separate"/>
            </w:r>
            <w:r w:rsidR="00424D8B">
              <w:rPr>
                <w:noProof/>
                <w:webHidden/>
              </w:rPr>
              <w:t>42</w:t>
            </w:r>
            <w:r w:rsidR="00424D8B">
              <w:rPr>
                <w:noProof/>
                <w:webHidden/>
              </w:rPr>
              <w:fldChar w:fldCharType="end"/>
            </w:r>
          </w:hyperlink>
        </w:p>
        <w:p w14:paraId="5925A158"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46" w:history="1">
            <w:r w:rsidR="00424D8B" w:rsidRPr="00B75B95">
              <w:rPr>
                <w:rStyle w:val="ad"/>
                <w:rFonts w:cs="Huawei Sans"/>
                <w:snapToGrid w:val="0"/>
              </w:rPr>
              <w:t>7.1</w:t>
            </w:r>
            <w:r w:rsidR="00424D8B" w:rsidRPr="00B75B95">
              <w:rPr>
                <w:rStyle w:val="ad"/>
              </w:rPr>
              <w:t xml:space="preserve"> ls</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_Toc63611146 \h </w:instrText>
            </w:r>
            <w:r w:rsidR="00424D8B">
              <w:rPr>
                <w:webHidden/>
              </w:rPr>
            </w:r>
            <w:r w:rsidR="00424D8B">
              <w:rPr>
                <w:webHidden/>
              </w:rPr>
              <w:fldChar w:fldCharType="separate"/>
            </w:r>
            <w:r w:rsidR="00424D8B">
              <w:rPr>
                <w:webHidden/>
              </w:rPr>
              <w:t>42</w:t>
            </w:r>
            <w:r w:rsidR="00424D8B">
              <w:rPr>
                <w:webHidden/>
              </w:rPr>
              <w:fldChar w:fldCharType="end"/>
            </w:r>
          </w:hyperlink>
        </w:p>
        <w:p w14:paraId="13AB846A"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47" w:history="1">
            <w:r w:rsidR="00424D8B" w:rsidRPr="00B75B95">
              <w:rPr>
                <w:rStyle w:val="ad"/>
                <w:rFonts w:cs="Huawei Sans"/>
                <w:snapToGrid w:val="0"/>
              </w:rPr>
              <w:t>7.2</w:t>
            </w:r>
            <w:r w:rsidR="00424D8B" w:rsidRPr="00B75B95">
              <w:rPr>
                <w:rStyle w:val="ad"/>
              </w:rPr>
              <w:t xml:space="preserve"> cd</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_Toc63611147 \h </w:instrText>
            </w:r>
            <w:r w:rsidR="00424D8B">
              <w:rPr>
                <w:webHidden/>
              </w:rPr>
            </w:r>
            <w:r w:rsidR="00424D8B">
              <w:rPr>
                <w:webHidden/>
              </w:rPr>
              <w:fldChar w:fldCharType="separate"/>
            </w:r>
            <w:r w:rsidR="00424D8B">
              <w:rPr>
                <w:webHidden/>
              </w:rPr>
              <w:t>42</w:t>
            </w:r>
            <w:r w:rsidR="00424D8B">
              <w:rPr>
                <w:webHidden/>
              </w:rPr>
              <w:fldChar w:fldCharType="end"/>
            </w:r>
          </w:hyperlink>
        </w:p>
        <w:p w14:paraId="36038903"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48" w:history="1">
            <w:r w:rsidR="00424D8B" w:rsidRPr="00B75B95">
              <w:rPr>
                <w:rStyle w:val="ad"/>
                <w:rFonts w:cs="Huawei Sans"/>
                <w:snapToGrid w:val="0"/>
              </w:rPr>
              <w:t>7.3</w:t>
            </w:r>
            <w:r w:rsidR="00424D8B" w:rsidRPr="00B75B95">
              <w:rPr>
                <w:rStyle w:val="ad"/>
              </w:rPr>
              <w:t xml:space="preserve"> pwd</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_Toc63611148 \h </w:instrText>
            </w:r>
            <w:r w:rsidR="00424D8B">
              <w:rPr>
                <w:webHidden/>
              </w:rPr>
            </w:r>
            <w:r w:rsidR="00424D8B">
              <w:rPr>
                <w:webHidden/>
              </w:rPr>
              <w:fldChar w:fldCharType="separate"/>
            </w:r>
            <w:r w:rsidR="00424D8B">
              <w:rPr>
                <w:webHidden/>
              </w:rPr>
              <w:t>42</w:t>
            </w:r>
            <w:r w:rsidR="00424D8B">
              <w:rPr>
                <w:webHidden/>
              </w:rPr>
              <w:fldChar w:fldCharType="end"/>
            </w:r>
          </w:hyperlink>
        </w:p>
        <w:p w14:paraId="40ABFBE6"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49" w:history="1">
            <w:r w:rsidR="00424D8B" w:rsidRPr="00B75B95">
              <w:rPr>
                <w:rStyle w:val="ad"/>
                <w:rFonts w:cs="Huawei Sans"/>
                <w:snapToGrid w:val="0"/>
              </w:rPr>
              <w:t>7.4</w:t>
            </w:r>
            <w:r w:rsidR="00424D8B" w:rsidRPr="00B75B95">
              <w:rPr>
                <w:rStyle w:val="ad"/>
              </w:rPr>
              <w:t xml:space="preserve"> mkdir</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_Toc63611149 \h </w:instrText>
            </w:r>
            <w:r w:rsidR="00424D8B">
              <w:rPr>
                <w:webHidden/>
              </w:rPr>
            </w:r>
            <w:r w:rsidR="00424D8B">
              <w:rPr>
                <w:webHidden/>
              </w:rPr>
              <w:fldChar w:fldCharType="separate"/>
            </w:r>
            <w:r w:rsidR="00424D8B">
              <w:rPr>
                <w:webHidden/>
              </w:rPr>
              <w:t>43</w:t>
            </w:r>
            <w:r w:rsidR="00424D8B">
              <w:rPr>
                <w:webHidden/>
              </w:rPr>
              <w:fldChar w:fldCharType="end"/>
            </w:r>
          </w:hyperlink>
        </w:p>
        <w:p w14:paraId="20EB8F28"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0" w:history="1">
            <w:r w:rsidR="00424D8B" w:rsidRPr="00B75B95">
              <w:rPr>
                <w:rStyle w:val="ad"/>
                <w:rFonts w:cs="Huawei Sans"/>
                <w:snapToGrid w:val="0"/>
              </w:rPr>
              <w:t>7.5</w:t>
            </w:r>
            <w:r w:rsidR="00424D8B" w:rsidRPr="00B75B95">
              <w:rPr>
                <w:rStyle w:val="ad"/>
              </w:rPr>
              <w:t xml:space="preserve"> rm</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_Toc63611150 \h </w:instrText>
            </w:r>
            <w:r w:rsidR="00424D8B">
              <w:rPr>
                <w:webHidden/>
              </w:rPr>
            </w:r>
            <w:r w:rsidR="00424D8B">
              <w:rPr>
                <w:webHidden/>
              </w:rPr>
              <w:fldChar w:fldCharType="separate"/>
            </w:r>
            <w:r w:rsidR="00424D8B">
              <w:rPr>
                <w:webHidden/>
              </w:rPr>
              <w:t>43</w:t>
            </w:r>
            <w:r w:rsidR="00424D8B">
              <w:rPr>
                <w:webHidden/>
              </w:rPr>
              <w:fldChar w:fldCharType="end"/>
            </w:r>
          </w:hyperlink>
        </w:p>
        <w:p w14:paraId="07DFBAE4"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1" w:history="1">
            <w:r w:rsidR="00424D8B" w:rsidRPr="00B75B95">
              <w:rPr>
                <w:rStyle w:val="ad"/>
                <w:rFonts w:cs="Huawei Sans"/>
                <w:snapToGrid w:val="0"/>
              </w:rPr>
              <w:t>7.6</w:t>
            </w:r>
            <w:r w:rsidR="00424D8B" w:rsidRPr="00B75B95">
              <w:rPr>
                <w:rStyle w:val="ad"/>
              </w:rPr>
              <w:t xml:space="preserve"> rmdir</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_Toc63611151 \h </w:instrText>
            </w:r>
            <w:r w:rsidR="00424D8B">
              <w:rPr>
                <w:webHidden/>
              </w:rPr>
            </w:r>
            <w:r w:rsidR="00424D8B">
              <w:rPr>
                <w:webHidden/>
              </w:rPr>
              <w:fldChar w:fldCharType="separate"/>
            </w:r>
            <w:r w:rsidR="00424D8B">
              <w:rPr>
                <w:webHidden/>
              </w:rPr>
              <w:t>43</w:t>
            </w:r>
            <w:r w:rsidR="00424D8B">
              <w:rPr>
                <w:webHidden/>
              </w:rPr>
              <w:fldChar w:fldCharType="end"/>
            </w:r>
          </w:hyperlink>
        </w:p>
        <w:p w14:paraId="2D1169A3"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2" w:history="1">
            <w:r w:rsidR="00424D8B" w:rsidRPr="00B75B95">
              <w:rPr>
                <w:rStyle w:val="ad"/>
                <w:rFonts w:cs="Huawei Sans"/>
                <w:snapToGrid w:val="0"/>
              </w:rPr>
              <w:t>7.7</w:t>
            </w:r>
            <w:r w:rsidR="00424D8B" w:rsidRPr="00B75B95">
              <w:rPr>
                <w:rStyle w:val="ad"/>
              </w:rPr>
              <w:t xml:space="preserve"> mv</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_Toc63611152 \h </w:instrText>
            </w:r>
            <w:r w:rsidR="00424D8B">
              <w:rPr>
                <w:webHidden/>
              </w:rPr>
            </w:r>
            <w:r w:rsidR="00424D8B">
              <w:rPr>
                <w:webHidden/>
              </w:rPr>
              <w:fldChar w:fldCharType="separate"/>
            </w:r>
            <w:r w:rsidR="00424D8B">
              <w:rPr>
                <w:webHidden/>
              </w:rPr>
              <w:t>44</w:t>
            </w:r>
            <w:r w:rsidR="00424D8B">
              <w:rPr>
                <w:webHidden/>
              </w:rPr>
              <w:fldChar w:fldCharType="end"/>
            </w:r>
          </w:hyperlink>
        </w:p>
        <w:p w14:paraId="100E5D85"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3" w:history="1">
            <w:r w:rsidR="00424D8B" w:rsidRPr="00B75B95">
              <w:rPr>
                <w:rStyle w:val="ad"/>
                <w:rFonts w:cs="Huawei Sans"/>
                <w:snapToGrid w:val="0"/>
              </w:rPr>
              <w:t>7.8</w:t>
            </w:r>
            <w:r w:rsidR="00424D8B" w:rsidRPr="00B75B95">
              <w:rPr>
                <w:rStyle w:val="ad"/>
              </w:rPr>
              <w:t xml:space="preserve"> cp</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_Toc63611153 \h </w:instrText>
            </w:r>
            <w:r w:rsidR="00424D8B">
              <w:rPr>
                <w:webHidden/>
              </w:rPr>
            </w:r>
            <w:r w:rsidR="00424D8B">
              <w:rPr>
                <w:webHidden/>
              </w:rPr>
              <w:fldChar w:fldCharType="separate"/>
            </w:r>
            <w:r w:rsidR="00424D8B">
              <w:rPr>
                <w:webHidden/>
              </w:rPr>
              <w:t>44</w:t>
            </w:r>
            <w:r w:rsidR="00424D8B">
              <w:rPr>
                <w:webHidden/>
              </w:rPr>
              <w:fldChar w:fldCharType="end"/>
            </w:r>
          </w:hyperlink>
        </w:p>
        <w:p w14:paraId="12267FDA"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4" w:history="1">
            <w:r w:rsidR="00424D8B" w:rsidRPr="00B75B95">
              <w:rPr>
                <w:rStyle w:val="ad"/>
                <w:rFonts w:cs="Huawei Sans"/>
                <w:snapToGrid w:val="0"/>
              </w:rPr>
              <w:t>7.9</w:t>
            </w:r>
            <w:r w:rsidR="00424D8B" w:rsidRPr="00B75B95">
              <w:rPr>
                <w:rStyle w:val="ad"/>
              </w:rPr>
              <w:t xml:space="preserve"> cat </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_Toc63611154 \h </w:instrText>
            </w:r>
            <w:r w:rsidR="00424D8B">
              <w:rPr>
                <w:webHidden/>
              </w:rPr>
            </w:r>
            <w:r w:rsidR="00424D8B">
              <w:rPr>
                <w:webHidden/>
              </w:rPr>
              <w:fldChar w:fldCharType="separate"/>
            </w:r>
            <w:r w:rsidR="00424D8B">
              <w:rPr>
                <w:webHidden/>
              </w:rPr>
              <w:t>44</w:t>
            </w:r>
            <w:r w:rsidR="00424D8B">
              <w:rPr>
                <w:webHidden/>
              </w:rPr>
              <w:fldChar w:fldCharType="end"/>
            </w:r>
          </w:hyperlink>
        </w:p>
        <w:p w14:paraId="6A037B13"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5" w:history="1">
            <w:r w:rsidR="00424D8B" w:rsidRPr="00B75B95">
              <w:rPr>
                <w:rStyle w:val="ad"/>
                <w:rFonts w:cs="Huawei Sans"/>
                <w:snapToGrid w:val="0"/>
              </w:rPr>
              <w:t>7.10</w:t>
            </w:r>
            <w:r w:rsidR="00424D8B" w:rsidRPr="00B75B95">
              <w:rPr>
                <w:rStyle w:val="ad"/>
              </w:rPr>
              <w:t xml:space="preserve"> more</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_Toc63611155 \h </w:instrText>
            </w:r>
            <w:r w:rsidR="00424D8B">
              <w:rPr>
                <w:webHidden/>
              </w:rPr>
            </w:r>
            <w:r w:rsidR="00424D8B">
              <w:rPr>
                <w:webHidden/>
              </w:rPr>
              <w:fldChar w:fldCharType="separate"/>
            </w:r>
            <w:r w:rsidR="00424D8B">
              <w:rPr>
                <w:webHidden/>
              </w:rPr>
              <w:t>45</w:t>
            </w:r>
            <w:r w:rsidR="00424D8B">
              <w:rPr>
                <w:webHidden/>
              </w:rPr>
              <w:fldChar w:fldCharType="end"/>
            </w:r>
          </w:hyperlink>
        </w:p>
        <w:p w14:paraId="2295808A"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6" w:history="1">
            <w:r w:rsidR="00424D8B" w:rsidRPr="00B75B95">
              <w:rPr>
                <w:rStyle w:val="ad"/>
                <w:rFonts w:cs="Huawei Sans"/>
                <w:snapToGrid w:val="0"/>
              </w:rPr>
              <w:t>7.11</w:t>
            </w:r>
            <w:r w:rsidR="00424D8B" w:rsidRPr="00B75B95">
              <w:rPr>
                <w:rStyle w:val="ad"/>
              </w:rPr>
              <w:t xml:space="preserve"> less</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_Toc63611156 \h </w:instrText>
            </w:r>
            <w:r w:rsidR="00424D8B">
              <w:rPr>
                <w:webHidden/>
              </w:rPr>
            </w:r>
            <w:r w:rsidR="00424D8B">
              <w:rPr>
                <w:webHidden/>
              </w:rPr>
              <w:fldChar w:fldCharType="separate"/>
            </w:r>
            <w:r w:rsidR="00424D8B">
              <w:rPr>
                <w:webHidden/>
              </w:rPr>
              <w:t>46</w:t>
            </w:r>
            <w:r w:rsidR="00424D8B">
              <w:rPr>
                <w:webHidden/>
              </w:rPr>
              <w:fldChar w:fldCharType="end"/>
            </w:r>
          </w:hyperlink>
        </w:p>
        <w:p w14:paraId="5C70F28A"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7" w:history="1">
            <w:r w:rsidR="00424D8B" w:rsidRPr="00B75B95">
              <w:rPr>
                <w:rStyle w:val="ad"/>
                <w:rFonts w:cs="Huawei Sans"/>
                <w:snapToGrid w:val="0"/>
              </w:rPr>
              <w:t>7.12</w:t>
            </w:r>
            <w:r w:rsidR="00424D8B" w:rsidRPr="00B75B95">
              <w:rPr>
                <w:rStyle w:val="ad"/>
              </w:rPr>
              <w:t xml:space="preserve"> head</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_Toc63611157 \h </w:instrText>
            </w:r>
            <w:r w:rsidR="00424D8B">
              <w:rPr>
                <w:webHidden/>
              </w:rPr>
            </w:r>
            <w:r w:rsidR="00424D8B">
              <w:rPr>
                <w:webHidden/>
              </w:rPr>
              <w:fldChar w:fldCharType="separate"/>
            </w:r>
            <w:r w:rsidR="00424D8B">
              <w:rPr>
                <w:webHidden/>
              </w:rPr>
              <w:t>47</w:t>
            </w:r>
            <w:r w:rsidR="00424D8B">
              <w:rPr>
                <w:webHidden/>
              </w:rPr>
              <w:fldChar w:fldCharType="end"/>
            </w:r>
          </w:hyperlink>
        </w:p>
        <w:p w14:paraId="7415921D"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8" w:history="1">
            <w:r w:rsidR="00424D8B" w:rsidRPr="00B75B95">
              <w:rPr>
                <w:rStyle w:val="ad"/>
                <w:rFonts w:cs="Huawei Sans"/>
                <w:snapToGrid w:val="0"/>
              </w:rPr>
              <w:t>7.13</w:t>
            </w:r>
            <w:r w:rsidR="00424D8B" w:rsidRPr="00B75B95">
              <w:rPr>
                <w:rStyle w:val="ad"/>
              </w:rPr>
              <w:t xml:space="preserve"> tail</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_Toc63611158 \h </w:instrText>
            </w:r>
            <w:r w:rsidR="00424D8B">
              <w:rPr>
                <w:webHidden/>
              </w:rPr>
            </w:r>
            <w:r w:rsidR="00424D8B">
              <w:rPr>
                <w:webHidden/>
              </w:rPr>
              <w:fldChar w:fldCharType="separate"/>
            </w:r>
            <w:r w:rsidR="00424D8B">
              <w:rPr>
                <w:webHidden/>
              </w:rPr>
              <w:t>47</w:t>
            </w:r>
            <w:r w:rsidR="00424D8B">
              <w:rPr>
                <w:webHidden/>
              </w:rPr>
              <w:fldChar w:fldCharType="end"/>
            </w:r>
          </w:hyperlink>
        </w:p>
        <w:p w14:paraId="7A9357A5" w14:textId="77777777" w:rsidR="00424D8B" w:rsidRDefault="002B61A4">
          <w:pPr>
            <w:pStyle w:val="20"/>
            <w:tabs>
              <w:tab w:val="right" w:leader="dot" w:pos="9628"/>
            </w:tabs>
            <w:rPr>
              <w:rFonts w:asciiTheme="minorHAnsi" w:eastAsiaTheme="minorEastAsia" w:hAnsiTheme="minorHAnsi" w:cstheme="minorBidi"/>
              <w:kern w:val="2"/>
              <w:sz w:val="21"/>
              <w:szCs w:val="22"/>
            </w:rPr>
          </w:pPr>
          <w:hyperlink w:anchor="_Toc63611159" w:history="1">
            <w:r w:rsidR="00424D8B" w:rsidRPr="00B75B95">
              <w:rPr>
                <w:rStyle w:val="ad"/>
                <w:rFonts w:cs="Huawei Sans"/>
                <w:snapToGrid w:val="0"/>
              </w:rPr>
              <w:t>7.14</w:t>
            </w:r>
            <w:r w:rsidR="00424D8B" w:rsidRPr="00B75B95">
              <w:rPr>
                <w:rStyle w:val="ad"/>
              </w:rPr>
              <w:t xml:space="preserve"> vim</w:t>
            </w:r>
            <w:r w:rsidR="00424D8B" w:rsidRPr="00B75B95">
              <w:rPr>
                <w:rStyle w:val="ad"/>
                <w:rFonts w:hint="eastAsia"/>
              </w:rPr>
              <w:t>命令</w:t>
            </w:r>
            <w:r w:rsidR="00424D8B">
              <w:rPr>
                <w:webHidden/>
              </w:rPr>
              <w:tab/>
            </w:r>
            <w:r w:rsidR="00424D8B">
              <w:rPr>
                <w:webHidden/>
              </w:rPr>
              <w:fldChar w:fldCharType="begin"/>
            </w:r>
            <w:r w:rsidR="00424D8B">
              <w:rPr>
                <w:webHidden/>
              </w:rPr>
              <w:instrText xml:space="preserve"> PAGEREF _Toc63611159 \h </w:instrText>
            </w:r>
            <w:r w:rsidR="00424D8B">
              <w:rPr>
                <w:webHidden/>
              </w:rPr>
            </w:r>
            <w:r w:rsidR="00424D8B">
              <w:rPr>
                <w:webHidden/>
              </w:rPr>
              <w:fldChar w:fldCharType="separate"/>
            </w:r>
            <w:r w:rsidR="00424D8B">
              <w:rPr>
                <w:webHidden/>
              </w:rPr>
              <w:t>47</w:t>
            </w:r>
            <w:r w:rsidR="00424D8B">
              <w:rPr>
                <w:webHidden/>
              </w:rPr>
              <w:fldChar w:fldCharType="end"/>
            </w:r>
          </w:hyperlink>
        </w:p>
        <w:p w14:paraId="0196518D"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0" w:history="1">
            <w:r w:rsidR="00424D8B" w:rsidRPr="00B75B95">
              <w:rPr>
                <w:rStyle w:val="ad"/>
                <w:rFonts w:cs="Huawei Sans"/>
                <w:bCs/>
                <w:snapToGrid w:val="0"/>
              </w:rPr>
              <w:t>7.14.1</w:t>
            </w:r>
            <w:r w:rsidR="00424D8B" w:rsidRPr="00B75B95">
              <w:rPr>
                <w:rStyle w:val="ad"/>
                <w:rFonts w:hint="eastAsia"/>
              </w:rPr>
              <w:t xml:space="preserve"> </w:t>
            </w:r>
            <w:r w:rsidR="00424D8B" w:rsidRPr="00B75B95">
              <w:rPr>
                <w:rStyle w:val="ad"/>
                <w:rFonts w:hint="eastAsia"/>
              </w:rPr>
              <w:t>启动</w:t>
            </w:r>
            <w:r w:rsidR="00424D8B" w:rsidRPr="00B75B95">
              <w:rPr>
                <w:rStyle w:val="ad"/>
              </w:rPr>
              <w:t>vim</w:t>
            </w:r>
            <w:r w:rsidR="00424D8B">
              <w:rPr>
                <w:webHidden/>
              </w:rPr>
              <w:tab/>
            </w:r>
            <w:r w:rsidR="00424D8B">
              <w:rPr>
                <w:webHidden/>
              </w:rPr>
              <w:fldChar w:fldCharType="begin"/>
            </w:r>
            <w:r w:rsidR="00424D8B">
              <w:rPr>
                <w:webHidden/>
              </w:rPr>
              <w:instrText xml:space="preserve"> PAGEREF _Toc63611160 \h </w:instrText>
            </w:r>
            <w:r w:rsidR="00424D8B">
              <w:rPr>
                <w:webHidden/>
              </w:rPr>
            </w:r>
            <w:r w:rsidR="00424D8B">
              <w:rPr>
                <w:webHidden/>
              </w:rPr>
              <w:fldChar w:fldCharType="separate"/>
            </w:r>
            <w:r w:rsidR="00424D8B">
              <w:rPr>
                <w:webHidden/>
              </w:rPr>
              <w:t>47</w:t>
            </w:r>
            <w:r w:rsidR="00424D8B">
              <w:rPr>
                <w:webHidden/>
              </w:rPr>
              <w:fldChar w:fldCharType="end"/>
            </w:r>
          </w:hyperlink>
        </w:p>
        <w:p w14:paraId="7EC34464"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1" w:history="1">
            <w:r w:rsidR="00424D8B" w:rsidRPr="00B75B95">
              <w:rPr>
                <w:rStyle w:val="ad"/>
                <w:rFonts w:cs="Huawei Sans"/>
                <w:bCs/>
                <w:snapToGrid w:val="0"/>
              </w:rPr>
              <w:t>7.14.2</w:t>
            </w:r>
            <w:r w:rsidR="00424D8B" w:rsidRPr="00B75B95">
              <w:rPr>
                <w:rStyle w:val="ad"/>
              </w:rPr>
              <w:t xml:space="preserve"> vim</w:t>
            </w:r>
            <w:r w:rsidR="00424D8B" w:rsidRPr="00B75B95">
              <w:rPr>
                <w:rStyle w:val="ad"/>
                <w:rFonts w:hint="eastAsia"/>
              </w:rPr>
              <w:t>的模式</w:t>
            </w:r>
            <w:r w:rsidR="00424D8B">
              <w:rPr>
                <w:webHidden/>
              </w:rPr>
              <w:tab/>
            </w:r>
            <w:r w:rsidR="00424D8B">
              <w:rPr>
                <w:webHidden/>
              </w:rPr>
              <w:fldChar w:fldCharType="begin"/>
            </w:r>
            <w:r w:rsidR="00424D8B">
              <w:rPr>
                <w:webHidden/>
              </w:rPr>
              <w:instrText xml:space="preserve"> PAGEREF _Toc63611161 \h </w:instrText>
            </w:r>
            <w:r w:rsidR="00424D8B">
              <w:rPr>
                <w:webHidden/>
              </w:rPr>
            </w:r>
            <w:r w:rsidR="00424D8B">
              <w:rPr>
                <w:webHidden/>
              </w:rPr>
              <w:fldChar w:fldCharType="separate"/>
            </w:r>
            <w:r w:rsidR="00424D8B">
              <w:rPr>
                <w:webHidden/>
              </w:rPr>
              <w:t>48</w:t>
            </w:r>
            <w:r w:rsidR="00424D8B">
              <w:rPr>
                <w:webHidden/>
              </w:rPr>
              <w:fldChar w:fldCharType="end"/>
            </w:r>
          </w:hyperlink>
        </w:p>
        <w:p w14:paraId="2423BD0C"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2" w:history="1">
            <w:r w:rsidR="00424D8B" w:rsidRPr="00B75B95">
              <w:rPr>
                <w:rStyle w:val="ad"/>
                <w:rFonts w:cs="Huawei Sans"/>
                <w:bCs/>
                <w:snapToGrid w:val="0"/>
              </w:rPr>
              <w:t>7.14.3</w:t>
            </w:r>
            <w:r w:rsidR="00424D8B" w:rsidRPr="00B75B95">
              <w:rPr>
                <w:rStyle w:val="ad"/>
                <w:rFonts w:hint="eastAsia"/>
              </w:rPr>
              <w:t xml:space="preserve"> </w:t>
            </w:r>
            <w:r w:rsidR="00424D8B" w:rsidRPr="00B75B95">
              <w:rPr>
                <w:rStyle w:val="ad"/>
                <w:rFonts w:hint="eastAsia"/>
              </w:rPr>
              <w:t>插入命令</w:t>
            </w:r>
            <w:r w:rsidR="00424D8B">
              <w:rPr>
                <w:webHidden/>
              </w:rPr>
              <w:tab/>
            </w:r>
            <w:r w:rsidR="00424D8B">
              <w:rPr>
                <w:webHidden/>
              </w:rPr>
              <w:fldChar w:fldCharType="begin"/>
            </w:r>
            <w:r w:rsidR="00424D8B">
              <w:rPr>
                <w:webHidden/>
              </w:rPr>
              <w:instrText xml:space="preserve"> PAGEREF _Toc63611162 \h </w:instrText>
            </w:r>
            <w:r w:rsidR="00424D8B">
              <w:rPr>
                <w:webHidden/>
              </w:rPr>
            </w:r>
            <w:r w:rsidR="00424D8B">
              <w:rPr>
                <w:webHidden/>
              </w:rPr>
              <w:fldChar w:fldCharType="separate"/>
            </w:r>
            <w:r w:rsidR="00424D8B">
              <w:rPr>
                <w:webHidden/>
              </w:rPr>
              <w:t>48</w:t>
            </w:r>
            <w:r w:rsidR="00424D8B">
              <w:rPr>
                <w:webHidden/>
              </w:rPr>
              <w:fldChar w:fldCharType="end"/>
            </w:r>
          </w:hyperlink>
        </w:p>
        <w:p w14:paraId="0A183906"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3" w:history="1">
            <w:r w:rsidR="00424D8B" w:rsidRPr="00B75B95">
              <w:rPr>
                <w:rStyle w:val="ad"/>
                <w:rFonts w:cs="Huawei Sans"/>
                <w:bCs/>
                <w:snapToGrid w:val="0"/>
              </w:rPr>
              <w:t>7.14.4</w:t>
            </w:r>
            <w:r w:rsidR="00424D8B" w:rsidRPr="00B75B95">
              <w:rPr>
                <w:rStyle w:val="ad"/>
                <w:rFonts w:hint="eastAsia"/>
              </w:rPr>
              <w:t xml:space="preserve"> </w:t>
            </w:r>
            <w:r w:rsidR="00424D8B" w:rsidRPr="00B75B95">
              <w:rPr>
                <w:rStyle w:val="ad"/>
                <w:rFonts w:hint="eastAsia"/>
              </w:rPr>
              <w:t>查找命令</w:t>
            </w:r>
            <w:r w:rsidR="00424D8B">
              <w:rPr>
                <w:webHidden/>
              </w:rPr>
              <w:tab/>
            </w:r>
            <w:r w:rsidR="00424D8B">
              <w:rPr>
                <w:webHidden/>
              </w:rPr>
              <w:fldChar w:fldCharType="begin"/>
            </w:r>
            <w:r w:rsidR="00424D8B">
              <w:rPr>
                <w:webHidden/>
              </w:rPr>
              <w:instrText xml:space="preserve"> PAGEREF _Toc63611163 \h </w:instrText>
            </w:r>
            <w:r w:rsidR="00424D8B">
              <w:rPr>
                <w:webHidden/>
              </w:rPr>
            </w:r>
            <w:r w:rsidR="00424D8B">
              <w:rPr>
                <w:webHidden/>
              </w:rPr>
              <w:fldChar w:fldCharType="separate"/>
            </w:r>
            <w:r w:rsidR="00424D8B">
              <w:rPr>
                <w:webHidden/>
              </w:rPr>
              <w:t>48</w:t>
            </w:r>
            <w:r w:rsidR="00424D8B">
              <w:rPr>
                <w:webHidden/>
              </w:rPr>
              <w:fldChar w:fldCharType="end"/>
            </w:r>
          </w:hyperlink>
        </w:p>
        <w:p w14:paraId="5E504F7A"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4" w:history="1">
            <w:r w:rsidR="00424D8B" w:rsidRPr="00B75B95">
              <w:rPr>
                <w:rStyle w:val="ad"/>
                <w:rFonts w:cs="Huawei Sans"/>
                <w:bCs/>
                <w:snapToGrid w:val="0"/>
              </w:rPr>
              <w:t>7.14.5</w:t>
            </w:r>
            <w:r w:rsidR="00424D8B" w:rsidRPr="00B75B95">
              <w:rPr>
                <w:rStyle w:val="ad"/>
                <w:rFonts w:hint="eastAsia"/>
              </w:rPr>
              <w:t xml:space="preserve"> </w:t>
            </w:r>
            <w:r w:rsidR="00424D8B" w:rsidRPr="00B75B95">
              <w:rPr>
                <w:rStyle w:val="ad"/>
                <w:rFonts w:hint="eastAsia"/>
              </w:rPr>
              <w:t>替换命令</w:t>
            </w:r>
            <w:r w:rsidR="00424D8B">
              <w:rPr>
                <w:webHidden/>
              </w:rPr>
              <w:tab/>
            </w:r>
            <w:r w:rsidR="00424D8B">
              <w:rPr>
                <w:webHidden/>
              </w:rPr>
              <w:fldChar w:fldCharType="begin"/>
            </w:r>
            <w:r w:rsidR="00424D8B">
              <w:rPr>
                <w:webHidden/>
              </w:rPr>
              <w:instrText xml:space="preserve"> PAGEREF _Toc63611164 \h </w:instrText>
            </w:r>
            <w:r w:rsidR="00424D8B">
              <w:rPr>
                <w:webHidden/>
              </w:rPr>
            </w:r>
            <w:r w:rsidR="00424D8B">
              <w:rPr>
                <w:webHidden/>
              </w:rPr>
              <w:fldChar w:fldCharType="separate"/>
            </w:r>
            <w:r w:rsidR="00424D8B">
              <w:rPr>
                <w:webHidden/>
              </w:rPr>
              <w:t>48</w:t>
            </w:r>
            <w:r w:rsidR="00424D8B">
              <w:rPr>
                <w:webHidden/>
              </w:rPr>
              <w:fldChar w:fldCharType="end"/>
            </w:r>
          </w:hyperlink>
        </w:p>
        <w:p w14:paraId="4A05F348"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5" w:history="1">
            <w:r w:rsidR="00424D8B" w:rsidRPr="00B75B95">
              <w:rPr>
                <w:rStyle w:val="ad"/>
                <w:rFonts w:cs="Huawei Sans"/>
                <w:bCs/>
                <w:snapToGrid w:val="0"/>
              </w:rPr>
              <w:t>7.14.6</w:t>
            </w:r>
            <w:r w:rsidR="00424D8B" w:rsidRPr="00B75B95">
              <w:rPr>
                <w:rStyle w:val="ad"/>
                <w:rFonts w:hint="eastAsia"/>
              </w:rPr>
              <w:t xml:space="preserve"> </w:t>
            </w:r>
            <w:r w:rsidR="00424D8B" w:rsidRPr="00B75B95">
              <w:rPr>
                <w:rStyle w:val="ad"/>
                <w:rFonts w:hint="eastAsia"/>
              </w:rPr>
              <w:t>撤销和重做</w:t>
            </w:r>
            <w:r w:rsidR="00424D8B">
              <w:rPr>
                <w:webHidden/>
              </w:rPr>
              <w:tab/>
            </w:r>
            <w:r w:rsidR="00424D8B">
              <w:rPr>
                <w:webHidden/>
              </w:rPr>
              <w:fldChar w:fldCharType="begin"/>
            </w:r>
            <w:r w:rsidR="00424D8B">
              <w:rPr>
                <w:webHidden/>
              </w:rPr>
              <w:instrText xml:space="preserve"> PAGEREF _Toc63611165 \h </w:instrText>
            </w:r>
            <w:r w:rsidR="00424D8B">
              <w:rPr>
                <w:webHidden/>
              </w:rPr>
            </w:r>
            <w:r w:rsidR="00424D8B">
              <w:rPr>
                <w:webHidden/>
              </w:rPr>
              <w:fldChar w:fldCharType="separate"/>
            </w:r>
            <w:r w:rsidR="00424D8B">
              <w:rPr>
                <w:webHidden/>
              </w:rPr>
              <w:t>48</w:t>
            </w:r>
            <w:r w:rsidR="00424D8B">
              <w:rPr>
                <w:webHidden/>
              </w:rPr>
              <w:fldChar w:fldCharType="end"/>
            </w:r>
          </w:hyperlink>
        </w:p>
        <w:p w14:paraId="6152E393"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6" w:history="1">
            <w:r w:rsidR="00424D8B" w:rsidRPr="00B75B95">
              <w:rPr>
                <w:rStyle w:val="ad"/>
                <w:rFonts w:cs="Huawei Sans"/>
                <w:bCs/>
                <w:snapToGrid w:val="0"/>
              </w:rPr>
              <w:t>7.14.7</w:t>
            </w:r>
            <w:r w:rsidR="00424D8B" w:rsidRPr="00B75B95">
              <w:rPr>
                <w:rStyle w:val="ad"/>
                <w:rFonts w:hint="eastAsia"/>
              </w:rPr>
              <w:t xml:space="preserve"> </w:t>
            </w:r>
            <w:r w:rsidR="00424D8B" w:rsidRPr="00B75B95">
              <w:rPr>
                <w:rStyle w:val="ad"/>
                <w:rFonts w:hint="eastAsia"/>
              </w:rPr>
              <w:t>删除命令</w:t>
            </w:r>
            <w:r w:rsidR="00424D8B">
              <w:rPr>
                <w:webHidden/>
              </w:rPr>
              <w:tab/>
            </w:r>
            <w:r w:rsidR="00424D8B">
              <w:rPr>
                <w:webHidden/>
              </w:rPr>
              <w:fldChar w:fldCharType="begin"/>
            </w:r>
            <w:r w:rsidR="00424D8B">
              <w:rPr>
                <w:webHidden/>
              </w:rPr>
              <w:instrText xml:space="preserve"> PAGEREF _Toc63611166 \h </w:instrText>
            </w:r>
            <w:r w:rsidR="00424D8B">
              <w:rPr>
                <w:webHidden/>
              </w:rPr>
            </w:r>
            <w:r w:rsidR="00424D8B">
              <w:rPr>
                <w:webHidden/>
              </w:rPr>
              <w:fldChar w:fldCharType="separate"/>
            </w:r>
            <w:r w:rsidR="00424D8B">
              <w:rPr>
                <w:webHidden/>
              </w:rPr>
              <w:t>48</w:t>
            </w:r>
            <w:r w:rsidR="00424D8B">
              <w:rPr>
                <w:webHidden/>
              </w:rPr>
              <w:fldChar w:fldCharType="end"/>
            </w:r>
          </w:hyperlink>
        </w:p>
        <w:p w14:paraId="43F1771D"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7" w:history="1">
            <w:r w:rsidR="00424D8B" w:rsidRPr="00B75B95">
              <w:rPr>
                <w:rStyle w:val="ad"/>
                <w:rFonts w:cs="Huawei Sans"/>
                <w:bCs/>
                <w:snapToGrid w:val="0"/>
              </w:rPr>
              <w:t>7.14.8</w:t>
            </w:r>
            <w:r w:rsidR="00424D8B" w:rsidRPr="00B75B95">
              <w:rPr>
                <w:rStyle w:val="ad"/>
                <w:rFonts w:hint="eastAsia"/>
              </w:rPr>
              <w:t xml:space="preserve"> </w:t>
            </w:r>
            <w:r w:rsidR="00424D8B" w:rsidRPr="00B75B95">
              <w:rPr>
                <w:rStyle w:val="ad"/>
                <w:rFonts w:hint="eastAsia"/>
              </w:rPr>
              <w:t>拷贝和粘贴</w:t>
            </w:r>
            <w:r w:rsidR="00424D8B">
              <w:rPr>
                <w:webHidden/>
              </w:rPr>
              <w:tab/>
            </w:r>
            <w:r w:rsidR="00424D8B">
              <w:rPr>
                <w:webHidden/>
              </w:rPr>
              <w:fldChar w:fldCharType="begin"/>
            </w:r>
            <w:r w:rsidR="00424D8B">
              <w:rPr>
                <w:webHidden/>
              </w:rPr>
              <w:instrText xml:space="preserve"> PAGEREF _Toc63611167 \h </w:instrText>
            </w:r>
            <w:r w:rsidR="00424D8B">
              <w:rPr>
                <w:webHidden/>
              </w:rPr>
            </w:r>
            <w:r w:rsidR="00424D8B">
              <w:rPr>
                <w:webHidden/>
              </w:rPr>
              <w:fldChar w:fldCharType="separate"/>
            </w:r>
            <w:r w:rsidR="00424D8B">
              <w:rPr>
                <w:webHidden/>
              </w:rPr>
              <w:t>49</w:t>
            </w:r>
            <w:r w:rsidR="00424D8B">
              <w:rPr>
                <w:webHidden/>
              </w:rPr>
              <w:fldChar w:fldCharType="end"/>
            </w:r>
          </w:hyperlink>
        </w:p>
        <w:p w14:paraId="21735EEA"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8" w:history="1">
            <w:r w:rsidR="00424D8B" w:rsidRPr="00B75B95">
              <w:rPr>
                <w:rStyle w:val="ad"/>
                <w:rFonts w:cs="Huawei Sans"/>
                <w:bCs/>
                <w:snapToGrid w:val="0"/>
              </w:rPr>
              <w:t>7.14.9</w:t>
            </w:r>
            <w:r w:rsidR="00424D8B" w:rsidRPr="00B75B95">
              <w:rPr>
                <w:rStyle w:val="ad"/>
                <w:rFonts w:hint="eastAsia"/>
              </w:rPr>
              <w:t xml:space="preserve"> </w:t>
            </w:r>
            <w:r w:rsidR="00424D8B" w:rsidRPr="00B75B95">
              <w:rPr>
                <w:rStyle w:val="ad"/>
                <w:rFonts w:hint="eastAsia"/>
              </w:rPr>
              <w:t>退出命令</w:t>
            </w:r>
            <w:r w:rsidR="00424D8B">
              <w:rPr>
                <w:webHidden/>
              </w:rPr>
              <w:tab/>
            </w:r>
            <w:r w:rsidR="00424D8B">
              <w:rPr>
                <w:webHidden/>
              </w:rPr>
              <w:fldChar w:fldCharType="begin"/>
            </w:r>
            <w:r w:rsidR="00424D8B">
              <w:rPr>
                <w:webHidden/>
              </w:rPr>
              <w:instrText xml:space="preserve"> PAGEREF _Toc63611168 \h </w:instrText>
            </w:r>
            <w:r w:rsidR="00424D8B">
              <w:rPr>
                <w:webHidden/>
              </w:rPr>
            </w:r>
            <w:r w:rsidR="00424D8B">
              <w:rPr>
                <w:webHidden/>
              </w:rPr>
              <w:fldChar w:fldCharType="separate"/>
            </w:r>
            <w:r w:rsidR="00424D8B">
              <w:rPr>
                <w:webHidden/>
              </w:rPr>
              <w:t>49</w:t>
            </w:r>
            <w:r w:rsidR="00424D8B">
              <w:rPr>
                <w:webHidden/>
              </w:rPr>
              <w:fldChar w:fldCharType="end"/>
            </w:r>
          </w:hyperlink>
        </w:p>
        <w:p w14:paraId="620D0681" w14:textId="77777777" w:rsidR="00424D8B" w:rsidRDefault="002B61A4">
          <w:pPr>
            <w:pStyle w:val="31"/>
            <w:tabs>
              <w:tab w:val="right" w:leader="dot" w:pos="9628"/>
            </w:tabs>
            <w:rPr>
              <w:rFonts w:asciiTheme="minorHAnsi" w:eastAsiaTheme="minorEastAsia" w:hAnsiTheme="minorHAnsi" w:cstheme="minorBidi"/>
              <w:kern w:val="2"/>
              <w:sz w:val="21"/>
              <w:szCs w:val="22"/>
            </w:rPr>
          </w:pPr>
          <w:hyperlink w:anchor="_Toc63611169" w:history="1">
            <w:r w:rsidR="00424D8B" w:rsidRPr="00B75B95">
              <w:rPr>
                <w:rStyle w:val="ad"/>
                <w:rFonts w:cs="Huawei Sans"/>
                <w:bCs/>
                <w:snapToGrid w:val="0"/>
              </w:rPr>
              <w:t>7.14.10</w:t>
            </w:r>
            <w:r w:rsidR="00424D8B" w:rsidRPr="00B75B95">
              <w:rPr>
                <w:rStyle w:val="ad"/>
                <w:rFonts w:hint="eastAsia"/>
              </w:rPr>
              <w:t xml:space="preserve"> </w:t>
            </w:r>
            <w:r w:rsidR="00424D8B" w:rsidRPr="00B75B95">
              <w:rPr>
                <w:rStyle w:val="ad"/>
                <w:rFonts w:hint="eastAsia"/>
              </w:rPr>
              <w:t>帮助命令</w:t>
            </w:r>
            <w:r w:rsidR="00424D8B">
              <w:rPr>
                <w:webHidden/>
              </w:rPr>
              <w:tab/>
            </w:r>
            <w:r w:rsidR="00424D8B">
              <w:rPr>
                <w:webHidden/>
              </w:rPr>
              <w:fldChar w:fldCharType="begin"/>
            </w:r>
            <w:r w:rsidR="00424D8B">
              <w:rPr>
                <w:webHidden/>
              </w:rPr>
              <w:instrText xml:space="preserve"> PAGEREF _Toc63611169 \h </w:instrText>
            </w:r>
            <w:r w:rsidR="00424D8B">
              <w:rPr>
                <w:webHidden/>
              </w:rPr>
            </w:r>
            <w:r w:rsidR="00424D8B">
              <w:rPr>
                <w:webHidden/>
              </w:rPr>
              <w:fldChar w:fldCharType="separate"/>
            </w:r>
            <w:r w:rsidR="00424D8B">
              <w:rPr>
                <w:webHidden/>
              </w:rPr>
              <w:t>49</w:t>
            </w:r>
            <w:r w:rsidR="00424D8B">
              <w:rPr>
                <w:webHidden/>
              </w:rPr>
              <w:fldChar w:fldCharType="end"/>
            </w:r>
          </w:hyperlink>
        </w:p>
        <w:p w14:paraId="3F1F5434" w14:textId="77777777" w:rsidR="003B380D" w:rsidRPr="00597B26" w:rsidRDefault="003B380D" w:rsidP="003B380D">
          <w:pPr>
            <w:rPr>
              <w:rFonts w:ascii="Huawei Sans" w:eastAsia="方正兰亭黑简体" w:hAnsi="Huawei Sans"/>
              <w:lang w:val="zh-CN"/>
            </w:rPr>
          </w:pPr>
          <w:r w:rsidRPr="00597B26">
            <w:rPr>
              <w:rFonts w:ascii="Huawei Sans" w:eastAsia="方正兰亭黑简体" w:hAnsi="Huawei Sans" w:cs="Book Antiqua"/>
              <w:b/>
              <w:bCs/>
              <w:noProof/>
              <w:sz w:val="24"/>
              <w:szCs w:val="24"/>
            </w:rPr>
            <w:fldChar w:fldCharType="end"/>
          </w:r>
        </w:p>
      </w:sdtContent>
    </w:sdt>
    <w:p w14:paraId="46ABF0A3" w14:textId="4355E978" w:rsidR="003B380D" w:rsidRPr="003B380D" w:rsidRDefault="003B380D" w:rsidP="003B380D">
      <w:pPr>
        <w:topLinePunct w:val="0"/>
        <w:adjustRightInd/>
        <w:snapToGrid/>
        <w:spacing w:before="0" w:after="0" w:line="240" w:lineRule="auto"/>
        <w:ind w:left="0"/>
        <w:rPr>
          <w:rFonts w:ascii="Huawei Sans" w:eastAsia="方正兰亭黑简体" w:hAnsi="Huawei Sans"/>
          <w:lang w:val="zh-CN"/>
        </w:rPr>
      </w:pPr>
      <w:r w:rsidRPr="00597B26">
        <w:rPr>
          <w:rFonts w:ascii="Huawei Sans" w:eastAsia="方正兰亭黑简体" w:hAnsi="Huawei Sans"/>
          <w:lang w:val="zh-CN"/>
        </w:rPr>
        <w:br w:type="page"/>
      </w:r>
      <w:bookmarkStart w:id="10" w:name="_Toc466755571"/>
      <w:bookmarkEnd w:id="9"/>
      <w:bookmarkEnd w:id="8"/>
      <w:bookmarkEnd w:id="7"/>
      <w:bookmarkEnd w:id="6"/>
      <w:bookmarkEnd w:id="5"/>
      <w:bookmarkEnd w:id="4"/>
      <w:bookmarkEnd w:id="3"/>
      <w:bookmarkEnd w:id="2"/>
      <w:bookmarkEnd w:id="1"/>
      <w:bookmarkEnd w:id="0"/>
    </w:p>
    <w:p w14:paraId="1D5F2461" w14:textId="7AFD0833" w:rsidR="003B380D" w:rsidRPr="003B380D" w:rsidRDefault="003B380D" w:rsidP="003B380D">
      <w:pPr>
        <w:pStyle w:val="1"/>
      </w:pPr>
      <w:bookmarkStart w:id="11" w:name="_Toc63611108"/>
      <w:r>
        <w:lastRenderedPageBreak/>
        <w:t>实验概览</w:t>
      </w:r>
      <w:bookmarkEnd w:id="11"/>
    </w:p>
    <w:p w14:paraId="177C25D7" w14:textId="77777777" w:rsidR="003B380D" w:rsidRPr="00597B26" w:rsidRDefault="003B380D" w:rsidP="003B380D">
      <w:pPr>
        <w:pStyle w:val="2"/>
        <w:numPr>
          <w:ilvl w:val="1"/>
          <w:numId w:val="7"/>
        </w:numPr>
      </w:pPr>
      <w:bookmarkStart w:id="12" w:name="_Toc437504217"/>
      <w:bookmarkStart w:id="13" w:name="_Toc466755567"/>
      <w:bookmarkStart w:id="14" w:name="_Toc63611109"/>
      <w:r w:rsidRPr="00597B26">
        <w:t>实验介绍</w:t>
      </w:r>
      <w:bookmarkEnd w:id="12"/>
      <w:bookmarkEnd w:id="13"/>
      <w:bookmarkEnd w:id="14"/>
    </w:p>
    <w:p w14:paraId="10C465BA" w14:textId="77777777" w:rsidR="003B380D" w:rsidRPr="00597B26" w:rsidRDefault="003B380D" w:rsidP="003B380D">
      <w:pPr>
        <w:pStyle w:val="1e"/>
      </w:pPr>
      <w:r w:rsidRPr="00597B26">
        <w:rPr>
          <w:rFonts w:hint="eastAsia"/>
        </w:rPr>
        <w:t>本实验基于华为云</w:t>
      </w:r>
      <w:r w:rsidRPr="00597B26">
        <w:t>OBS</w:t>
      </w:r>
      <w:r w:rsidRPr="00597B26">
        <w:t>和华为云</w:t>
      </w:r>
      <w:r w:rsidRPr="00597B26">
        <w:t>ECS</w:t>
      </w:r>
      <w:r w:rsidRPr="00597B26">
        <w:t>服务构建</w:t>
      </w:r>
      <w:proofErr w:type="gramStart"/>
      <w:r w:rsidRPr="00597B26">
        <w:t>一个存算分离</w:t>
      </w:r>
      <w:proofErr w:type="gramEnd"/>
      <w:r w:rsidRPr="00597B26">
        <w:t>的基本架构，并通过运行一个计算程序来</w:t>
      </w:r>
      <w:proofErr w:type="gramStart"/>
      <w:r w:rsidRPr="00597B26">
        <w:t>完成存算分离</w:t>
      </w:r>
      <w:proofErr w:type="gramEnd"/>
      <w:r w:rsidRPr="00597B26">
        <w:t>架构的验证。本实验的实验数据存储在</w:t>
      </w:r>
      <w:r w:rsidRPr="00597B26">
        <w:t>OBS</w:t>
      </w:r>
      <w:r w:rsidRPr="00597B26">
        <w:t>中，通过在</w:t>
      </w:r>
      <w:r w:rsidRPr="00597B26">
        <w:t>ECS</w:t>
      </w:r>
      <w:r w:rsidRPr="00597B26">
        <w:t>上部署开源组件（</w:t>
      </w:r>
      <w:r w:rsidRPr="00597B26">
        <w:t>Hadoop</w:t>
      </w:r>
      <w:r w:rsidRPr="00597B26">
        <w:t>和</w:t>
      </w:r>
      <w:r w:rsidRPr="00597B26">
        <w:t>Spark</w:t>
      </w:r>
      <w:r w:rsidRPr="00597B26">
        <w:t>）构成计算环境，最后编写</w:t>
      </w:r>
      <w:r w:rsidRPr="00597B26">
        <w:t>Spark</w:t>
      </w:r>
      <w:r w:rsidRPr="00597B26">
        <w:t>程序访问存储在</w:t>
      </w:r>
      <w:r w:rsidRPr="00597B26">
        <w:t>OBS</w:t>
      </w:r>
      <w:r w:rsidRPr="00597B26">
        <w:t>上的数据进行计算（单词出现次数统计）并输出结果。</w:t>
      </w:r>
    </w:p>
    <w:p w14:paraId="597F4206" w14:textId="77777777" w:rsidR="003B380D" w:rsidRPr="00597B26" w:rsidRDefault="003B380D" w:rsidP="003B380D">
      <w:pPr>
        <w:pStyle w:val="1e"/>
      </w:pPr>
      <w:r w:rsidRPr="00597B26">
        <w:t>本实验的基本步骤包含：</w:t>
      </w:r>
    </w:p>
    <w:p w14:paraId="0214B587" w14:textId="77777777" w:rsidR="003B380D" w:rsidRPr="00597B26" w:rsidRDefault="003B380D" w:rsidP="003B380D">
      <w:pPr>
        <w:pStyle w:val="4a"/>
      </w:pPr>
      <w:r w:rsidRPr="00597B26">
        <w:t>购买并配置</w:t>
      </w:r>
      <w:r w:rsidRPr="00597B26">
        <w:t>ECS</w:t>
      </w:r>
      <w:r w:rsidRPr="00597B26">
        <w:t>；</w:t>
      </w:r>
    </w:p>
    <w:p w14:paraId="6F84AB3F" w14:textId="583E2D7B" w:rsidR="003B380D" w:rsidRPr="00597B26" w:rsidRDefault="003B380D" w:rsidP="003B380D">
      <w:pPr>
        <w:pStyle w:val="4a"/>
      </w:pPr>
      <w:r w:rsidRPr="00597B26">
        <w:t>购买</w:t>
      </w:r>
      <w:r w:rsidRPr="00597B26">
        <w:t>OBS</w:t>
      </w:r>
      <w:r w:rsidRPr="00597B26">
        <w:t>并获取</w:t>
      </w:r>
      <w:r w:rsidR="004118AD">
        <w:rPr>
          <w:rFonts w:hint="eastAsia"/>
        </w:rPr>
        <w:t>访问密钥</w:t>
      </w:r>
      <w:r w:rsidRPr="00597B26">
        <w:t>AK</w:t>
      </w:r>
      <w:r w:rsidR="004118AD">
        <w:rPr>
          <w:rFonts w:hint="eastAsia"/>
        </w:rPr>
        <w:t>/</w:t>
      </w:r>
      <w:r w:rsidRPr="00597B26">
        <w:t>SK</w:t>
      </w:r>
      <w:r w:rsidRPr="00597B26">
        <w:t>信息；</w:t>
      </w:r>
    </w:p>
    <w:p w14:paraId="4FAA7A5D" w14:textId="77777777" w:rsidR="003B380D" w:rsidRPr="00597B26" w:rsidRDefault="003B380D" w:rsidP="003B380D">
      <w:pPr>
        <w:pStyle w:val="4a"/>
      </w:pPr>
      <w:r w:rsidRPr="00597B26">
        <w:t>搭建</w:t>
      </w:r>
      <w:r w:rsidRPr="00597B26">
        <w:t>Hadoop</w:t>
      </w:r>
      <w:r w:rsidRPr="00597B26">
        <w:t>集群；</w:t>
      </w:r>
    </w:p>
    <w:p w14:paraId="5A251089" w14:textId="77777777" w:rsidR="003B380D" w:rsidRPr="00597B26" w:rsidRDefault="003B380D" w:rsidP="003B380D">
      <w:pPr>
        <w:pStyle w:val="4a"/>
      </w:pPr>
      <w:r w:rsidRPr="00597B26">
        <w:t>搭建</w:t>
      </w:r>
      <w:r w:rsidRPr="00597B26">
        <w:t>Spark</w:t>
      </w:r>
      <w:r w:rsidRPr="00597B26">
        <w:t>集群；</w:t>
      </w:r>
    </w:p>
    <w:p w14:paraId="5AF82DF0" w14:textId="77777777" w:rsidR="003B380D" w:rsidRPr="00597B26" w:rsidRDefault="003B380D" w:rsidP="003B380D">
      <w:pPr>
        <w:pStyle w:val="4a"/>
      </w:pPr>
      <w:r w:rsidRPr="00597B26">
        <w:t>编写</w:t>
      </w:r>
      <w:r w:rsidRPr="00597B26">
        <w:t>Spark</w:t>
      </w:r>
      <w:proofErr w:type="gramStart"/>
      <w:r w:rsidRPr="00597B26">
        <w:t>程序验证存算分离</w:t>
      </w:r>
      <w:proofErr w:type="gramEnd"/>
      <w:r w:rsidRPr="00597B26">
        <w:t>。</w:t>
      </w:r>
    </w:p>
    <w:p w14:paraId="7E0725AD" w14:textId="77777777" w:rsidR="003B380D" w:rsidRPr="00597B26" w:rsidRDefault="003B380D" w:rsidP="003B380D">
      <w:pPr>
        <w:pStyle w:val="1e"/>
      </w:pPr>
      <w:r w:rsidRPr="00597B26">
        <w:rPr>
          <w:noProof/>
        </w:rPr>
        <w:drawing>
          <wp:inline distT="0" distB="0" distL="0" distR="0" wp14:anchorId="2C0F42CA" wp14:editId="51687E8D">
            <wp:extent cx="4680000" cy="1756800"/>
            <wp:effectExtent l="0" t="0" r="6350" b="0"/>
            <wp:docPr id="22" name="图片 22" descr="D:\Users\zwx941160\Desktop\bigdatapro实验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zwx941160\Desktop\bigdatapro实验说明.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0" cy="1756800"/>
                    </a:xfrm>
                    <a:prstGeom prst="rect">
                      <a:avLst/>
                    </a:prstGeom>
                    <a:noFill/>
                    <a:ln w="12700">
                      <a:noFill/>
                    </a:ln>
                  </pic:spPr>
                </pic:pic>
              </a:graphicData>
            </a:graphic>
          </wp:inline>
        </w:drawing>
      </w:r>
    </w:p>
    <w:p w14:paraId="733D67B7" w14:textId="77777777" w:rsidR="003B380D" w:rsidRPr="00597B26" w:rsidRDefault="003B380D" w:rsidP="003B380D">
      <w:pPr>
        <w:pStyle w:val="2"/>
        <w:numPr>
          <w:ilvl w:val="1"/>
          <w:numId w:val="7"/>
        </w:numPr>
      </w:pPr>
      <w:bookmarkStart w:id="15" w:name="_Toc63611110"/>
      <w:r w:rsidRPr="00597B26">
        <w:t>实验目的</w:t>
      </w:r>
      <w:bookmarkEnd w:id="15"/>
    </w:p>
    <w:p w14:paraId="15C0B9B7" w14:textId="06A2FA24" w:rsidR="003B380D" w:rsidRPr="00597B26" w:rsidRDefault="003B380D" w:rsidP="003B380D">
      <w:pPr>
        <w:pStyle w:val="4a"/>
      </w:pPr>
      <w:r w:rsidRPr="00597B26">
        <w:t>掌握华为云</w:t>
      </w:r>
      <w:r w:rsidRPr="00597B26">
        <w:t>OBS</w:t>
      </w:r>
      <w:r w:rsidRPr="00597B26">
        <w:t>的购买</w:t>
      </w:r>
      <w:r w:rsidR="00090618">
        <w:t>和使用</w:t>
      </w:r>
      <w:r w:rsidRPr="00597B26">
        <w:t>。</w:t>
      </w:r>
    </w:p>
    <w:p w14:paraId="1DA15A0E" w14:textId="00B2640B" w:rsidR="003B380D" w:rsidRPr="00597B26" w:rsidRDefault="003B380D" w:rsidP="003B380D">
      <w:pPr>
        <w:pStyle w:val="4a"/>
      </w:pPr>
      <w:r w:rsidRPr="00597B26">
        <w:t>掌握华为云</w:t>
      </w:r>
      <w:r w:rsidRPr="00597B26">
        <w:t>ECS</w:t>
      </w:r>
      <w:r w:rsidRPr="00597B26">
        <w:t>的购买</w:t>
      </w:r>
      <w:r w:rsidR="00090618">
        <w:t>和使用</w:t>
      </w:r>
      <w:r w:rsidRPr="00597B26">
        <w:t>。</w:t>
      </w:r>
    </w:p>
    <w:p w14:paraId="520883E1" w14:textId="77777777" w:rsidR="003B380D" w:rsidRPr="00597B26" w:rsidRDefault="003B380D" w:rsidP="003B380D">
      <w:pPr>
        <w:pStyle w:val="4a"/>
      </w:pPr>
      <w:r w:rsidRPr="00597B26">
        <w:t>掌握</w:t>
      </w:r>
      <w:r w:rsidRPr="00597B26">
        <w:t>Hadoop\Spark</w:t>
      </w:r>
      <w:r w:rsidRPr="00597B26">
        <w:t>环境搭建。</w:t>
      </w:r>
    </w:p>
    <w:p w14:paraId="2BB842CE" w14:textId="77777777" w:rsidR="003B380D" w:rsidRPr="00597B26" w:rsidRDefault="003B380D" w:rsidP="003B380D">
      <w:pPr>
        <w:pStyle w:val="4a"/>
      </w:pPr>
      <w:r w:rsidRPr="00597B26">
        <w:t>掌握</w:t>
      </w:r>
      <w:r w:rsidRPr="00597B26">
        <w:t>Spark</w:t>
      </w:r>
      <w:r w:rsidRPr="00597B26">
        <w:t>程序读取</w:t>
      </w:r>
      <w:r w:rsidRPr="00597B26">
        <w:t>OBS</w:t>
      </w:r>
      <w:r w:rsidRPr="00597B26">
        <w:t>数据。</w:t>
      </w:r>
    </w:p>
    <w:p w14:paraId="56E79A2C" w14:textId="77777777" w:rsidR="003B380D" w:rsidRPr="00597B26" w:rsidRDefault="003B380D" w:rsidP="003B380D">
      <w:pPr>
        <w:pStyle w:val="2"/>
        <w:numPr>
          <w:ilvl w:val="1"/>
          <w:numId w:val="7"/>
        </w:numPr>
      </w:pPr>
      <w:bookmarkStart w:id="16" w:name="_Toc63611111"/>
      <w:r w:rsidRPr="00597B26">
        <w:lastRenderedPageBreak/>
        <w:t>实验流程</w:t>
      </w:r>
      <w:bookmarkEnd w:id="16"/>
    </w:p>
    <w:p w14:paraId="2AD30881" w14:textId="5A68B208" w:rsidR="005F7F4D" w:rsidRDefault="003B380D" w:rsidP="00286F46">
      <w:pPr>
        <w:pStyle w:val="1e"/>
        <w:ind w:left="0"/>
        <w:jc w:val="center"/>
        <w:rPr>
          <w:noProof/>
        </w:rPr>
      </w:pPr>
      <w:r w:rsidRPr="00597B26">
        <w:rPr>
          <w:noProof/>
        </w:rPr>
        <mc:AlternateContent>
          <mc:Choice Requires="wps">
            <w:drawing>
              <wp:anchor distT="0" distB="0" distL="114300" distR="114300" simplePos="0" relativeHeight="251748352" behindDoc="0" locked="0" layoutInCell="1" allowOverlap="1" wp14:anchorId="759664D9" wp14:editId="25A7CF25">
                <wp:simplePos x="0" y="0"/>
                <wp:positionH relativeFrom="margin">
                  <wp:posOffset>5426710</wp:posOffset>
                </wp:positionH>
                <wp:positionV relativeFrom="paragraph">
                  <wp:posOffset>3841115</wp:posOffset>
                </wp:positionV>
                <wp:extent cx="260350" cy="685800"/>
                <wp:effectExtent l="0" t="0" r="6350" b="0"/>
                <wp:wrapNone/>
                <wp:docPr id="247" name="文本框 247"/>
                <wp:cNvGraphicFramePr/>
                <a:graphic xmlns:a="http://schemas.openxmlformats.org/drawingml/2006/main">
                  <a:graphicData uri="http://schemas.microsoft.com/office/word/2010/wordprocessingShape">
                    <wps:wsp>
                      <wps:cNvSpPr txBox="1"/>
                      <wps:spPr>
                        <a:xfrm>
                          <a:off x="0" y="0"/>
                          <a:ext cx="260350" cy="685800"/>
                        </a:xfrm>
                        <a:prstGeom prst="rect">
                          <a:avLst/>
                        </a:prstGeom>
                        <a:solidFill>
                          <a:schemeClr val="bg1"/>
                        </a:solidFill>
                        <a:ln w="6350">
                          <a:noFill/>
                        </a:ln>
                        <a:effectLst/>
                      </wps:spPr>
                      <wps:txbx>
                        <w:txbxContent>
                          <w:p w14:paraId="17CAE99F" w14:textId="77777777" w:rsidR="003B380D" w:rsidRPr="00714760" w:rsidRDefault="003B380D" w:rsidP="003B380D">
                            <w:pPr>
                              <w:ind w:left="0"/>
                              <w:jc w:val="center"/>
                              <w:rPr>
                                <w:color w:val="7F7F7F" w:themeColor="text1" w:themeTint="80"/>
                                <w:sz w:val="16"/>
                                <w:szCs w:val="16"/>
                              </w:rPr>
                            </w:pPr>
                            <w:proofErr w:type="gramStart"/>
                            <w:r>
                              <w:rPr>
                                <w:rFonts w:hint="eastAsia"/>
                                <w:color w:val="7F7F7F" w:themeColor="text1" w:themeTint="80"/>
                                <w:sz w:val="16"/>
                                <w:szCs w:val="16"/>
                              </w:rPr>
                              <w:t>验证</w:t>
                            </w:r>
                            <w:r>
                              <w:rPr>
                                <w:color w:val="7F7F7F" w:themeColor="text1" w:themeTint="80"/>
                                <w:sz w:val="16"/>
                                <w:szCs w:val="16"/>
                              </w:rPr>
                              <w:t>存算分离</w:t>
                            </w:r>
                            <w:proofErr w:type="gramEnd"/>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664D9" id="_x0000_t202" coordsize="21600,21600" o:spt="202" path="m,l,21600r21600,l21600,xe">
                <v:stroke joinstyle="miter"/>
                <v:path gradientshapeok="t" o:connecttype="rect"/>
              </v:shapetype>
              <v:shape id="文本框 247" o:spid="_x0000_s1026" type="#_x0000_t202" style="position:absolute;left:0;text-align:left;margin-left:427.3pt;margin-top:302.45pt;width:20.5pt;height: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" fillcolor="white [3212]" stroked="f" strokeweight=".5pt">
                <v:textbox style="layout-flow:vertical-ideographic" inset="0,0,0,0">
                  <w:txbxContent>
                    <w:p w14:paraId="17CAE99F" w14:textId="77777777" w:rsidR="003B380D" w:rsidRPr="00714760" w:rsidRDefault="003B380D" w:rsidP="003B380D">
                      <w:pPr>
                        <w:ind w:left="0"/>
                        <w:jc w:val="center"/>
                        <w:rPr>
                          <w:color w:val="7F7F7F" w:themeColor="text1" w:themeTint="80"/>
                          <w:sz w:val="16"/>
                          <w:szCs w:val="16"/>
                        </w:rPr>
                      </w:pPr>
                      <w:proofErr w:type="gramStart"/>
                      <w:r>
                        <w:rPr>
                          <w:rFonts w:hint="eastAsia"/>
                          <w:color w:val="7F7F7F" w:themeColor="text1" w:themeTint="80"/>
                          <w:sz w:val="16"/>
                          <w:szCs w:val="16"/>
                        </w:rPr>
                        <w:t>验证</w:t>
                      </w:r>
                      <w:r>
                        <w:rPr>
                          <w:color w:val="7F7F7F" w:themeColor="text1" w:themeTint="80"/>
                          <w:sz w:val="16"/>
                          <w:szCs w:val="16"/>
                        </w:rPr>
                        <w:t>存算分离</w:t>
                      </w:r>
                      <w:proofErr w:type="gramEnd"/>
                    </w:p>
                  </w:txbxContent>
                </v:textbox>
                <w10:wrap anchorx="margin"/>
              </v:shape>
            </w:pict>
          </mc:Fallback>
        </mc:AlternateContent>
      </w:r>
      <w:r w:rsidRPr="00597B26">
        <w:rPr>
          <w:noProof/>
        </w:rPr>
        <mc:AlternateContent>
          <mc:Choice Requires="wps">
            <w:drawing>
              <wp:anchor distT="0" distB="0" distL="114300" distR="114300" simplePos="0" relativeHeight="251743232" behindDoc="0" locked="0" layoutInCell="1" allowOverlap="1" wp14:anchorId="31C29117" wp14:editId="1044E03F">
                <wp:simplePos x="0" y="0"/>
                <wp:positionH relativeFrom="column">
                  <wp:posOffset>4436110</wp:posOffset>
                </wp:positionH>
                <wp:positionV relativeFrom="paragraph">
                  <wp:posOffset>3631565</wp:posOffset>
                </wp:positionV>
                <wp:extent cx="1092200" cy="1123950"/>
                <wp:effectExtent l="0" t="0" r="12700" b="19050"/>
                <wp:wrapNone/>
                <wp:docPr id="240" name="圆角矩形 240"/>
                <wp:cNvGraphicFramePr/>
                <a:graphic xmlns:a="http://schemas.openxmlformats.org/drawingml/2006/main">
                  <a:graphicData uri="http://schemas.microsoft.com/office/word/2010/wordprocessingShape">
                    <wps:wsp>
                      <wps:cNvSpPr/>
                      <wps:spPr>
                        <a:xfrm>
                          <a:off x="0" y="0"/>
                          <a:ext cx="1092200" cy="1123950"/>
                        </a:xfrm>
                        <a:prstGeom prst="roundRect">
                          <a:avLst/>
                        </a:prstGeom>
                        <a:noFill/>
                        <a:ln w="12700" cmpd="sng">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F8767" id="圆角矩形 240" o:spid="_x0000_s1026" style="position:absolute;left:0;text-align:left;margin-left:349.3pt;margin-top:285.95pt;width:86pt;height:8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" filled="f" strokecolor="#7f7f7f [1612]" strokeweight="1pt">
                <v:stroke dashstyle="1 1"/>
              </v:roundrect>
            </w:pict>
          </mc:Fallback>
        </mc:AlternateContent>
      </w:r>
      <w:r w:rsidRPr="00597B26">
        <w:rPr>
          <w:noProof/>
        </w:rPr>
        <mc:AlternateContent>
          <mc:Choice Requires="wps">
            <w:drawing>
              <wp:anchor distT="0" distB="0" distL="114300" distR="114300" simplePos="0" relativeHeight="251742208" behindDoc="0" locked="0" layoutInCell="1" allowOverlap="1" wp14:anchorId="3D5B8FE7" wp14:editId="7CAC618A">
                <wp:simplePos x="0" y="0"/>
                <wp:positionH relativeFrom="column">
                  <wp:posOffset>4436110</wp:posOffset>
                </wp:positionH>
                <wp:positionV relativeFrom="paragraph">
                  <wp:posOffset>1275715</wp:posOffset>
                </wp:positionV>
                <wp:extent cx="1092200" cy="2298700"/>
                <wp:effectExtent l="0" t="0" r="12700" b="25400"/>
                <wp:wrapNone/>
                <wp:docPr id="239" name="圆角矩形 239"/>
                <wp:cNvGraphicFramePr/>
                <a:graphic xmlns:a="http://schemas.openxmlformats.org/drawingml/2006/main">
                  <a:graphicData uri="http://schemas.microsoft.com/office/word/2010/wordprocessingShape">
                    <wps:wsp>
                      <wps:cNvSpPr/>
                      <wps:spPr>
                        <a:xfrm>
                          <a:off x="0" y="0"/>
                          <a:ext cx="1092200" cy="2298700"/>
                        </a:xfrm>
                        <a:prstGeom prst="roundRect">
                          <a:avLst/>
                        </a:prstGeom>
                        <a:noFill/>
                        <a:ln w="12700" cmpd="sng">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2A6C0" id="圆角矩形 239" o:spid="_x0000_s1026" style="position:absolute;left:0;text-align:left;margin-left:349.3pt;margin-top:100.45pt;width:86pt;height:18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" filled="f" strokecolor="#7f7f7f [1612]" strokeweight="1pt">
                <v:stroke dashstyle="1 1"/>
              </v:roundrect>
            </w:pict>
          </mc:Fallback>
        </mc:AlternateContent>
      </w:r>
      <w:r w:rsidRPr="00597B26">
        <w:rPr>
          <w:noProof/>
        </w:rPr>
        <mc:AlternateContent>
          <mc:Choice Requires="wps">
            <w:drawing>
              <wp:anchor distT="0" distB="0" distL="114300" distR="114300" simplePos="0" relativeHeight="251739136" behindDoc="0" locked="0" layoutInCell="1" allowOverlap="1" wp14:anchorId="7C26D60D" wp14:editId="78EEB8B7">
                <wp:simplePos x="0" y="0"/>
                <wp:positionH relativeFrom="column">
                  <wp:posOffset>1838960</wp:posOffset>
                </wp:positionH>
                <wp:positionV relativeFrom="paragraph">
                  <wp:posOffset>4006215</wp:posOffset>
                </wp:positionV>
                <wp:extent cx="1092200" cy="3092450"/>
                <wp:effectExtent l="0" t="0" r="12700" b="12700"/>
                <wp:wrapNone/>
                <wp:docPr id="236" name="圆角矩形 236"/>
                <wp:cNvGraphicFramePr/>
                <a:graphic xmlns:a="http://schemas.openxmlformats.org/drawingml/2006/main">
                  <a:graphicData uri="http://schemas.microsoft.com/office/word/2010/wordprocessingShape">
                    <wps:wsp>
                      <wps:cNvSpPr/>
                      <wps:spPr>
                        <a:xfrm>
                          <a:off x="0" y="0"/>
                          <a:ext cx="1092200" cy="3092450"/>
                        </a:xfrm>
                        <a:prstGeom prst="roundRect">
                          <a:avLst/>
                        </a:prstGeom>
                        <a:noFill/>
                        <a:ln w="12700" cmpd="sng">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84846" id="圆角矩形 236" o:spid="_x0000_s1026" style="position:absolute;left:0;text-align:left;margin-left:144.8pt;margin-top:315.45pt;width:86pt;height:2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" filled="f" strokecolor="#7f7f7f [1612]" strokeweight="1pt">
                <v:stroke dashstyle="1 1"/>
              </v:roundrect>
            </w:pict>
          </mc:Fallback>
        </mc:AlternateContent>
      </w:r>
      <w:r w:rsidRPr="00597B26">
        <w:rPr>
          <w:noProof/>
        </w:rPr>
        <mc:AlternateContent>
          <mc:Choice Requires="wps">
            <w:drawing>
              <wp:anchor distT="0" distB="0" distL="114300" distR="114300" simplePos="0" relativeHeight="251740160" behindDoc="0" locked="0" layoutInCell="1" allowOverlap="1" wp14:anchorId="79313864" wp14:editId="294D9201">
                <wp:simplePos x="0" y="0"/>
                <wp:positionH relativeFrom="column">
                  <wp:posOffset>1838960</wp:posOffset>
                </wp:positionH>
                <wp:positionV relativeFrom="paragraph">
                  <wp:posOffset>2450465</wp:posOffset>
                </wp:positionV>
                <wp:extent cx="1092200" cy="1511300"/>
                <wp:effectExtent l="0" t="0" r="12700" b="12700"/>
                <wp:wrapNone/>
                <wp:docPr id="237" name="圆角矩形 237"/>
                <wp:cNvGraphicFramePr/>
                <a:graphic xmlns:a="http://schemas.openxmlformats.org/drawingml/2006/main">
                  <a:graphicData uri="http://schemas.microsoft.com/office/word/2010/wordprocessingShape">
                    <wps:wsp>
                      <wps:cNvSpPr/>
                      <wps:spPr>
                        <a:xfrm>
                          <a:off x="0" y="0"/>
                          <a:ext cx="1092200" cy="1511300"/>
                        </a:xfrm>
                        <a:prstGeom prst="roundRect">
                          <a:avLst/>
                        </a:prstGeom>
                        <a:noFill/>
                        <a:ln w="12700" cmpd="sng">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C7C21" id="圆角矩形 237" o:spid="_x0000_s1026" style="position:absolute;left:0;text-align:left;margin-left:144.8pt;margin-top:192.95pt;width:86pt;height:1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" filled="f" strokecolor="#7f7f7f [1612]" strokeweight="1pt">
                <v:stroke dashstyle="1 1"/>
              </v:roundrect>
            </w:pict>
          </mc:Fallback>
        </mc:AlternateContent>
      </w:r>
      <w:r w:rsidRPr="00597B26">
        <w:rPr>
          <w:noProof/>
        </w:rPr>
        <mc:AlternateContent>
          <mc:Choice Requires="wps">
            <w:drawing>
              <wp:anchor distT="0" distB="0" distL="114300" distR="114300" simplePos="0" relativeHeight="251741184" behindDoc="0" locked="0" layoutInCell="1" allowOverlap="1" wp14:anchorId="61B0B727" wp14:editId="536F339A">
                <wp:simplePos x="0" y="0"/>
                <wp:positionH relativeFrom="column">
                  <wp:posOffset>1832610</wp:posOffset>
                </wp:positionH>
                <wp:positionV relativeFrom="paragraph">
                  <wp:posOffset>1263015</wp:posOffset>
                </wp:positionV>
                <wp:extent cx="1092200" cy="1143000"/>
                <wp:effectExtent l="0" t="0" r="12700" b="19050"/>
                <wp:wrapNone/>
                <wp:docPr id="238" name="圆角矩形 238"/>
                <wp:cNvGraphicFramePr/>
                <a:graphic xmlns:a="http://schemas.openxmlformats.org/drawingml/2006/main">
                  <a:graphicData uri="http://schemas.microsoft.com/office/word/2010/wordprocessingShape">
                    <wps:wsp>
                      <wps:cNvSpPr/>
                      <wps:spPr>
                        <a:xfrm>
                          <a:off x="0" y="0"/>
                          <a:ext cx="1092200" cy="1143000"/>
                        </a:xfrm>
                        <a:prstGeom prst="roundRect">
                          <a:avLst/>
                        </a:prstGeom>
                        <a:noFill/>
                        <a:ln w="12700" cmpd="sng">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42B0E" id="圆角矩形 238" o:spid="_x0000_s1026" style="position:absolute;left:0;text-align:left;margin-left:144.3pt;margin-top:99.45pt;width:86pt;height:9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" filled="f" strokecolor="#7f7f7f [1612]" strokeweight="1pt">
                <v:stroke dashstyle="1 1"/>
              </v:roundrect>
            </w:pict>
          </mc:Fallback>
        </mc:AlternateContent>
      </w:r>
      <w:r w:rsidRPr="00597B26">
        <w:rPr>
          <w:noProof/>
        </w:rPr>
        <mc:AlternateContent>
          <mc:Choice Requires="wps">
            <w:drawing>
              <wp:anchor distT="0" distB="0" distL="114300" distR="114300" simplePos="0" relativeHeight="251747328" behindDoc="0" locked="0" layoutInCell="1" allowOverlap="1" wp14:anchorId="6C1B6C04" wp14:editId="730BC3D2">
                <wp:simplePos x="0" y="0"/>
                <wp:positionH relativeFrom="margin">
                  <wp:posOffset>5407660</wp:posOffset>
                </wp:positionH>
                <wp:positionV relativeFrom="paragraph">
                  <wp:posOffset>1491615</wp:posOffset>
                </wp:positionV>
                <wp:extent cx="260350" cy="838200"/>
                <wp:effectExtent l="0" t="0" r="6350" b="0"/>
                <wp:wrapNone/>
                <wp:docPr id="246" name="文本框 246"/>
                <wp:cNvGraphicFramePr/>
                <a:graphic xmlns:a="http://schemas.openxmlformats.org/drawingml/2006/main">
                  <a:graphicData uri="http://schemas.microsoft.com/office/word/2010/wordprocessingShape">
                    <wps:wsp>
                      <wps:cNvSpPr txBox="1"/>
                      <wps:spPr>
                        <a:xfrm>
                          <a:off x="0" y="0"/>
                          <a:ext cx="260350" cy="838200"/>
                        </a:xfrm>
                        <a:prstGeom prst="rect">
                          <a:avLst/>
                        </a:prstGeom>
                        <a:solidFill>
                          <a:schemeClr val="bg1"/>
                        </a:solidFill>
                        <a:ln w="6350">
                          <a:noFill/>
                        </a:ln>
                        <a:effectLst/>
                      </wps:spPr>
                      <wps:txbx>
                        <w:txbxContent>
                          <w:p w14:paraId="5E7132C1" w14:textId="77777777" w:rsidR="003B380D" w:rsidRPr="00714760" w:rsidRDefault="003B380D" w:rsidP="003B380D">
                            <w:pPr>
                              <w:ind w:left="0"/>
                              <w:jc w:val="center"/>
                              <w:rPr>
                                <w:color w:val="7F7F7F" w:themeColor="text1" w:themeTint="80"/>
                                <w:sz w:val="16"/>
                                <w:szCs w:val="16"/>
                              </w:rPr>
                            </w:pPr>
                            <w:r>
                              <w:rPr>
                                <w:rFonts w:hint="eastAsia"/>
                                <w:color w:val="7F7F7F" w:themeColor="text1" w:themeTint="80"/>
                                <w:sz w:val="16"/>
                                <w:szCs w:val="16"/>
                              </w:rPr>
                              <w:t>搭建</w:t>
                            </w:r>
                            <w:r>
                              <w:rPr>
                                <w:color w:val="7F7F7F" w:themeColor="text1" w:themeTint="80"/>
                                <w:sz w:val="16"/>
                                <w:szCs w:val="16"/>
                              </w:rPr>
                              <w:t>Spark集群</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B6C04" id="文本框 246" o:spid="_x0000_s1027" type="#_x0000_t202" style="position:absolute;left:0;text-align:left;margin-left:425.8pt;margin-top:117.45pt;width:20.5pt;height:6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" fillcolor="white [3212]" stroked="f" strokeweight=".5pt">
                <v:textbox style="layout-flow:vertical-ideographic" inset="0,0,0,0">
                  <w:txbxContent>
                    <w:p w14:paraId="5E7132C1" w14:textId="77777777" w:rsidR="003B380D" w:rsidRPr="00714760" w:rsidRDefault="003B380D" w:rsidP="003B380D">
                      <w:pPr>
                        <w:ind w:left="0"/>
                        <w:jc w:val="center"/>
                        <w:rPr>
                          <w:color w:val="7F7F7F" w:themeColor="text1" w:themeTint="80"/>
                          <w:sz w:val="16"/>
                          <w:szCs w:val="16"/>
                        </w:rPr>
                      </w:pPr>
                      <w:r>
                        <w:rPr>
                          <w:rFonts w:hint="eastAsia"/>
                          <w:color w:val="7F7F7F" w:themeColor="text1" w:themeTint="80"/>
                          <w:sz w:val="16"/>
                          <w:szCs w:val="16"/>
                        </w:rPr>
                        <w:t>搭建</w:t>
                      </w:r>
                      <w:r>
                        <w:rPr>
                          <w:color w:val="7F7F7F" w:themeColor="text1" w:themeTint="80"/>
                          <w:sz w:val="16"/>
                          <w:szCs w:val="16"/>
                        </w:rPr>
                        <w:t>Spark集群</w:t>
                      </w:r>
                    </w:p>
                  </w:txbxContent>
                </v:textbox>
                <w10:wrap anchorx="margin"/>
              </v:shape>
            </w:pict>
          </mc:Fallback>
        </mc:AlternateContent>
      </w:r>
      <w:r w:rsidRPr="00597B26">
        <w:rPr>
          <w:noProof/>
        </w:rPr>
        <mc:AlternateContent>
          <mc:Choice Requires="wps">
            <w:drawing>
              <wp:anchor distT="0" distB="0" distL="114300" distR="114300" simplePos="0" relativeHeight="251744256" behindDoc="0" locked="0" layoutInCell="1" allowOverlap="1" wp14:anchorId="25643E8F" wp14:editId="11C0C3C0">
                <wp:simplePos x="0" y="0"/>
                <wp:positionH relativeFrom="margin">
                  <wp:posOffset>2797810</wp:posOffset>
                </wp:positionH>
                <wp:positionV relativeFrom="paragraph">
                  <wp:posOffset>1472565</wp:posOffset>
                </wp:positionV>
                <wp:extent cx="260350" cy="539750"/>
                <wp:effectExtent l="0" t="0" r="6350" b="0"/>
                <wp:wrapNone/>
                <wp:docPr id="243" name="文本框 243"/>
                <wp:cNvGraphicFramePr/>
                <a:graphic xmlns:a="http://schemas.openxmlformats.org/drawingml/2006/main">
                  <a:graphicData uri="http://schemas.microsoft.com/office/word/2010/wordprocessingShape">
                    <wps:wsp>
                      <wps:cNvSpPr txBox="1"/>
                      <wps:spPr>
                        <a:xfrm>
                          <a:off x="0" y="0"/>
                          <a:ext cx="260350" cy="539750"/>
                        </a:xfrm>
                        <a:prstGeom prst="rect">
                          <a:avLst/>
                        </a:prstGeom>
                        <a:solidFill>
                          <a:schemeClr val="bg1"/>
                        </a:solidFill>
                        <a:ln w="6350">
                          <a:noFill/>
                        </a:ln>
                        <a:effectLst/>
                      </wps:spPr>
                      <wps:txbx>
                        <w:txbxContent>
                          <w:p w14:paraId="36CA4E42" w14:textId="77777777" w:rsidR="003B380D" w:rsidRPr="00714760" w:rsidRDefault="003B380D" w:rsidP="003B380D">
                            <w:pPr>
                              <w:ind w:left="0"/>
                              <w:jc w:val="center"/>
                              <w:rPr>
                                <w:color w:val="7F7F7F" w:themeColor="text1" w:themeTint="80"/>
                                <w:sz w:val="16"/>
                                <w:szCs w:val="16"/>
                              </w:rPr>
                            </w:pPr>
                            <w:r w:rsidRPr="00714760">
                              <w:rPr>
                                <w:rFonts w:hint="eastAsia"/>
                                <w:color w:val="7F7F7F" w:themeColor="text1" w:themeTint="80"/>
                                <w:sz w:val="16"/>
                                <w:szCs w:val="16"/>
                              </w:rPr>
                              <w:t>配置</w:t>
                            </w:r>
                            <w:r w:rsidRPr="00714760">
                              <w:rPr>
                                <w:color w:val="7F7F7F" w:themeColor="text1" w:themeTint="80"/>
                                <w:sz w:val="16"/>
                                <w:szCs w:val="16"/>
                              </w:rPr>
                              <w:t>ECS</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43E8F" id="文本框 243" o:spid="_x0000_s1028" type="#_x0000_t202" style="position:absolute;left:0;text-align:left;margin-left:220.3pt;margin-top:115.95pt;width:20.5pt;height:4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" fillcolor="white [3212]" stroked="f" strokeweight=".5pt">
                <v:textbox style="layout-flow:vertical-ideographic" inset="0,0,0,0">
                  <w:txbxContent>
                    <w:p w14:paraId="36CA4E42" w14:textId="77777777" w:rsidR="003B380D" w:rsidRPr="00714760" w:rsidRDefault="003B380D" w:rsidP="003B380D">
                      <w:pPr>
                        <w:ind w:left="0"/>
                        <w:jc w:val="center"/>
                        <w:rPr>
                          <w:color w:val="7F7F7F" w:themeColor="text1" w:themeTint="80"/>
                          <w:sz w:val="16"/>
                          <w:szCs w:val="16"/>
                        </w:rPr>
                      </w:pPr>
                      <w:r w:rsidRPr="00714760">
                        <w:rPr>
                          <w:rFonts w:hint="eastAsia"/>
                          <w:color w:val="7F7F7F" w:themeColor="text1" w:themeTint="80"/>
                          <w:sz w:val="16"/>
                          <w:szCs w:val="16"/>
                        </w:rPr>
                        <w:t>配置</w:t>
                      </w:r>
                      <w:r w:rsidRPr="00714760">
                        <w:rPr>
                          <w:color w:val="7F7F7F" w:themeColor="text1" w:themeTint="80"/>
                          <w:sz w:val="16"/>
                          <w:szCs w:val="16"/>
                        </w:rPr>
                        <w:t>ECS</w:t>
                      </w:r>
                    </w:p>
                  </w:txbxContent>
                </v:textbox>
                <w10:wrap anchorx="margin"/>
              </v:shape>
            </w:pict>
          </mc:Fallback>
        </mc:AlternateContent>
      </w:r>
      <w:r w:rsidRPr="00597B26">
        <w:rPr>
          <w:noProof/>
        </w:rPr>
        <mc:AlternateContent>
          <mc:Choice Requires="wps">
            <w:drawing>
              <wp:anchor distT="0" distB="0" distL="114300" distR="114300" simplePos="0" relativeHeight="251745280" behindDoc="0" locked="0" layoutInCell="1" allowOverlap="1" wp14:anchorId="2B226163" wp14:editId="60FED520">
                <wp:simplePos x="0" y="0"/>
                <wp:positionH relativeFrom="margin">
                  <wp:posOffset>2823210</wp:posOffset>
                </wp:positionH>
                <wp:positionV relativeFrom="paragraph">
                  <wp:posOffset>2640965</wp:posOffset>
                </wp:positionV>
                <wp:extent cx="260350" cy="742950"/>
                <wp:effectExtent l="0" t="0" r="6350" b="0"/>
                <wp:wrapNone/>
                <wp:docPr id="244" name="文本框 244"/>
                <wp:cNvGraphicFramePr/>
                <a:graphic xmlns:a="http://schemas.openxmlformats.org/drawingml/2006/main">
                  <a:graphicData uri="http://schemas.microsoft.com/office/word/2010/wordprocessingShape">
                    <wps:wsp>
                      <wps:cNvSpPr txBox="1"/>
                      <wps:spPr>
                        <a:xfrm>
                          <a:off x="0" y="0"/>
                          <a:ext cx="260350" cy="742950"/>
                        </a:xfrm>
                        <a:prstGeom prst="rect">
                          <a:avLst/>
                        </a:prstGeom>
                        <a:solidFill>
                          <a:schemeClr val="bg1"/>
                        </a:solidFill>
                        <a:ln w="6350">
                          <a:noFill/>
                        </a:ln>
                        <a:effectLst/>
                      </wps:spPr>
                      <wps:txbx>
                        <w:txbxContent>
                          <w:p w14:paraId="624F2899" w14:textId="77777777" w:rsidR="003B380D" w:rsidRPr="00714760" w:rsidRDefault="003B380D" w:rsidP="003B380D">
                            <w:pPr>
                              <w:ind w:left="0"/>
                              <w:jc w:val="center"/>
                              <w:rPr>
                                <w:color w:val="7F7F7F" w:themeColor="text1" w:themeTint="80"/>
                                <w:sz w:val="16"/>
                                <w:szCs w:val="16"/>
                              </w:rPr>
                            </w:pPr>
                            <w:r>
                              <w:rPr>
                                <w:rFonts w:hint="eastAsia"/>
                                <w:color w:val="7F7F7F" w:themeColor="text1" w:themeTint="80"/>
                                <w:sz w:val="16"/>
                                <w:szCs w:val="16"/>
                              </w:rPr>
                              <w:t>安装</w:t>
                            </w:r>
                            <w:r>
                              <w:rPr>
                                <w:color w:val="7F7F7F" w:themeColor="text1" w:themeTint="80"/>
                                <w:sz w:val="16"/>
                                <w:szCs w:val="16"/>
                              </w:rPr>
                              <w:t>Hadoop</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26163" id="文本框 244" o:spid="_x0000_s1029" type="#_x0000_t202" style="position:absolute;left:0;text-align:left;margin-left:222.3pt;margin-top:207.95pt;width:20.5pt;height:5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" fillcolor="white [3212]" stroked="f" strokeweight=".5pt">
                <v:textbox style="layout-flow:vertical-ideographic" inset="0,0,0,0">
                  <w:txbxContent>
                    <w:p w14:paraId="624F2899" w14:textId="77777777" w:rsidR="003B380D" w:rsidRPr="00714760" w:rsidRDefault="003B380D" w:rsidP="003B380D">
                      <w:pPr>
                        <w:ind w:left="0"/>
                        <w:jc w:val="center"/>
                        <w:rPr>
                          <w:color w:val="7F7F7F" w:themeColor="text1" w:themeTint="80"/>
                          <w:sz w:val="16"/>
                          <w:szCs w:val="16"/>
                        </w:rPr>
                      </w:pPr>
                      <w:r>
                        <w:rPr>
                          <w:rFonts w:hint="eastAsia"/>
                          <w:color w:val="7F7F7F" w:themeColor="text1" w:themeTint="80"/>
                          <w:sz w:val="16"/>
                          <w:szCs w:val="16"/>
                        </w:rPr>
                        <w:t>安装</w:t>
                      </w:r>
                      <w:r>
                        <w:rPr>
                          <w:color w:val="7F7F7F" w:themeColor="text1" w:themeTint="80"/>
                          <w:sz w:val="16"/>
                          <w:szCs w:val="16"/>
                        </w:rPr>
                        <w:t>Hadoop</w:t>
                      </w:r>
                    </w:p>
                  </w:txbxContent>
                </v:textbox>
                <w10:wrap anchorx="margin"/>
              </v:shape>
            </w:pict>
          </mc:Fallback>
        </mc:AlternateContent>
      </w:r>
      <w:r w:rsidRPr="00597B26">
        <w:rPr>
          <w:noProof/>
        </w:rPr>
        <mc:AlternateContent>
          <mc:Choice Requires="wps">
            <w:drawing>
              <wp:anchor distT="0" distB="0" distL="114300" distR="114300" simplePos="0" relativeHeight="251746304" behindDoc="0" locked="0" layoutInCell="1" allowOverlap="1" wp14:anchorId="2B431560" wp14:editId="4797DB2B">
                <wp:simplePos x="0" y="0"/>
                <wp:positionH relativeFrom="margin">
                  <wp:posOffset>2823210</wp:posOffset>
                </wp:positionH>
                <wp:positionV relativeFrom="paragraph">
                  <wp:posOffset>4190365</wp:posOffset>
                </wp:positionV>
                <wp:extent cx="260350" cy="762000"/>
                <wp:effectExtent l="0" t="0" r="6350" b="0"/>
                <wp:wrapNone/>
                <wp:docPr id="245" name="文本框 245"/>
                <wp:cNvGraphicFramePr/>
                <a:graphic xmlns:a="http://schemas.openxmlformats.org/drawingml/2006/main">
                  <a:graphicData uri="http://schemas.microsoft.com/office/word/2010/wordprocessingShape">
                    <wps:wsp>
                      <wps:cNvSpPr txBox="1"/>
                      <wps:spPr>
                        <a:xfrm>
                          <a:off x="0" y="0"/>
                          <a:ext cx="260350" cy="762000"/>
                        </a:xfrm>
                        <a:prstGeom prst="rect">
                          <a:avLst/>
                        </a:prstGeom>
                        <a:solidFill>
                          <a:schemeClr val="bg1"/>
                        </a:solidFill>
                        <a:ln w="6350">
                          <a:noFill/>
                        </a:ln>
                        <a:effectLst/>
                      </wps:spPr>
                      <wps:txbx>
                        <w:txbxContent>
                          <w:p w14:paraId="449037A4" w14:textId="77777777" w:rsidR="003B380D" w:rsidRPr="00714760" w:rsidRDefault="003B380D" w:rsidP="003B380D">
                            <w:pPr>
                              <w:ind w:left="0"/>
                              <w:jc w:val="center"/>
                              <w:rPr>
                                <w:color w:val="7F7F7F" w:themeColor="text1" w:themeTint="80"/>
                                <w:sz w:val="16"/>
                                <w:szCs w:val="16"/>
                              </w:rPr>
                            </w:pPr>
                            <w:r>
                              <w:rPr>
                                <w:rFonts w:hint="eastAsia"/>
                                <w:color w:val="7F7F7F" w:themeColor="text1" w:themeTint="80"/>
                                <w:sz w:val="16"/>
                                <w:szCs w:val="16"/>
                              </w:rPr>
                              <w:t>伪分布式</w:t>
                            </w:r>
                            <w:r>
                              <w:rPr>
                                <w:color w:val="7F7F7F" w:themeColor="text1" w:themeTint="80"/>
                                <w:sz w:val="16"/>
                                <w:szCs w:val="16"/>
                              </w:rPr>
                              <w:t>配置</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31560" id="文本框 245" o:spid="_x0000_s1030" type="#_x0000_t202" style="position:absolute;left:0;text-align:left;margin-left:222.3pt;margin-top:329.95pt;width:20.5pt;height:6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" fillcolor="white [3212]" stroked="f" strokeweight=".5pt">
                <v:textbox style="layout-flow:vertical-ideographic" inset="0,0,0,0">
                  <w:txbxContent>
                    <w:p w14:paraId="449037A4" w14:textId="77777777" w:rsidR="003B380D" w:rsidRPr="00714760" w:rsidRDefault="003B380D" w:rsidP="003B380D">
                      <w:pPr>
                        <w:ind w:left="0"/>
                        <w:jc w:val="center"/>
                        <w:rPr>
                          <w:color w:val="7F7F7F" w:themeColor="text1" w:themeTint="80"/>
                          <w:sz w:val="16"/>
                          <w:szCs w:val="16"/>
                        </w:rPr>
                      </w:pPr>
                      <w:r>
                        <w:rPr>
                          <w:rFonts w:hint="eastAsia"/>
                          <w:color w:val="7F7F7F" w:themeColor="text1" w:themeTint="80"/>
                          <w:sz w:val="16"/>
                          <w:szCs w:val="16"/>
                        </w:rPr>
                        <w:t>伪分布式</w:t>
                      </w:r>
                      <w:r>
                        <w:rPr>
                          <w:color w:val="7F7F7F" w:themeColor="text1" w:themeTint="80"/>
                          <w:sz w:val="16"/>
                          <w:szCs w:val="16"/>
                        </w:rPr>
                        <w:t>配置</w:t>
                      </w:r>
                    </w:p>
                  </w:txbxContent>
                </v:textbox>
                <w10:wrap anchorx="margin"/>
              </v:shape>
            </w:pict>
          </mc:Fallback>
        </mc:AlternateContent>
      </w:r>
      <w:r w:rsidRPr="00597B26">
        <w:rPr>
          <w:noProof/>
        </w:rPr>
        <w:drawing>
          <wp:inline distT="0" distB="0" distL="0" distR="0" wp14:anchorId="27BFCB8D" wp14:editId="03F0AC47">
            <wp:extent cx="5400000" cy="7130814"/>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华为\研发\鲲鹏师资\大数据\归档V2\base\bigdata pro试验-试验流程.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00000" cy="7130814"/>
                    </a:xfrm>
                    <a:prstGeom prst="rect">
                      <a:avLst/>
                    </a:prstGeom>
                    <a:noFill/>
                    <a:ln>
                      <a:noFill/>
                    </a:ln>
                  </pic:spPr>
                </pic:pic>
              </a:graphicData>
            </a:graphic>
          </wp:inline>
        </w:drawing>
      </w:r>
    </w:p>
    <w:p w14:paraId="57D67C3A" w14:textId="1C581D1E" w:rsidR="00286F46" w:rsidRPr="005F7F4D" w:rsidRDefault="005F7F4D" w:rsidP="005F7F4D">
      <w:pPr>
        <w:topLinePunct w:val="0"/>
        <w:adjustRightInd/>
        <w:snapToGrid/>
        <w:spacing w:before="0" w:after="0" w:line="240" w:lineRule="auto"/>
        <w:ind w:left="0"/>
        <w:rPr>
          <w:rFonts w:ascii="Huawei Sans" w:eastAsia="方正兰亭黑简体" w:hAnsi="Huawei Sans"/>
          <w:noProof/>
          <w:sz w:val="21"/>
        </w:rPr>
      </w:pPr>
      <w:r>
        <w:rPr>
          <w:noProof/>
        </w:rPr>
        <w:br w:type="page"/>
      </w:r>
    </w:p>
    <w:p w14:paraId="5321A505" w14:textId="1D478694" w:rsidR="00286F46" w:rsidRPr="00286F46" w:rsidRDefault="00286F46" w:rsidP="00286F46">
      <w:pPr>
        <w:pStyle w:val="1"/>
      </w:pPr>
      <w:bookmarkStart w:id="17" w:name="_Toc63611112"/>
      <w:r>
        <w:lastRenderedPageBreak/>
        <w:t>华为云环境准备</w:t>
      </w:r>
      <w:bookmarkEnd w:id="17"/>
    </w:p>
    <w:p w14:paraId="390DAF5A" w14:textId="77777777" w:rsidR="003B380D" w:rsidRPr="00597B26" w:rsidRDefault="003B380D" w:rsidP="003B380D">
      <w:pPr>
        <w:pStyle w:val="2"/>
        <w:numPr>
          <w:ilvl w:val="1"/>
          <w:numId w:val="7"/>
        </w:numPr>
      </w:pPr>
      <w:bookmarkStart w:id="18" w:name="_Toc63611113"/>
      <w:r w:rsidRPr="00597B26">
        <w:t>实验介绍</w:t>
      </w:r>
      <w:bookmarkEnd w:id="18"/>
    </w:p>
    <w:p w14:paraId="5D0CD4A1" w14:textId="77777777" w:rsidR="003B380D" w:rsidRPr="00597B26" w:rsidRDefault="003B380D" w:rsidP="003B380D">
      <w:pPr>
        <w:pStyle w:val="3"/>
        <w:numPr>
          <w:ilvl w:val="2"/>
          <w:numId w:val="7"/>
        </w:numPr>
        <w:rPr>
          <w:lang w:eastAsia="en-US"/>
        </w:rPr>
      </w:pPr>
      <w:bookmarkStart w:id="19" w:name="_Toc63611114"/>
      <w:r w:rsidRPr="00597B26">
        <w:rPr>
          <w:lang w:eastAsia="en-US"/>
        </w:rPr>
        <w:t>关于本实验</w:t>
      </w:r>
      <w:bookmarkEnd w:id="19"/>
    </w:p>
    <w:p w14:paraId="50460286" w14:textId="448CDBC3" w:rsidR="003B380D" w:rsidRPr="00597B26" w:rsidRDefault="003B380D" w:rsidP="003B380D">
      <w:pPr>
        <w:pStyle w:val="1e"/>
      </w:pPr>
      <w:r w:rsidRPr="00597B26">
        <w:rPr>
          <w:rFonts w:hint="eastAsia"/>
        </w:rPr>
        <w:t>本部分实验主要是通过购买华为云的相关服务构建起整个实验的云环境，</w:t>
      </w:r>
      <w:r w:rsidR="00346E18">
        <w:t>提供后续集群</w:t>
      </w:r>
      <w:r w:rsidRPr="00597B26">
        <w:t>搭建</w:t>
      </w:r>
      <w:r w:rsidR="00346E18">
        <w:t>及实验的</w:t>
      </w:r>
      <w:r w:rsidRPr="00597B26">
        <w:t>基础</w:t>
      </w:r>
      <w:r w:rsidRPr="00597B26">
        <w:rPr>
          <w:rFonts w:hint="eastAsia"/>
        </w:rPr>
        <w:t>。主要包括购买华为云</w:t>
      </w:r>
      <w:r w:rsidR="00F150EA">
        <w:rPr>
          <w:rFonts w:hint="eastAsia"/>
        </w:rPr>
        <w:t>ECS</w:t>
      </w:r>
      <w:r w:rsidRPr="00597B26">
        <w:rPr>
          <w:rFonts w:hint="eastAsia"/>
        </w:rPr>
        <w:t>和</w:t>
      </w:r>
      <w:r w:rsidR="00F150EA">
        <w:rPr>
          <w:rFonts w:hint="eastAsia"/>
        </w:rPr>
        <w:t>OBS</w:t>
      </w:r>
      <w:r w:rsidRPr="00597B26">
        <w:rPr>
          <w:rFonts w:hint="eastAsia"/>
        </w:rPr>
        <w:t>，下载访问密钥文件获取</w:t>
      </w:r>
      <w:r w:rsidRPr="00597B26">
        <w:rPr>
          <w:rFonts w:hint="eastAsia"/>
        </w:rPr>
        <w:t>AK</w:t>
      </w:r>
      <w:r w:rsidRPr="00597B26">
        <w:t>/</w:t>
      </w:r>
      <w:r w:rsidRPr="00597B26">
        <w:rPr>
          <w:rFonts w:hint="eastAsia"/>
        </w:rPr>
        <w:t>SK</w:t>
      </w:r>
      <w:r w:rsidRPr="00597B26">
        <w:rPr>
          <w:rFonts w:hint="eastAsia"/>
        </w:rPr>
        <w:t>。</w:t>
      </w:r>
    </w:p>
    <w:p w14:paraId="28DBA6F2" w14:textId="77777777" w:rsidR="003B380D" w:rsidRPr="00597B26" w:rsidRDefault="003B380D" w:rsidP="003B380D">
      <w:pPr>
        <w:pStyle w:val="3"/>
        <w:numPr>
          <w:ilvl w:val="2"/>
          <w:numId w:val="7"/>
        </w:numPr>
        <w:rPr>
          <w:lang w:eastAsia="en-US"/>
        </w:rPr>
      </w:pPr>
      <w:bookmarkStart w:id="20" w:name="_Toc63611115"/>
      <w:r w:rsidRPr="00597B26">
        <w:rPr>
          <w:lang w:eastAsia="en-US"/>
        </w:rPr>
        <w:t>实验目的</w:t>
      </w:r>
      <w:bookmarkEnd w:id="20"/>
    </w:p>
    <w:p w14:paraId="01BA42E4" w14:textId="6B5862D9" w:rsidR="00DA307E" w:rsidRDefault="00DA307E" w:rsidP="00DA307E">
      <w:pPr>
        <w:pStyle w:val="4a"/>
      </w:pPr>
      <w:r w:rsidRPr="00DA307E">
        <w:rPr>
          <w:rFonts w:hint="eastAsia"/>
        </w:rPr>
        <w:t>掌握华为云</w:t>
      </w:r>
      <w:r w:rsidRPr="00DA307E">
        <w:t>ECS</w:t>
      </w:r>
      <w:r w:rsidRPr="00DA307E">
        <w:t>的购买</w:t>
      </w:r>
    </w:p>
    <w:p w14:paraId="5E2A5E98" w14:textId="5D6B3B91" w:rsidR="003B380D" w:rsidRPr="00597B26" w:rsidRDefault="003B380D" w:rsidP="0034160C">
      <w:pPr>
        <w:pStyle w:val="4a"/>
      </w:pPr>
      <w:r w:rsidRPr="00597B26">
        <w:t>掌握华为云</w:t>
      </w:r>
      <w:r w:rsidRPr="00597B26">
        <w:t>OBS</w:t>
      </w:r>
      <w:r w:rsidRPr="00597B26">
        <w:t>的购买</w:t>
      </w:r>
    </w:p>
    <w:p w14:paraId="1A7BD9F1" w14:textId="77777777" w:rsidR="003B380D" w:rsidRPr="00597B26" w:rsidRDefault="003B380D" w:rsidP="003B380D">
      <w:pPr>
        <w:pStyle w:val="4a"/>
        <w:rPr>
          <w:lang w:eastAsia="en-US"/>
        </w:rPr>
      </w:pPr>
      <w:proofErr w:type="spellStart"/>
      <w:r w:rsidRPr="00597B26">
        <w:rPr>
          <w:lang w:eastAsia="en-US"/>
        </w:rPr>
        <w:t>掌握</w:t>
      </w:r>
      <w:r w:rsidRPr="00597B26">
        <w:rPr>
          <w:lang w:eastAsia="en-US"/>
        </w:rPr>
        <w:t>AK</w:t>
      </w:r>
      <w:proofErr w:type="spellEnd"/>
      <w:r w:rsidRPr="00597B26">
        <w:rPr>
          <w:lang w:eastAsia="en-US"/>
        </w:rPr>
        <w:t>/</w:t>
      </w:r>
      <w:proofErr w:type="spellStart"/>
      <w:r w:rsidRPr="00597B26">
        <w:rPr>
          <w:lang w:eastAsia="en-US"/>
        </w:rPr>
        <w:t>SK</w:t>
      </w:r>
      <w:r w:rsidRPr="00597B26">
        <w:rPr>
          <w:lang w:eastAsia="en-US"/>
        </w:rPr>
        <w:t>的获取</w:t>
      </w:r>
      <w:proofErr w:type="spellEnd"/>
    </w:p>
    <w:p w14:paraId="1C64BB89" w14:textId="77777777" w:rsidR="003B380D" w:rsidRPr="00597B26" w:rsidRDefault="003B380D" w:rsidP="003B380D">
      <w:pPr>
        <w:pStyle w:val="2"/>
        <w:numPr>
          <w:ilvl w:val="1"/>
          <w:numId w:val="7"/>
        </w:numPr>
      </w:pPr>
      <w:bookmarkStart w:id="21" w:name="_Toc63611116"/>
      <w:r w:rsidRPr="00597B26">
        <w:t>购买华为云</w:t>
      </w:r>
      <w:r w:rsidRPr="00597B26">
        <w:t>ECS</w:t>
      </w:r>
      <w:bookmarkEnd w:id="21"/>
    </w:p>
    <w:p w14:paraId="5F7B2719" w14:textId="77777777" w:rsidR="003B380D" w:rsidRPr="00597B26" w:rsidRDefault="003B380D" w:rsidP="003B380D">
      <w:pPr>
        <w:pStyle w:val="3"/>
        <w:numPr>
          <w:ilvl w:val="2"/>
          <w:numId w:val="7"/>
        </w:numPr>
      </w:pPr>
      <w:bookmarkStart w:id="22" w:name="_Toc63611117"/>
      <w:r w:rsidRPr="00597B26">
        <w:t>进入华为云控制台</w:t>
      </w:r>
      <w:bookmarkEnd w:id="22"/>
    </w:p>
    <w:p w14:paraId="1297C9FE" w14:textId="77777777" w:rsidR="003B380D" w:rsidRPr="00597B26" w:rsidRDefault="003B380D" w:rsidP="003B380D">
      <w:pPr>
        <w:pStyle w:val="30"/>
      </w:pPr>
      <w:r w:rsidRPr="00597B26">
        <w:t>登录华为云（网址</w:t>
      </w:r>
      <w:r w:rsidRPr="00597B26">
        <w:rPr>
          <w:rFonts w:hint="eastAsia"/>
        </w:rPr>
        <w:t>：</w:t>
      </w:r>
      <w:r w:rsidRPr="00597B26">
        <w:t>https://www.huaweicloud.com</w:t>
      </w:r>
      <w:r w:rsidRPr="00597B26">
        <w:t>）</w:t>
      </w:r>
    </w:p>
    <w:p w14:paraId="642CDBEE" w14:textId="77777777" w:rsidR="003B380D" w:rsidRPr="00597B26" w:rsidRDefault="003B380D" w:rsidP="003B380D">
      <w:pPr>
        <w:pStyle w:val="1e"/>
      </w:pPr>
      <w:r w:rsidRPr="00597B26">
        <w:rPr>
          <w:rFonts w:hint="eastAsia"/>
        </w:rPr>
        <w:t>使用浏览器打开华为云页面，点击右上角的“登录”。</w:t>
      </w:r>
    </w:p>
    <w:bookmarkStart w:id="23" w:name="_Toc48670256"/>
    <w:bookmarkStart w:id="24" w:name="_Toc48729511"/>
    <w:p w14:paraId="27FE1E51" w14:textId="77777777" w:rsidR="003B380D" w:rsidRPr="00597B26" w:rsidRDefault="003B380D" w:rsidP="003B380D">
      <w:pPr>
        <w:pStyle w:val="1e"/>
      </w:pPr>
      <w:r w:rsidRPr="00597B26">
        <w:rPr>
          <w:noProof/>
        </w:rPr>
        <mc:AlternateContent>
          <mc:Choice Requires="wps">
            <w:drawing>
              <wp:anchor distT="0" distB="0" distL="114300" distR="114300" simplePos="0" relativeHeight="251659264" behindDoc="0" locked="0" layoutInCell="1" allowOverlap="1" wp14:anchorId="430DE148" wp14:editId="0688578F">
                <wp:simplePos x="0" y="0"/>
                <wp:positionH relativeFrom="column">
                  <wp:posOffset>5501095</wp:posOffset>
                </wp:positionH>
                <wp:positionV relativeFrom="paragraph">
                  <wp:posOffset>19322</wp:posOffset>
                </wp:positionV>
                <wp:extent cx="234043" cy="185057"/>
                <wp:effectExtent l="19050" t="19050" r="13970" b="24765"/>
                <wp:wrapNone/>
                <wp:docPr id="35841" name="矩形 35841"/>
                <wp:cNvGraphicFramePr/>
                <a:graphic xmlns:a="http://schemas.openxmlformats.org/drawingml/2006/main">
                  <a:graphicData uri="http://schemas.microsoft.com/office/word/2010/wordprocessingShape">
                    <wps:wsp>
                      <wps:cNvSpPr/>
                      <wps:spPr>
                        <a:xfrm>
                          <a:off x="0" y="0"/>
                          <a:ext cx="234043" cy="18505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FD4C8" id="矩形 35841" o:spid="_x0000_s1026" style="position:absolute;left:0;text-align:left;margin-left:433.15pt;margin-top:1.5pt;width:18.45pt;height: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" filled="f" strokecolor="#c7000b" strokeweight="2.25pt"/>
            </w:pict>
          </mc:Fallback>
        </mc:AlternateContent>
      </w:r>
      <w:r w:rsidRPr="00597B26">
        <w:rPr>
          <w:noProof/>
        </w:rPr>
        <w:drawing>
          <wp:inline distT="0" distB="0" distL="0" distR="0" wp14:anchorId="3793B89B" wp14:editId="391DD9DE">
            <wp:extent cx="5400000" cy="2408400"/>
            <wp:effectExtent l="19050" t="19050" r="1079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2408400"/>
                    </a:xfrm>
                    <a:prstGeom prst="rect">
                      <a:avLst/>
                    </a:prstGeom>
                    <a:ln w="12700">
                      <a:solidFill>
                        <a:schemeClr val="bg1">
                          <a:lumMod val="85000"/>
                        </a:schemeClr>
                      </a:solidFill>
                    </a:ln>
                  </pic:spPr>
                </pic:pic>
              </a:graphicData>
            </a:graphic>
          </wp:inline>
        </w:drawing>
      </w:r>
    </w:p>
    <w:p w14:paraId="5ADDCFA2" w14:textId="349C4571" w:rsidR="003B380D" w:rsidRPr="00597B26" w:rsidRDefault="00B14C4F" w:rsidP="003B380D">
      <w:pPr>
        <w:pStyle w:val="1e"/>
      </w:pPr>
      <w:r>
        <w:rPr>
          <w:rFonts w:hint="eastAsia"/>
        </w:rPr>
        <w:lastRenderedPageBreak/>
        <w:t>选择“账号登录”，</w:t>
      </w:r>
      <w:r w:rsidR="003B380D" w:rsidRPr="00597B26">
        <w:rPr>
          <w:rFonts w:hint="eastAsia"/>
        </w:rPr>
        <w:t>输入账号、密码</w:t>
      </w:r>
      <w:r>
        <w:rPr>
          <w:rFonts w:hint="eastAsia"/>
        </w:rPr>
        <w:t>后点击“登录”按钮完</w:t>
      </w:r>
      <w:r w:rsidR="003B380D" w:rsidRPr="00597B26">
        <w:rPr>
          <w:rFonts w:hint="eastAsia"/>
        </w:rPr>
        <w:t>成登录。</w:t>
      </w:r>
    </w:p>
    <w:p w14:paraId="0A735B43" w14:textId="77777777" w:rsidR="003B380D" w:rsidRPr="00597B26" w:rsidRDefault="003B380D" w:rsidP="003B380D">
      <w:pPr>
        <w:pStyle w:val="1e"/>
      </w:pPr>
      <w:r w:rsidRPr="00597B26">
        <w:rPr>
          <w:noProof/>
        </w:rPr>
        <mc:AlternateContent>
          <mc:Choice Requires="wps">
            <w:drawing>
              <wp:anchor distT="0" distB="0" distL="114300" distR="114300" simplePos="0" relativeHeight="251660288" behindDoc="0" locked="0" layoutInCell="1" allowOverlap="1" wp14:anchorId="493BDF08" wp14:editId="18E81764">
                <wp:simplePos x="0" y="0"/>
                <wp:positionH relativeFrom="column">
                  <wp:posOffset>906780</wp:posOffset>
                </wp:positionH>
                <wp:positionV relativeFrom="paragraph">
                  <wp:posOffset>695597</wp:posOffset>
                </wp:positionV>
                <wp:extent cx="2367280" cy="222885"/>
                <wp:effectExtent l="19050" t="19050" r="13970" b="24765"/>
                <wp:wrapNone/>
                <wp:docPr id="43" name="矩形 43"/>
                <wp:cNvGraphicFramePr/>
                <a:graphic xmlns:a="http://schemas.openxmlformats.org/drawingml/2006/main">
                  <a:graphicData uri="http://schemas.microsoft.com/office/word/2010/wordprocessingShape">
                    <wps:wsp>
                      <wps:cNvSpPr/>
                      <wps:spPr>
                        <a:xfrm>
                          <a:off x="0" y="0"/>
                          <a:ext cx="2367280" cy="2228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67F25" id="矩形 43" o:spid="_x0000_s1026" style="position:absolute;left:0;text-align:left;margin-left:71.4pt;margin-top:54.75pt;width:186.4pt;height:1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" filled="f" strokecolor="#c7000b" strokeweight="2.25pt"/>
            </w:pict>
          </mc:Fallback>
        </mc:AlternateContent>
      </w:r>
      <w:r w:rsidRPr="00597B26">
        <w:rPr>
          <w:noProof/>
        </w:rPr>
        <mc:AlternateContent>
          <mc:Choice Requires="wps">
            <w:drawing>
              <wp:anchor distT="0" distB="0" distL="114300" distR="114300" simplePos="0" relativeHeight="251661312" behindDoc="0" locked="0" layoutInCell="1" allowOverlap="1" wp14:anchorId="1AD616DF" wp14:editId="22381DB0">
                <wp:simplePos x="0" y="0"/>
                <wp:positionH relativeFrom="column">
                  <wp:posOffset>905510</wp:posOffset>
                </wp:positionH>
                <wp:positionV relativeFrom="paragraph">
                  <wp:posOffset>1098822</wp:posOffset>
                </wp:positionV>
                <wp:extent cx="2367643" cy="222885"/>
                <wp:effectExtent l="19050" t="19050" r="13970" b="24765"/>
                <wp:wrapNone/>
                <wp:docPr id="52" name="矩形 52"/>
                <wp:cNvGraphicFramePr/>
                <a:graphic xmlns:a="http://schemas.openxmlformats.org/drawingml/2006/main">
                  <a:graphicData uri="http://schemas.microsoft.com/office/word/2010/wordprocessingShape">
                    <wps:wsp>
                      <wps:cNvSpPr/>
                      <wps:spPr>
                        <a:xfrm>
                          <a:off x="0" y="0"/>
                          <a:ext cx="2367643" cy="2228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B9FD2" id="矩形 52" o:spid="_x0000_s1026" style="position:absolute;left:0;text-align:left;margin-left:71.3pt;margin-top:86.5pt;width:186.45pt;height:1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" filled="f" strokecolor="#c7000b" strokeweight="2.25pt"/>
            </w:pict>
          </mc:Fallback>
        </mc:AlternateContent>
      </w:r>
      <w:r w:rsidRPr="00597B26">
        <w:rPr>
          <w:noProof/>
        </w:rPr>
        <w:drawing>
          <wp:inline distT="0" distB="0" distL="0" distR="0" wp14:anchorId="5DD7B703" wp14:editId="3794D245">
            <wp:extent cx="2872989" cy="2972058"/>
            <wp:effectExtent l="19050" t="19050" r="22860"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2989" cy="2972058"/>
                    </a:xfrm>
                    <a:prstGeom prst="rect">
                      <a:avLst/>
                    </a:prstGeom>
                    <a:ln>
                      <a:solidFill>
                        <a:schemeClr val="bg1">
                          <a:lumMod val="85000"/>
                        </a:schemeClr>
                      </a:solidFill>
                    </a:ln>
                  </pic:spPr>
                </pic:pic>
              </a:graphicData>
            </a:graphic>
          </wp:inline>
        </w:drawing>
      </w:r>
    </w:p>
    <w:p w14:paraId="0680D1EA" w14:textId="77777777" w:rsidR="003B380D" w:rsidRPr="00597B26" w:rsidRDefault="003B380D" w:rsidP="003B380D">
      <w:pPr>
        <w:pStyle w:val="30"/>
      </w:pPr>
      <w:r w:rsidRPr="00597B26">
        <w:rPr>
          <w:rFonts w:hint="eastAsia"/>
        </w:rPr>
        <w:t>进入控制台</w:t>
      </w:r>
    </w:p>
    <w:p w14:paraId="1701B6CE" w14:textId="77777777" w:rsidR="003B380D" w:rsidRPr="00597B26" w:rsidRDefault="003B380D" w:rsidP="003B380D">
      <w:pPr>
        <w:pStyle w:val="1e"/>
      </w:pPr>
      <w:r w:rsidRPr="00597B26">
        <w:t>登录成功后点击</w:t>
      </w:r>
      <w:r w:rsidRPr="00597B26">
        <w:rPr>
          <w:rFonts w:hint="eastAsia"/>
        </w:rPr>
        <w:t>“控制台”。</w:t>
      </w:r>
    </w:p>
    <w:p w14:paraId="37CECA8A" w14:textId="77777777" w:rsidR="003B380D" w:rsidRPr="00597B26" w:rsidRDefault="003B380D" w:rsidP="003B380D">
      <w:pPr>
        <w:pStyle w:val="1e"/>
      </w:pPr>
      <w:r w:rsidRPr="00597B26">
        <w:rPr>
          <w:noProof/>
        </w:rPr>
        <mc:AlternateContent>
          <mc:Choice Requires="wps">
            <w:drawing>
              <wp:anchor distT="0" distB="0" distL="114300" distR="114300" simplePos="0" relativeHeight="251662336" behindDoc="0" locked="0" layoutInCell="1" allowOverlap="1" wp14:anchorId="63537549" wp14:editId="13C751A8">
                <wp:simplePos x="0" y="0"/>
                <wp:positionH relativeFrom="column">
                  <wp:posOffset>4711065</wp:posOffset>
                </wp:positionH>
                <wp:positionV relativeFrom="paragraph">
                  <wp:posOffset>70213</wp:posOffset>
                </wp:positionV>
                <wp:extent cx="381000" cy="239213"/>
                <wp:effectExtent l="19050" t="19050" r="19050" b="27940"/>
                <wp:wrapNone/>
                <wp:docPr id="55" name="矩形 55"/>
                <wp:cNvGraphicFramePr/>
                <a:graphic xmlns:a="http://schemas.openxmlformats.org/drawingml/2006/main">
                  <a:graphicData uri="http://schemas.microsoft.com/office/word/2010/wordprocessingShape">
                    <wps:wsp>
                      <wps:cNvSpPr/>
                      <wps:spPr>
                        <a:xfrm>
                          <a:off x="0" y="0"/>
                          <a:ext cx="381000" cy="23921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44EAA" id="矩形 55" o:spid="_x0000_s1026" style="position:absolute;left:0;text-align:left;margin-left:370.95pt;margin-top:5.55pt;width:30pt;height:1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" filled="f" strokecolor="#c7000b" strokeweight="2.25pt"/>
            </w:pict>
          </mc:Fallback>
        </mc:AlternateContent>
      </w:r>
      <w:r w:rsidRPr="00597B26">
        <w:rPr>
          <w:noProof/>
        </w:rPr>
        <w:drawing>
          <wp:inline distT="0" distB="0" distL="0" distR="0" wp14:anchorId="60944F3B" wp14:editId="34B062ED">
            <wp:extent cx="5400000" cy="1800000"/>
            <wp:effectExtent l="19050" t="19050" r="1079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1800000"/>
                    </a:xfrm>
                    <a:prstGeom prst="rect">
                      <a:avLst/>
                    </a:prstGeom>
                    <a:ln w="12700">
                      <a:solidFill>
                        <a:schemeClr val="bg1">
                          <a:lumMod val="85000"/>
                        </a:schemeClr>
                      </a:solidFill>
                    </a:ln>
                  </pic:spPr>
                </pic:pic>
              </a:graphicData>
            </a:graphic>
          </wp:inline>
        </w:drawing>
      </w:r>
    </w:p>
    <w:p w14:paraId="133CD179" w14:textId="77777777" w:rsidR="003B380D" w:rsidRPr="00597B26" w:rsidRDefault="003B380D" w:rsidP="003B380D">
      <w:pPr>
        <w:pStyle w:val="1e"/>
      </w:pPr>
      <w:r w:rsidRPr="00597B26">
        <w:rPr>
          <w:rFonts w:hint="eastAsia"/>
        </w:rPr>
        <w:t>进入到华为云控制台，选择区域为“北京四”。</w:t>
      </w:r>
    </w:p>
    <w:p w14:paraId="1F3CD16C" w14:textId="77777777" w:rsidR="003B380D" w:rsidRPr="00597B26" w:rsidRDefault="003B380D" w:rsidP="003B380D">
      <w:pPr>
        <w:pStyle w:val="1e"/>
      </w:pPr>
      <w:r w:rsidRPr="00597B26">
        <w:rPr>
          <w:noProof/>
        </w:rPr>
        <mc:AlternateContent>
          <mc:Choice Requires="wps">
            <w:drawing>
              <wp:anchor distT="0" distB="0" distL="114300" distR="114300" simplePos="0" relativeHeight="251663360" behindDoc="0" locked="0" layoutInCell="1" allowOverlap="1" wp14:anchorId="6DCFE56D" wp14:editId="5BA183CD">
                <wp:simplePos x="0" y="0"/>
                <wp:positionH relativeFrom="column">
                  <wp:posOffset>1443355</wp:posOffset>
                </wp:positionH>
                <wp:positionV relativeFrom="paragraph">
                  <wp:posOffset>33020</wp:posOffset>
                </wp:positionV>
                <wp:extent cx="865414" cy="168728"/>
                <wp:effectExtent l="19050" t="19050" r="11430" b="22225"/>
                <wp:wrapNone/>
                <wp:docPr id="60" name="矩形 60"/>
                <wp:cNvGraphicFramePr/>
                <a:graphic xmlns:a="http://schemas.openxmlformats.org/drawingml/2006/main">
                  <a:graphicData uri="http://schemas.microsoft.com/office/word/2010/wordprocessingShape">
                    <wps:wsp>
                      <wps:cNvSpPr/>
                      <wps:spPr>
                        <a:xfrm>
                          <a:off x="0" y="0"/>
                          <a:ext cx="865414" cy="16872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8EC7" id="矩形 60" o:spid="_x0000_s1026" style="position:absolute;left:0;text-align:left;margin-left:113.65pt;margin-top:2.6pt;width:68.15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" filled="f" strokecolor="#c7000b" strokeweight="2.25pt"/>
            </w:pict>
          </mc:Fallback>
        </mc:AlternateContent>
      </w:r>
      <w:r w:rsidRPr="00597B26">
        <w:rPr>
          <w:noProof/>
        </w:rPr>
        <w:drawing>
          <wp:inline distT="0" distB="0" distL="0" distR="0" wp14:anchorId="5E4A3D64" wp14:editId="61221113">
            <wp:extent cx="5400000" cy="2192400"/>
            <wp:effectExtent l="19050" t="19050" r="10795" b="17780"/>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192400"/>
                    </a:xfrm>
                    <a:prstGeom prst="rect">
                      <a:avLst/>
                    </a:prstGeom>
                    <a:ln w="12700">
                      <a:solidFill>
                        <a:schemeClr val="bg1">
                          <a:lumMod val="85000"/>
                        </a:schemeClr>
                      </a:solidFill>
                    </a:ln>
                  </pic:spPr>
                </pic:pic>
              </a:graphicData>
            </a:graphic>
          </wp:inline>
        </w:drawing>
      </w:r>
    </w:p>
    <w:p w14:paraId="7B3AD421" w14:textId="77777777" w:rsidR="003B380D" w:rsidRPr="00597B26" w:rsidRDefault="003B380D" w:rsidP="003B380D">
      <w:pPr>
        <w:pStyle w:val="3"/>
        <w:numPr>
          <w:ilvl w:val="2"/>
          <w:numId w:val="7"/>
        </w:numPr>
      </w:pPr>
      <w:bookmarkStart w:id="25" w:name="_Toc63611118"/>
      <w:r w:rsidRPr="00597B26">
        <w:lastRenderedPageBreak/>
        <w:t>购买华为云</w:t>
      </w:r>
      <w:r w:rsidRPr="00597B26">
        <w:t>ECS</w:t>
      </w:r>
      <w:bookmarkEnd w:id="23"/>
      <w:bookmarkEnd w:id="24"/>
      <w:bookmarkEnd w:id="25"/>
    </w:p>
    <w:p w14:paraId="1AE8E329" w14:textId="3049B4CA" w:rsidR="003B380D" w:rsidRPr="00597B26" w:rsidRDefault="00833591" w:rsidP="003B380D">
      <w:pPr>
        <w:pStyle w:val="30"/>
      </w:pPr>
      <w:r>
        <w:rPr>
          <w:rFonts w:hint="eastAsia"/>
        </w:rPr>
        <w:t>进入</w:t>
      </w:r>
      <w:r w:rsidR="003B380D" w:rsidRPr="00597B26">
        <w:rPr>
          <w:rFonts w:hint="eastAsia"/>
        </w:rPr>
        <w:t>弹性云服务器</w:t>
      </w:r>
      <w:r w:rsidR="003B380D" w:rsidRPr="00597B26">
        <w:rPr>
          <w:rFonts w:hint="eastAsia"/>
        </w:rPr>
        <w:t>ECS</w:t>
      </w:r>
      <w:r>
        <w:rPr>
          <w:rFonts w:hint="eastAsia"/>
        </w:rPr>
        <w:t>购买界面</w:t>
      </w:r>
    </w:p>
    <w:p w14:paraId="735F6865" w14:textId="77777777" w:rsidR="003B380D" w:rsidRPr="00597B26" w:rsidRDefault="003B380D" w:rsidP="003B380D">
      <w:pPr>
        <w:pStyle w:val="1e"/>
      </w:pPr>
      <w:r w:rsidRPr="00597B26">
        <w:t>进入控制台后</w:t>
      </w:r>
      <w:r w:rsidRPr="00597B26">
        <w:rPr>
          <w:rFonts w:hint="eastAsia"/>
        </w:rPr>
        <w:t>，</w:t>
      </w:r>
      <w:r w:rsidRPr="00597B26">
        <w:t>鼠标移动到左侧三根横线处将</w:t>
      </w:r>
      <w:r w:rsidRPr="00597B26">
        <w:rPr>
          <w:rFonts w:hint="eastAsia"/>
        </w:rPr>
        <w:t>“</w:t>
      </w:r>
      <w:r w:rsidRPr="00597B26">
        <w:t>服务列表</w:t>
      </w:r>
      <w:r w:rsidRPr="00597B26">
        <w:rPr>
          <w:rFonts w:hint="eastAsia"/>
        </w:rPr>
        <w:t>”展开，并在列表中点击“计算”分类里面的“弹性云服务器</w:t>
      </w:r>
      <w:r w:rsidRPr="00597B26">
        <w:rPr>
          <w:rFonts w:hint="eastAsia"/>
        </w:rPr>
        <w:t>ECS</w:t>
      </w:r>
      <w:r w:rsidRPr="00597B26">
        <w:rPr>
          <w:rFonts w:hint="eastAsia"/>
        </w:rPr>
        <w:t>”。</w:t>
      </w:r>
    </w:p>
    <w:p w14:paraId="2E34D5FD" w14:textId="77777777" w:rsidR="003B380D" w:rsidRPr="00597B26" w:rsidRDefault="003B380D" w:rsidP="003B380D">
      <w:pPr>
        <w:pStyle w:val="1e"/>
      </w:pPr>
      <w:r w:rsidRPr="00597B26">
        <w:rPr>
          <w:noProof/>
        </w:rPr>
        <mc:AlternateContent>
          <mc:Choice Requires="wps">
            <w:drawing>
              <wp:anchor distT="0" distB="0" distL="114300" distR="114300" simplePos="0" relativeHeight="251664384" behindDoc="0" locked="0" layoutInCell="1" allowOverlap="1" wp14:anchorId="72F5E762" wp14:editId="5EBA8081">
                <wp:simplePos x="0" y="0"/>
                <wp:positionH relativeFrom="column">
                  <wp:posOffset>678724</wp:posOffset>
                </wp:positionH>
                <wp:positionV relativeFrom="paragraph">
                  <wp:posOffset>328568</wp:posOffset>
                </wp:positionV>
                <wp:extent cx="794385" cy="184604"/>
                <wp:effectExtent l="19050" t="19050" r="24765" b="25400"/>
                <wp:wrapNone/>
                <wp:docPr id="62" name="矩形 62"/>
                <wp:cNvGraphicFramePr/>
                <a:graphic xmlns:a="http://schemas.openxmlformats.org/drawingml/2006/main">
                  <a:graphicData uri="http://schemas.microsoft.com/office/word/2010/wordprocessingShape">
                    <wps:wsp>
                      <wps:cNvSpPr/>
                      <wps:spPr>
                        <a:xfrm>
                          <a:off x="0" y="0"/>
                          <a:ext cx="794385" cy="1846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5C24E" id="矩形 62" o:spid="_x0000_s1026" style="position:absolute;left:0;text-align:left;margin-left:53.45pt;margin-top:25.85pt;width:62.55pt;height:1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" filled="f" strokecolor="#c7000b" strokeweight="2.25pt"/>
            </w:pict>
          </mc:Fallback>
        </mc:AlternateContent>
      </w:r>
      <w:r w:rsidRPr="00597B26">
        <w:rPr>
          <w:noProof/>
        </w:rPr>
        <mc:AlternateContent>
          <mc:Choice Requires="wps">
            <w:drawing>
              <wp:anchor distT="0" distB="0" distL="114300" distR="114300" simplePos="0" relativeHeight="251665408" behindDoc="0" locked="0" layoutInCell="1" allowOverlap="1" wp14:anchorId="33E0AFE7" wp14:editId="4DC8FEFE">
                <wp:simplePos x="0" y="0"/>
                <wp:positionH relativeFrom="column">
                  <wp:posOffset>2071370</wp:posOffset>
                </wp:positionH>
                <wp:positionV relativeFrom="paragraph">
                  <wp:posOffset>981347</wp:posOffset>
                </wp:positionV>
                <wp:extent cx="794657" cy="168728"/>
                <wp:effectExtent l="19050" t="19050" r="24765" b="22225"/>
                <wp:wrapNone/>
                <wp:docPr id="63" name="矩形 63"/>
                <wp:cNvGraphicFramePr/>
                <a:graphic xmlns:a="http://schemas.openxmlformats.org/drawingml/2006/main">
                  <a:graphicData uri="http://schemas.microsoft.com/office/word/2010/wordprocessingShape">
                    <wps:wsp>
                      <wps:cNvSpPr/>
                      <wps:spPr>
                        <a:xfrm>
                          <a:off x="0" y="0"/>
                          <a:ext cx="794657" cy="16872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CAECC" id="矩形 63" o:spid="_x0000_s1026" style="position:absolute;left:0;text-align:left;margin-left:163.1pt;margin-top:77.25pt;width:62.55pt;height:1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" filled="f" strokecolor="#c7000b" strokeweight="2.25pt"/>
            </w:pict>
          </mc:Fallback>
        </mc:AlternateContent>
      </w:r>
      <w:r w:rsidRPr="00597B26">
        <w:rPr>
          <w:noProof/>
        </w:rPr>
        <w:drawing>
          <wp:inline distT="0" distB="0" distL="0" distR="0" wp14:anchorId="32EB3A74" wp14:editId="052E485D">
            <wp:extent cx="5400000" cy="2080800"/>
            <wp:effectExtent l="19050" t="19050" r="10795" b="152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080800"/>
                    </a:xfrm>
                    <a:prstGeom prst="rect">
                      <a:avLst/>
                    </a:prstGeom>
                    <a:ln w="12700">
                      <a:solidFill>
                        <a:schemeClr val="bg1">
                          <a:lumMod val="85000"/>
                        </a:schemeClr>
                      </a:solidFill>
                    </a:ln>
                  </pic:spPr>
                </pic:pic>
              </a:graphicData>
            </a:graphic>
          </wp:inline>
        </w:drawing>
      </w:r>
    </w:p>
    <w:p w14:paraId="3C0228F2" w14:textId="77777777" w:rsidR="003B380D" w:rsidRPr="00597B26" w:rsidRDefault="003B380D" w:rsidP="00065263">
      <w:pPr>
        <w:pStyle w:val="1e"/>
      </w:pPr>
      <w:r w:rsidRPr="00597B26">
        <w:rPr>
          <w:rFonts w:hint="eastAsia"/>
        </w:rPr>
        <w:t>点击右上角的“购买弹性云服务器”</w:t>
      </w:r>
    </w:p>
    <w:p w14:paraId="39E9A42E" w14:textId="77777777" w:rsidR="003B380D" w:rsidRPr="00597B26" w:rsidRDefault="003B380D" w:rsidP="003B380D">
      <w:pPr>
        <w:pStyle w:val="1e"/>
      </w:pPr>
      <w:r w:rsidRPr="00597B26">
        <w:rPr>
          <w:noProof/>
        </w:rPr>
        <mc:AlternateContent>
          <mc:Choice Requires="wps">
            <w:drawing>
              <wp:anchor distT="0" distB="0" distL="114300" distR="114300" simplePos="0" relativeHeight="251666432" behindDoc="0" locked="0" layoutInCell="1" allowOverlap="1" wp14:anchorId="5B9AD18E" wp14:editId="5D661026">
                <wp:simplePos x="0" y="0"/>
                <wp:positionH relativeFrom="column">
                  <wp:posOffset>5184775</wp:posOffset>
                </wp:positionH>
                <wp:positionV relativeFrom="paragraph">
                  <wp:posOffset>41003</wp:posOffset>
                </wp:positionV>
                <wp:extent cx="838200" cy="250372"/>
                <wp:effectExtent l="19050" t="19050" r="19050" b="16510"/>
                <wp:wrapNone/>
                <wp:docPr id="35843" name="矩形 35843"/>
                <wp:cNvGraphicFramePr/>
                <a:graphic xmlns:a="http://schemas.openxmlformats.org/drawingml/2006/main">
                  <a:graphicData uri="http://schemas.microsoft.com/office/word/2010/wordprocessingShape">
                    <wps:wsp>
                      <wps:cNvSpPr/>
                      <wps:spPr>
                        <a:xfrm>
                          <a:off x="0" y="0"/>
                          <a:ext cx="838200" cy="2503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7C38F" id="矩形 35843" o:spid="_x0000_s1026" style="position:absolute;left:0;text-align:left;margin-left:408.25pt;margin-top:3.25pt;width:66pt;height:1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" filled="f" strokecolor="#c7000b" strokeweight="2.25pt"/>
            </w:pict>
          </mc:Fallback>
        </mc:AlternateContent>
      </w:r>
      <w:r w:rsidRPr="00597B26">
        <w:rPr>
          <w:noProof/>
        </w:rPr>
        <w:drawing>
          <wp:inline distT="0" distB="0" distL="0" distR="0" wp14:anchorId="2F865A4C" wp14:editId="5042DCF1">
            <wp:extent cx="5400000" cy="1638000"/>
            <wp:effectExtent l="19050" t="19050" r="10795" b="19685"/>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1638000"/>
                    </a:xfrm>
                    <a:prstGeom prst="rect">
                      <a:avLst/>
                    </a:prstGeom>
                    <a:ln w="12700">
                      <a:solidFill>
                        <a:schemeClr val="bg1">
                          <a:lumMod val="85000"/>
                        </a:schemeClr>
                      </a:solidFill>
                    </a:ln>
                  </pic:spPr>
                </pic:pic>
              </a:graphicData>
            </a:graphic>
          </wp:inline>
        </w:drawing>
      </w:r>
    </w:p>
    <w:p w14:paraId="534C5180" w14:textId="77777777" w:rsidR="003B380D" w:rsidRPr="00597B26" w:rsidRDefault="003B380D" w:rsidP="003B380D">
      <w:pPr>
        <w:pStyle w:val="30"/>
      </w:pPr>
      <w:r w:rsidRPr="00597B26">
        <w:t>基础配置</w:t>
      </w:r>
    </w:p>
    <w:p w14:paraId="31DF7EB5" w14:textId="3AE3F4DD" w:rsidR="003B380D" w:rsidRPr="00597B26" w:rsidRDefault="003B380D" w:rsidP="003B380D">
      <w:pPr>
        <w:pStyle w:val="1e"/>
      </w:pPr>
      <w:r w:rsidRPr="00597B26">
        <w:t>选择</w:t>
      </w:r>
      <w:r w:rsidRPr="00597B26">
        <w:rPr>
          <w:rFonts w:hint="eastAsia"/>
        </w:rPr>
        <w:t>“</w:t>
      </w:r>
      <w:r w:rsidRPr="00065263">
        <w:rPr>
          <w:rFonts w:hint="eastAsia"/>
          <w:b/>
          <w:color w:val="C7000B"/>
        </w:rPr>
        <w:t>自定义购买</w:t>
      </w:r>
      <w:r w:rsidRPr="00597B26">
        <w:rPr>
          <w:rFonts w:hint="eastAsia"/>
        </w:rPr>
        <w:t>”</w:t>
      </w:r>
      <w:r w:rsidRPr="00597B26">
        <w:t>进入弹性云服务器的基础配置页面，选择</w:t>
      </w:r>
      <w:r w:rsidRPr="00597B26">
        <w:rPr>
          <w:rFonts w:hint="eastAsia"/>
        </w:rPr>
        <w:t>“按需计费”，区域选择“北京四”，</w:t>
      </w:r>
      <w:proofErr w:type="gramStart"/>
      <w:r w:rsidRPr="00597B26">
        <w:rPr>
          <w:rFonts w:hint="eastAsia"/>
        </w:rPr>
        <w:t>可用区</w:t>
      </w:r>
      <w:proofErr w:type="gramEnd"/>
      <w:r w:rsidRPr="00597B26">
        <w:rPr>
          <w:rFonts w:hint="eastAsia"/>
        </w:rPr>
        <w:t>“随机分配”。</w:t>
      </w:r>
    </w:p>
    <w:p w14:paraId="660CAC1C" w14:textId="764F46EF" w:rsidR="003B380D" w:rsidRDefault="003B380D" w:rsidP="003B380D">
      <w:pPr>
        <w:pStyle w:val="1e"/>
      </w:pPr>
      <w:r w:rsidRPr="00597B26">
        <w:rPr>
          <w:noProof/>
        </w:rPr>
        <mc:AlternateContent>
          <mc:Choice Requires="wps">
            <w:drawing>
              <wp:anchor distT="0" distB="0" distL="114300" distR="114300" simplePos="0" relativeHeight="251734016" behindDoc="0" locked="0" layoutInCell="1" allowOverlap="1" wp14:anchorId="3022E065" wp14:editId="45074A2C">
                <wp:simplePos x="0" y="0"/>
                <wp:positionH relativeFrom="column">
                  <wp:posOffset>1299210</wp:posOffset>
                </wp:positionH>
                <wp:positionV relativeFrom="paragraph">
                  <wp:posOffset>22860</wp:posOffset>
                </wp:positionV>
                <wp:extent cx="482600" cy="196850"/>
                <wp:effectExtent l="19050" t="19050" r="12700" b="12700"/>
                <wp:wrapNone/>
                <wp:docPr id="18" name="矩形 18"/>
                <wp:cNvGraphicFramePr/>
                <a:graphic xmlns:a="http://schemas.openxmlformats.org/drawingml/2006/main">
                  <a:graphicData uri="http://schemas.microsoft.com/office/word/2010/wordprocessingShape">
                    <wps:wsp>
                      <wps:cNvSpPr/>
                      <wps:spPr>
                        <a:xfrm>
                          <a:off x="0" y="0"/>
                          <a:ext cx="482600" cy="1968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3EB7" id="矩形 18" o:spid="_x0000_s1026" style="position:absolute;left:0;text-align:left;margin-left:102.3pt;margin-top:1.8pt;width:38pt;height: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" filled="f" strokecolor="#c7000b" strokeweight="2.25pt"/>
            </w:pict>
          </mc:Fallback>
        </mc:AlternateContent>
      </w:r>
      <w:r w:rsidRPr="00597B26">
        <w:rPr>
          <w:noProof/>
        </w:rPr>
        <mc:AlternateContent>
          <mc:Choice Requires="wps">
            <w:drawing>
              <wp:anchor distT="0" distB="0" distL="114300" distR="114300" simplePos="0" relativeHeight="251669504" behindDoc="0" locked="0" layoutInCell="1" allowOverlap="1" wp14:anchorId="43B55EC3" wp14:editId="20014472">
                <wp:simplePos x="0" y="0"/>
                <wp:positionH relativeFrom="column">
                  <wp:posOffset>1395095</wp:posOffset>
                </wp:positionH>
                <wp:positionV relativeFrom="paragraph">
                  <wp:posOffset>1020082</wp:posOffset>
                </wp:positionV>
                <wp:extent cx="652689" cy="198203"/>
                <wp:effectExtent l="19050" t="19050" r="14605" b="11430"/>
                <wp:wrapNone/>
                <wp:docPr id="35848" name="矩形 35848"/>
                <wp:cNvGraphicFramePr/>
                <a:graphic xmlns:a="http://schemas.openxmlformats.org/drawingml/2006/main">
                  <a:graphicData uri="http://schemas.microsoft.com/office/word/2010/wordprocessingShape">
                    <wps:wsp>
                      <wps:cNvSpPr/>
                      <wps:spPr>
                        <a:xfrm>
                          <a:off x="0" y="0"/>
                          <a:ext cx="652689"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A4104" id="矩形 35848" o:spid="_x0000_s1026" style="position:absolute;left:0;text-align:left;margin-left:109.85pt;margin-top:80.3pt;width:51.4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" filled="f" strokecolor="#c7000b" strokeweight="2.25pt"/>
            </w:pict>
          </mc:Fallback>
        </mc:AlternateContent>
      </w:r>
      <w:r w:rsidRPr="00597B26">
        <w:rPr>
          <w:noProof/>
        </w:rPr>
        <mc:AlternateContent>
          <mc:Choice Requires="wps">
            <w:drawing>
              <wp:anchor distT="0" distB="0" distL="114300" distR="114300" simplePos="0" relativeHeight="251668480" behindDoc="0" locked="0" layoutInCell="1" allowOverlap="1" wp14:anchorId="6BAB8894" wp14:editId="2EA37454">
                <wp:simplePos x="0" y="0"/>
                <wp:positionH relativeFrom="column">
                  <wp:posOffset>1391285</wp:posOffset>
                </wp:positionH>
                <wp:positionV relativeFrom="paragraph">
                  <wp:posOffset>689338</wp:posOffset>
                </wp:positionV>
                <wp:extent cx="963385" cy="198203"/>
                <wp:effectExtent l="19050" t="19050" r="27305" b="11430"/>
                <wp:wrapNone/>
                <wp:docPr id="35847" name="矩形 35847"/>
                <wp:cNvGraphicFramePr/>
                <a:graphic xmlns:a="http://schemas.openxmlformats.org/drawingml/2006/main">
                  <a:graphicData uri="http://schemas.microsoft.com/office/word/2010/wordprocessingShape">
                    <wps:wsp>
                      <wps:cNvSpPr/>
                      <wps:spPr>
                        <a:xfrm>
                          <a:off x="0" y="0"/>
                          <a:ext cx="963385"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FF573" id="矩形 35847" o:spid="_x0000_s1026" style="position:absolute;left:0;text-align:left;margin-left:109.55pt;margin-top:54.3pt;width:75.85pt;height:1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" filled="f" strokecolor="#c7000b" strokeweight="2.25pt"/>
            </w:pict>
          </mc:Fallback>
        </mc:AlternateContent>
      </w:r>
      <w:r w:rsidRPr="00597B26">
        <w:rPr>
          <w:noProof/>
        </w:rPr>
        <mc:AlternateContent>
          <mc:Choice Requires="wps">
            <w:drawing>
              <wp:anchor distT="0" distB="0" distL="114300" distR="114300" simplePos="0" relativeHeight="251667456" behindDoc="0" locked="0" layoutInCell="1" allowOverlap="1" wp14:anchorId="4FB276FB" wp14:editId="0C8B6B6E">
                <wp:simplePos x="0" y="0"/>
                <wp:positionH relativeFrom="column">
                  <wp:posOffset>1979023</wp:posOffset>
                </wp:positionH>
                <wp:positionV relativeFrom="paragraph">
                  <wp:posOffset>476885</wp:posOffset>
                </wp:positionV>
                <wp:extent cx="652689" cy="198203"/>
                <wp:effectExtent l="19050" t="19050" r="14605" b="11430"/>
                <wp:wrapNone/>
                <wp:docPr id="35845" name="矩形 35845"/>
                <wp:cNvGraphicFramePr/>
                <a:graphic xmlns:a="http://schemas.openxmlformats.org/drawingml/2006/main">
                  <a:graphicData uri="http://schemas.microsoft.com/office/word/2010/wordprocessingShape">
                    <wps:wsp>
                      <wps:cNvSpPr/>
                      <wps:spPr>
                        <a:xfrm>
                          <a:off x="0" y="0"/>
                          <a:ext cx="652689"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18019" id="矩形 35845" o:spid="_x0000_s1026" style="position:absolute;left:0;text-align:left;margin-left:155.85pt;margin-top:37.55pt;width:51.4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" filled="f" strokecolor="#c7000b" strokeweight="2.25pt"/>
            </w:pict>
          </mc:Fallback>
        </mc:AlternateContent>
      </w:r>
      <w:r w:rsidRPr="00597B26">
        <w:rPr>
          <w:noProof/>
        </w:rPr>
        <w:drawing>
          <wp:inline distT="0" distB="0" distL="0" distR="0" wp14:anchorId="5BA5122F" wp14:editId="66B769E4">
            <wp:extent cx="5400000" cy="1285200"/>
            <wp:effectExtent l="19050" t="19050" r="10795" b="1079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1285200"/>
                    </a:xfrm>
                    <a:prstGeom prst="rect">
                      <a:avLst/>
                    </a:prstGeom>
                    <a:ln w="12700">
                      <a:solidFill>
                        <a:schemeClr val="bg1">
                          <a:lumMod val="85000"/>
                        </a:schemeClr>
                      </a:solidFill>
                    </a:ln>
                  </pic:spPr>
                </pic:pic>
              </a:graphicData>
            </a:graphic>
          </wp:inline>
        </w:drawing>
      </w:r>
    </w:p>
    <w:p w14:paraId="56359288" w14:textId="117C2DF4" w:rsidR="00E24E2C" w:rsidRPr="00597B26" w:rsidRDefault="00E24E2C" w:rsidP="003B380D">
      <w:pPr>
        <w:pStyle w:val="1e"/>
      </w:pPr>
      <w:r>
        <w:t>CPU</w:t>
      </w:r>
      <w:r>
        <w:t>架构选择</w:t>
      </w:r>
      <w:r>
        <w:rPr>
          <w:rFonts w:hint="eastAsia"/>
        </w:rPr>
        <w:t>“</w:t>
      </w:r>
      <w:r w:rsidRPr="00597B26">
        <w:t>鲲鹏计算</w:t>
      </w:r>
      <w:r>
        <w:rPr>
          <w:rFonts w:hint="eastAsia"/>
        </w:rPr>
        <w:t>”</w:t>
      </w:r>
      <w:r w:rsidRPr="00597B26">
        <w:t>，</w:t>
      </w:r>
      <w:r>
        <w:t>规格选择</w:t>
      </w:r>
      <w:r>
        <w:rPr>
          <w:rFonts w:hint="eastAsia"/>
        </w:rPr>
        <w:t>“</w:t>
      </w:r>
      <w:r w:rsidRPr="00597B26">
        <w:t>鲲鹏通用计算增强型</w:t>
      </w:r>
      <w:r>
        <w:rPr>
          <w:rFonts w:hint="eastAsia"/>
        </w:rPr>
        <w:t>”</w:t>
      </w:r>
      <w:r>
        <w:t>中的</w:t>
      </w:r>
      <w:r>
        <w:rPr>
          <w:rFonts w:hint="eastAsia"/>
        </w:rPr>
        <w:t>“</w:t>
      </w:r>
      <w:r w:rsidRPr="00597B26">
        <w:t xml:space="preserve">kc1.xlarge.2 </w:t>
      </w:r>
      <w:r>
        <w:t xml:space="preserve"> </w:t>
      </w:r>
      <w:r w:rsidRPr="00597B26">
        <w:t>4vCPUs | 8GB</w:t>
      </w:r>
      <w:r>
        <w:rPr>
          <w:rFonts w:hint="eastAsia"/>
        </w:rPr>
        <w:t>”。</w:t>
      </w:r>
    </w:p>
    <w:p w14:paraId="0F339D85" w14:textId="77777777" w:rsidR="003B380D" w:rsidRDefault="003B380D" w:rsidP="003B380D">
      <w:pPr>
        <w:pStyle w:val="1e"/>
      </w:pPr>
      <w:r w:rsidRPr="00597B26">
        <w:rPr>
          <w:noProof/>
        </w:rPr>
        <w:lastRenderedPageBreak/>
        <mc:AlternateContent>
          <mc:Choice Requires="wps">
            <w:drawing>
              <wp:anchor distT="0" distB="0" distL="114300" distR="114300" simplePos="0" relativeHeight="251672576" behindDoc="0" locked="0" layoutInCell="1" allowOverlap="1" wp14:anchorId="25664159" wp14:editId="5EE5ADED">
                <wp:simplePos x="0" y="0"/>
                <wp:positionH relativeFrom="column">
                  <wp:posOffset>1397181</wp:posOffset>
                </wp:positionH>
                <wp:positionV relativeFrom="paragraph">
                  <wp:posOffset>1358265</wp:posOffset>
                </wp:positionV>
                <wp:extent cx="4223658" cy="198203"/>
                <wp:effectExtent l="19050" t="19050" r="24765" b="11430"/>
                <wp:wrapNone/>
                <wp:docPr id="35852" name="矩形 35852"/>
                <wp:cNvGraphicFramePr/>
                <a:graphic xmlns:a="http://schemas.openxmlformats.org/drawingml/2006/main">
                  <a:graphicData uri="http://schemas.microsoft.com/office/word/2010/wordprocessingShape">
                    <wps:wsp>
                      <wps:cNvSpPr/>
                      <wps:spPr>
                        <a:xfrm>
                          <a:off x="0" y="0"/>
                          <a:ext cx="4223658"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5D749" id="矩形 35852" o:spid="_x0000_s1026" style="position:absolute;left:0;text-align:left;margin-left:110pt;margin-top:106.95pt;width:332.55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" filled="f" strokecolor="#c7000b" strokeweight="2.25pt"/>
            </w:pict>
          </mc:Fallback>
        </mc:AlternateContent>
      </w:r>
      <w:r w:rsidRPr="00597B26">
        <w:rPr>
          <w:noProof/>
        </w:rPr>
        <mc:AlternateContent>
          <mc:Choice Requires="wps">
            <w:drawing>
              <wp:anchor distT="0" distB="0" distL="114300" distR="114300" simplePos="0" relativeHeight="251671552" behindDoc="0" locked="0" layoutInCell="1" allowOverlap="1" wp14:anchorId="2C4E3896" wp14:editId="4FDDA403">
                <wp:simplePos x="0" y="0"/>
                <wp:positionH relativeFrom="column">
                  <wp:posOffset>1738630</wp:posOffset>
                </wp:positionH>
                <wp:positionV relativeFrom="paragraph">
                  <wp:posOffset>497568</wp:posOffset>
                </wp:positionV>
                <wp:extent cx="740228" cy="198203"/>
                <wp:effectExtent l="19050" t="19050" r="22225" b="11430"/>
                <wp:wrapNone/>
                <wp:docPr id="35851" name="矩形 35851"/>
                <wp:cNvGraphicFramePr/>
                <a:graphic xmlns:a="http://schemas.openxmlformats.org/drawingml/2006/main">
                  <a:graphicData uri="http://schemas.microsoft.com/office/word/2010/wordprocessingShape">
                    <wps:wsp>
                      <wps:cNvSpPr/>
                      <wps:spPr>
                        <a:xfrm>
                          <a:off x="0" y="0"/>
                          <a:ext cx="740228"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8C98F" id="矩形 35851" o:spid="_x0000_s1026" style="position:absolute;left:0;text-align:left;margin-left:136.9pt;margin-top:39.2pt;width:58.3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" filled="f" strokecolor="#c7000b" strokeweight="2.25pt"/>
            </w:pict>
          </mc:Fallback>
        </mc:AlternateContent>
      </w:r>
      <w:r w:rsidRPr="00597B26">
        <w:rPr>
          <w:noProof/>
        </w:rPr>
        <mc:AlternateContent>
          <mc:Choice Requires="wps">
            <w:drawing>
              <wp:anchor distT="0" distB="0" distL="114300" distR="114300" simplePos="0" relativeHeight="251670528" behindDoc="0" locked="0" layoutInCell="1" allowOverlap="1" wp14:anchorId="04E9F8E9" wp14:editId="1EFEB2C0">
                <wp:simplePos x="0" y="0"/>
                <wp:positionH relativeFrom="column">
                  <wp:posOffset>1729105</wp:posOffset>
                </wp:positionH>
                <wp:positionV relativeFrom="paragraph">
                  <wp:posOffset>56878</wp:posOffset>
                </wp:positionV>
                <wp:extent cx="468085" cy="198203"/>
                <wp:effectExtent l="19050" t="19050" r="27305" b="11430"/>
                <wp:wrapNone/>
                <wp:docPr id="35850" name="矩形 35850"/>
                <wp:cNvGraphicFramePr/>
                <a:graphic xmlns:a="http://schemas.openxmlformats.org/drawingml/2006/main">
                  <a:graphicData uri="http://schemas.microsoft.com/office/word/2010/wordprocessingShape">
                    <wps:wsp>
                      <wps:cNvSpPr/>
                      <wps:spPr>
                        <a:xfrm>
                          <a:off x="0" y="0"/>
                          <a:ext cx="468085"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E903B" id="矩形 35850" o:spid="_x0000_s1026" style="position:absolute;left:0;text-align:left;margin-left:136.15pt;margin-top:4.5pt;width:36.8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" filled="f" strokecolor="#c7000b" strokeweight="2.25pt"/>
            </w:pict>
          </mc:Fallback>
        </mc:AlternateContent>
      </w:r>
      <w:r w:rsidRPr="00597B26">
        <w:rPr>
          <w:noProof/>
        </w:rPr>
        <w:drawing>
          <wp:inline distT="0" distB="0" distL="0" distR="0" wp14:anchorId="2C1C3AC1" wp14:editId="5206D122">
            <wp:extent cx="5400000" cy="1789200"/>
            <wp:effectExtent l="19050" t="19050" r="10795" b="20955"/>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1789200"/>
                    </a:xfrm>
                    <a:prstGeom prst="rect">
                      <a:avLst/>
                    </a:prstGeom>
                    <a:ln w="12700">
                      <a:solidFill>
                        <a:schemeClr val="bg1">
                          <a:lumMod val="85000"/>
                        </a:schemeClr>
                      </a:solidFill>
                    </a:ln>
                  </pic:spPr>
                </pic:pic>
              </a:graphicData>
            </a:graphic>
          </wp:inline>
        </w:drawing>
      </w:r>
    </w:p>
    <w:p w14:paraId="3E424671" w14:textId="6E4F8BB6" w:rsidR="006D2F28" w:rsidRPr="00597B26" w:rsidRDefault="006D2F28" w:rsidP="003B380D">
      <w:pPr>
        <w:pStyle w:val="1e"/>
      </w:pPr>
      <w:r>
        <w:t>镜像选择</w:t>
      </w:r>
      <w:r>
        <w:rPr>
          <w:rFonts w:hint="eastAsia"/>
        </w:rPr>
        <w:t>“</w:t>
      </w:r>
      <w:proofErr w:type="spellStart"/>
      <w:r w:rsidRPr="00597B26">
        <w:t>openEuler</w:t>
      </w:r>
      <w:proofErr w:type="spellEnd"/>
      <w:r>
        <w:rPr>
          <w:rFonts w:hint="eastAsia"/>
        </w:rPr>
        <w:t>”中的“</w:t>
      </w:r>
      <w:r w:rsidRPr="00597B26">
        <w:t>20.03 64bit with ARM(40GB)</w:t>
      </w:r>
      <w:r w:rsidRPr="00597B26">
        <w:t>）</w:t>
      </w:r>
      <w:r>
        <w:rPr>
          <w:rFonts w:hint="eastAsia"/>
        </w:rPr>
        <w:t>”，系统盘选择“超高</w:t>
      </w:r>
      <w:r>
        <w:rPr>
          <w:rFonts w:hint="eastAsia"/>
        </w:rPr>
        <w:t>IO</w:t>
      </w:r>
      <w:r>
        <w:rPr>
          <w:rFonts w:hint="eastAsia"/>
        </w:rPr>
        <w:t>”。</w:t>
      </w:r>
    </w:p>
    <w:p w14:paraId="4A2EA7A5" w14:textId="77777777" w:rsidR="003B380D" w:rsidRPr="00597B26" w:rsidRDefault="003B380D" w:rsidP="003B380D">
      <w:pPr>
        <w:pStyle w:val="1e"/>
      </w:pPr>
      <w:r w:rsidRPr="00597B26">
        <w:rPr>
          <w:noProof/>
        </w:rPr>
        <mc:AlternateContent>
          <mc:Choice Requires="wps">
            <w:drawing>
              <wp:anchor distT="0" distB="0" distL="114300" distR="114300" simplePos="0" relativeHeight="251674624" behindDoc="0" locked="0" layoutInCell="1" allowOverlap="1" wp14:anchorId="6A91E914" wp14:editId="7AA79B66">
                <wp:simplePos x="0" y="0"/>
                <wp:positionH relativeFrom="column">
                  <wp:posOffset>1397181</wp:posOffset>
                </wp:positionH>
                <wp:positionV relativeFrom="paragraph">
                  <wp:posOffset>817608</wp:posOffset>
                </wp:positionV>
                <wp:extent cx="957943" cy="198203"/>
                <wp:effectExtent l="19050" t="19050" r="13970" b="11430"/>
                <wp:wrapNone/>
                <wp:docPr id="35855" name="矩形 35855"/>
                <wp:cNvGraphicFramePr/>
                <a:graphic xmlns:a="http://schemas.openxmlformats.org/drawingml/2006/main">
                  <a:graphicData uri="http://schemas.microsoft.com/office/word/2010/wordprocessingShape">
                    <wps:wsp>
                      <wps:cNvSpPr/>
                      <wps:spPr>
                        <a:xfrm>
                          <a:off x="0" y="0"/>
                          <a:ext cx="957943"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48CC6" id="矩形 35855" o:spid="_x0000_s1026" style="position:absolute;left:0;text-align:left;margin-left:110pt;margin-top:64.4pt;width:75.45pt;height:1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" filled="f" strokecolor="#c7000b" strokeweight="2.25pt"/>
            </w:pict>
          </mc:Fallback>
        </mc:AlternateContent>
      </w:r>
      <w:r w:rsidRPr="00597B26">
        <w:rPr>
          <w:noProof/>
        </w:rPr>
        <mc:AlternateContent>
          <mc:Choice Requires="wps">
            <w:drawing>
              <wp:anchor distT="0" distB="0" distL="114300" distR="114300" simplePos="0" relativeHeight="251673600" behindDoc="0" locked="0" layoutInCell="1" allowOverlap="1" wp14:anchorId="0B0190EB" wp14:editId="56213A65">
                <wp:simplePos x="0" y="0"/>
                <wp:positionH relativeFrom="column">
                  <wp:posOffset>1397181</wp:posOffset>
                </wp:positionH>
                <wp:positionV relativeFrom="paragraph">
                  <wp:posOffset>300536</wp:posOffset>
                </wp:positionV>
                <wp:extent cx="2558143" cy="198203"/>
                <wp:effectExtent l="19050" t="19050" r="13970" b="11430"/>
                <wp:wrapNone/>
                <wp:docPr id="35854" name="矩形 35854"/>
                <wp:cNvGraphicFramePr/>
                <a:graphic xmlns:a="http://schemas.openxmlformats.org/drawingml/2006/main">
                  <a:graphicData uri="http://schemas.microsoft.com/office/word/2010/wordprocessingShape">
                    <wps:wsp>
                      <wps:cNvSpPr/>
                      <wps:spPr>
                        <a:xfrm>
                          <a:off x="0" y="0"/>
                          <a:ext cx="2558143"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DD2F0" id="矩形 35854" o:spid="_x0000_s1026" style="position:absolute;left:0;text-align:left;margin-left:110pt;margin-top:23.65pt;width:201.45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" filled="f" strokecolor="#c7000b" strokeweight="2.25pt"/>
            </w:pict>
          </mc:Fallback>
        </mc:AlternateContent>
      </w:r>
      <w:r w:rsidRPr="00597B26">
        <w:rPr>
          <w:noProof/>
        </w:rPr>
        <w:drawing>
          <wp:inline distT="0" distB="0" distL="0" distR="0" wp14:anchorId="53CA2947" wp14:editId="0D9E7AEA">
            <wp:extent cx="5400000" cy="1357200"/>
            <wp:effectExtent l="19050" t="19050" r="10795" b="14605"/>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357200"/>
                    </a:xfrm>
                    <a:prstGeom prst="rect">
                      <a:avLst/>
                    </a:prstGeom>
                    <a:ln w="12700">
                      <a:solidFill>
                        <a:schemeClr val="bg1">
                          <a:lumMod val="85000"/>
                        </a:schemeClr>
                      </a:solidFill>
                    </a:ln>
                  </pic:spPr>
                </pic:pic>
              </a:graphicData>
            </a:graphic>
          </wp:inline>
        </w:drawing>
      </w:r>
    </w:p>
    <w:p w14:paraId="7AE244D9" w14:textId="77777777" w:rsidR="003B380D" w:rsidRPr="00597B26" w:rsidRDefault="003B380D" w:rsidP="003B380D">
      <w:pPr>
        <w:pStyle w:val="1e"/>
      </w:pPr>
      <w:r w:rsidRPr="00597B26">
        <w:t>点击</w:t>
      </w:r>
      <w:r w:rsidRPr="00597B26">
        <w:rPr>
          <w:rFonts w:hint="eastAsia"/>
        </w:rPr>
        <w:t>“下一步：网络配置”。</w:t>
      </w:r>
    </w:p>
    <w:p w14:paraId="557825DA" w14:textId="77777777" w:rsidR="003B380D" w:rsidRPr="00597B26" w:rsidRDefault="003B380D" w:rsidP="003B380D">
      <w:pPr>
        <w:pStyle w:val="1e"/>
      </w:pPr>
      <w:r w:rsidRPr="00597B26">
        <w:rPr>
          <w:noProof/>
        </w:rPr>
        <w:drawing>
          <wp:inline distT="0" distB="0" distL="0" distR="0" wp14:anchorId="13DE08A0" wp14:editId="47FD9CA5">
            <wp:extent cx="5400000" cy="241200"/>
            <wp:effectExtent l="19050" t="19050" r="10795" b="26035"/>
            <wp:docPr id="35856" name="图片 3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41200"/>
                    </a:xfrm>
                    <a:prstGeom prst="rect">
                      <a:avLst/>
                    </a:prstGeom>
                    <a:ln w="12700">
                      <a:solidFill>
                        <a:schemeClr val="bg1">
                          <a:lumMod val="85000"/>
                        </a:schemeClr>
                      </a:solidFill>
                    </a:ln>
                  </pic:spPr>
                </pic:pic>
              </a:graphicData>
            </a:graphic>
          </wp:inline>
        </w:drawing>
      </w:r>
    </w:p>
    <w:p w14:paraId="7D51011F" w14:textId="77777777" w:rsidR="003B380D" w:rsidRPr="00597B26" w:rsidRDefault="003B380D" w:rsidP="003B380D">
      <w:pPr>
        <w:pStyle w:val="30"/>
      </w:pPr>
      <w:r w:rsidRPr="00597B26">
        <w:t>网络配置</w:t>
      </w:r>
    </w:p>
    <w:p w14:paraId="27A4F5CE" w14:textId="2FFBCDF3" w:rsidR="003B380D" w:rsidRPr="00597B26" w:rsidRDefault="003B380D" w:rsidP="003B380D">
      <w:pPr>
        <w:pStyle w:val="1e"/>
      </w:pPr>
      <w:r w:rsidRPr="00597B26">
        <w:t>进入到网络配置页面，点击</w:t>
      </w:r>
      <w:r w:rsidR="001B0543">
        <w:t>网络后面的下拉框选择</w:t>
      </w:r>
      <w:r w:rsidR="001B0543">
        <w:t>VPC</w:t>
      </w:r>
      <w:r w:rsidRPr="00597B26">
        <w:rPr>
          <w:rFonts w:hint="eastAsia"/>
        </w:rPr>
        <w:t>（</w:t>
      </w:r>
      <w:r w:rsidR="001B0543">
        <w:rPr>
          <w:rFonts w:hint="eastAsia"/>
        </w:rPr>
        <w:t>后面的</w:t>
      </w:r>
      <w:r w:rsidRPr="00597B26">
        <w:t>子网</w:t>
      </w:r>
      <w:r w:rsidR="001B0543">
        <w:t>会自动选择</w:t>
      </w:r>
      <w:r w:rsidR="001B0543">
        <w:rPr>
          <w:rFonts w:hint="eastAsia"/>
        </w:rPr>
        <w:t>，私有</w:t>
      </w:r>
      <w:r w:rsidR="001B0543">
        <w:t>IP</w:t>
      </w:r>
      <w:r w:rsidR="001B0543">
        <w:t>选择为</w:t>
      </w:r>
      <w:r w:rsidR="001B0543">
        <w:rPr>
          <w:rFonts w:hint="eastAsia"/>
        </w:rPr>
        <w:t>“自动分配</w:t>
      </w:r>
      <w:r w:rsidR="001B0543">
        <w:rPr>
          <w:rFonts w:hint="eastAsia"/>
        </w:rPr>
        <w:t>IP</w:t>
      </w:r>
      <w:r w:rsidR="001B0543">
        <w:rPr>
          <w:rFonts w:hint="eastAsia"/>
        </w:rPr>
        <w:t>地址”</w:t>
      </w:r>
      <w:r w:rsidRPr="00597B26">
        <w:rPr>
          <w:rFonts w:hint="eastAsia"/>
        </w:rPr>
        <w:t>），</w:t>
      </w:r>
      <w:r w:rsidRPr="00597B26">
        <w:t>选择安全组</w:t>
      </w:r>
      <w:r w:rsidRPr="00597B26">
        <w:rPr>
          <w:rFonts w:hint="eastAsia"/>
        </w:rPr>
        <w:t>。（如果没有</w:t>
      </w:r>
      <w:r w:rsidRPr="00597B26">
        <w:rPr>
          <w:rFonts w:hint="eastAsia"/>
        </w:rPr>
        <w:t>VPC</w:t>
      </w:r>
      <w:r w:rsidRPr="00597B26">
        <w:rPr>
          <w:rFonts w:hint="eastAsia"/>
        </w:rPr>
        <w:t>可以点击“前往控制台创建”）</w:t>
      </w:r>
    </w:p>
    <w:p w14:paraId="7E7696E8" w14:textId="77777777" w:rsidR="003B380D" w:rsidRPr="00597B26" w:rsidRDefault="003B380D" w:rsidP="003B380D">
      <w:pPr>
        <w:pStyle w:val="1e"/>
      </w:pPr>
      <w:r w:rsidRPr="00597B26">
        <w:rPr>
          <w:noProof/>
        </w:rPr>
        <mc:AlternateContent>
          <mc:Choice Requires="wps">
            <w:drawing>
              <wp:anchor distT="0" distB="0" distL="114300" distR="114300" simplePos="0" relativeHeight="251675648" behindDoc="0" locked="0" layoutInCell="1" allowOverlap="1" wp14:anchorId="676F3A75" wp14:editId="31229683">
                <wp:simplePos x="0" y="0"/>
                <wp:positionH relativeFrom="column">
                  <wp:posOffset>1369967</wp:posOffset>
                </wp:positionH>
                <wp:positionV relativeFrom="paragraph">
                  <wp:posOffset>361224</wp:posOffset>
                </wp:positionV>
                <wp:extent cx="1230086" cy="198203"/>
                <wp:effectExtent l="19050" t="19050" r="27305" b="11430"/>
                <wp:wrapNone/>
                <wp:docPr id="35858" name="矩形 35858"/>
                <wp:cNvGraphicFramePr/>
                <a:graphic xmlns:a="http://schemas.openxmlformats.org/drawingml/2006/main">
                  <a:graphicData uri="http://schemas.microsoft.com/office/word/2010/wordprocessingShape">
                    <wps:wsp>
                      <wps:cNvSpPr/>
                      <wps:spPr>
                        <a:xfrm>
                          <a:off x="0" y="0"/>
                          <a:ext cx="1230086"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F59D5" id="矩形 35858" o:spid="_x0000_s1026" style="position:absolute;left:0;text-align:left;margin-left:107.85pt;margin-top:28.45pt;width:96.85pt;height:1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" filled="f" strokecolor="#c7000b" strokeweight="2.25pt"/>
            </w:pict>
          </mc:Fallback>
        </mc:AlternateContent>
      </w:r>
      <w:r w:rsidRPr="00597B26">
        <w:rPr>
          <w:noProof/>
        </w:rPr>
        <w:drawing>
          <wp:inline distT="0" distB="0" distL="0" distR="0" wp14:anchorId="16F4EAAC" wp14:editId="4CDB7C1C">
            <wp:extent cx="5400000" cy="1630800"/>
            <wp:effectExtent l="19050" t="19050" r="10795" b="26670"/>
            <wp:docPr id="35857" name="图片 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630800"/>
                    </a:xfrm>
                    <a:prstGeom prst="rect">
                      <a:avLst/>
                    </a:prstGeom>
                    <a:ln w="12700">
                      <a:solidFill>
                        <a:schemeClr val="bg1">
                          <a:lumMod val="85000"/>
                        </a:schemeClr>
                      </a:solidFill>
                    </a:ln>
                  </pic:spPr>
                </pic:pic>
              </a:graphicData>
            </a:graphic>
          </wp:inline>
        </w:drawing>
      </w:r>
    </w:p>
    <w:p w14:paraId="26882F87" w14:textId="77777777" w:rsidR="003B380D" w:rsidRPr="00597B26" w:rsidRDefault="003B380D" w:rsidP="003B380D">
      <w:pPr>
        <w:pStyle w:val="1e"/>
      </w:pPr>
      <w:r w:rsidRPr="00597B26">
        <w:rPr>
          <w:rFonts w:hint="eastAsia"/>
        </w:rPr>
        <w:t>弹性公网</w:t>
      </w:r>
      <w:r w:rsidRPr="00597B26">
        <w:rPr>
          <w:rFonts w:hint="eastAsia"/>
        </w:rPr>
        <w:t>IP</w:t>
      </w:r>
      <w:r w:rsidRPr="00597B26">
        <w:rPr>
          <w:rFonts w:hint="eastAsia"/>
        </w:rPr>
        <w:t>（现在购买，全动态</w:t>
      </w:r>
      <w:r w:rsidRPr="00597B26">
        <w:rPr>
          <w:rFonts w:hint="eastAsia"/>
        </w:rPr>
        <w:t>BGP</w:t>
      </w:r>
      <w:r w:rsidRPr="00597B26">
        <w:rPr>
          <w:rFonts w:hint="eastAsia"/>
        </w:rPr>
        <w:t>，按流量计费，</w:t>
      </w:r>
      <w:r w:rsidRPr="00597B26">
        <w:rPr>
          <w:rFonts w:hint="eastAsia"/>
        </w:rPr>
        <w:t>5</w:t>
      </w:r>
      <w:r w:rsidRPr="00597B26">
        <w:t>0</w:t>
      </w:r>
      <w:r w:rsidRPr="00597B26">
        <w:rPr>
          <w:rFonts w:hint="eastAsia"/>
        </w:rPr>
        <w:t>）。</w:t>
      </w:r>
    </w:p>
    <w:p w14:paraId="51942196" w14:textId="77777777" w:rsidR="003B380D" w:rsidRPr="00597B26" w:rsidRDefault="003B380D" w:rsidP="003B380D">
      <w:pPr>
        <w:pStyle w:val="1e"/>
      </w:pPr>
      <w:r w:rsidRPr="00597B26">
        <w:rPr>
          <w:noProof/>
        </w:rPr>
        <mc:AlternateContent>
          <mc:Choice Requires="wps">
            <w:drawing>
              <wp:anchor distT="0" distB="0" distL="114300" distR="114300" simplePos="0" relativeHeight="251677696" behindDoc="0" locked="0" layoutInCell="1" allowOverlap="1" wp14:anchorId="1B351DC8" wp14:editId="5FC452CD">
                <wp:simplePos x="0" y="0"/>
                <wp:positionH relativeFrom="margin">
                  <wp:posOffset>2452733</wp:posOffset>
                </wp:positionH>
                <wp:positionV relativeFrom="paragraph">
                  <wp:posOffset>588645</wp:posOffset>
                </wp:positionV>
                <wp:extent cx="1066800" cy="310243"/>
                <wp:effectExtent l="19050" t="19050" r="19050" b="13970"/>
                <wp:wrapNone/>
                <wp:docPr id="35861" name="矩形 35861"/>
                <wp:cNvGraphicFramePr/>
                <a:graphic xmlns:a="http://schemas.openxmlformats.org/drawingml/2006/main">
                  <a:graphicData uri="http://schemas.microsoft.com/office/word/2010/wordprocessingShape">
                    <wps:wsp>
                      <wps:cNvSpPr/>
                      <wps:spPr>
                        <a:xfrm>
                          <a:off x="0" y="0"/>
                          <a:ext cx="1066800" cy="3102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58679" id="矩形 35861" o:spid="_x0000_s1026" style="position:absolute;left:0;text-align:left;margin-left:193.15pt;margin-top:46.35pt;width:84pt;height:24.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76672" behindDoc="0" locked="0" layoutInCell="1" allowOverlap="1" wp14:anchorId="09A977D0" wp14:editId="45662B46">
                <wp:simplePos x="0" y="0"/>
                <wp:positionH relativeFrom="column">
                  <wp:posOffset>1339578</wp:posOffset>
                </wp:positionH>
                <wp:positionV relativeFrom="paragraph">
                  <wp:posOffset>22860</wp:posOffset>
                </wp:positionV>
                <wp:extent cx="500653" cy="198203"/>
                <wp:effectExtent l="19050" t="19050" r="13970" b="11430"/>
                <wp:wrapNone/>
                <wp:docPr id="35860" name="矩形 35860"/>
                <wp:cNvGraphicFramePr/>
                <a:graphic xmlns:a="http://schemas.openxmlformats.org/drawingml/2006/main">
                  <a:graphicData uri="http://schemas.microsoft.com/office/word/2010/wordprocessingShape">
                    <wps:wsp>
                      <wps:cNvSpPr/>
                      <wps:spPr>
                        <a:xfrm>
                          <a:off x="0" y="0"/>
                          <a:ext cx="500653" cy="19820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82F9" id="矩形 35860" o:spid="_x0000_s1026" style="position:absolute;left:0;text-align:left;margin-left:105.5pt;margin-top:1.8pt;width:39.4pt;height:1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" filled="f" strokecolor="#c7000b" strokeweight="2.25pt"/>
            </w:pict>
          </mc:Fallback>
        </mc:AlternateContent>
      </w:r>
      <w:r w:rsidRPr="00597B26">
        <w:rPr>
          <w:noProof/>
        </w:rPr>
        <w:drawing>
          <wp:inline distT="0" distB="0" distL="0" distR="0" wp14:anchorId="7B96E58E" wp14:editId="66F18393">
            <wp:extent cx="5400000" cy="1335600"/>
            <wp:effectExtent l="19050" t="19050" r="10795" b="17145"/>
            <wp:docPr id="35859" name="图片 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1335600"/>
                    </a:xfrm>
                    <a:prstGeom prst="rect">
                      <a:avLst/>
                    </a:prstGeom>
                    <a:ln w="12700">
                      <a:solidFill>
                        <a:schemeClr val="bg1">
                          <a:lumMod val="85000"/>
                        </a:schemeClr>
                      </a:solidFill>
                    </a:ln>
                  </pic:spPr>
                </pic:pic>
              </a:graphicData>
            </a:graphic>
          </wp:inline>
        </w:drawing>
      </w:r>
    </w:p>
    <w:p w14:paraId="3AD965A3" w14:textId="77777777" w:rsidR="003B380D" w:rsidRPr="00597B26" w:rsidRDefault="003B380D" w:rsidP="003B380D">
      <w:pPr>
        <w:pStyle w:val="1e"/>
      </w:pPr>
      <w:r w:rsidRPr="00597B26">
        <w:rPr>
          <w:rFonts w:hint="eastAsia"/>
        </w:rPr>
        <w:lastRenderedPageBreak/>
        <w:t>点击“下一步：高级配置”。</w:t>
      </w:r>
    </w:p>
    <w:p w14:paraId="411CF881" w14:textId="77777777" w:rsidR="003B380D" w:rsidRPr="00597B26" w:rsidRDefault="003B380D" w:rsidP="003B380D">
      <w:pPr>
        <w:pStyle w:val="1e"/>
      </w:pPr>
      <w:r w:rsidRPr="00597B26">
        <w:rPr>
          <w:noProof/>
        </w:rPr>
        <w:drawing>
          <wp:inline distT="0" distB="0" distL="0" distR="0" wp14:anchorId="5A519C81" wp14:editId="07EDF59B">
            <wp:extent cx="5400000" cy="237600"/>
            <wp:effectExtent l="19050" t="19050" r="10795" b="10160"/>
            <wp:docPr id="35862" name="图片 3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37600"/>
                    </a:xfrm>
                    <a:prstGeom prst="rect">
                      <a:avLst/>
                    </a:prstGeom>
                    <a:ln w="12700">
                      <a:solidFill>
                        <a:schemeClr val="bg1">
                          <a:lumMod val="85000"/>
                        </a:schemeClr>
                      </a:solidFill>
                    </a:ln>
                  </pic:spPr>
                </pic:pic>
              </a:graphicData>
            </a:graphic>
          </wp:inline>
        </w:drawing>
      </w:r>
    </w:p>
    <w:p w14:paraId="0F7641FC" w14:textId="77777777" w:rsidR="003B380D" w:rsidRPr="00597B26" w:rsidRDefault="003B380D" w:rsidP="003B380D">
      <w:pPr>
        <w:pStyle w:val="30"/>
      </w:pPr>
      <w:r w:rsidRPr="00597B26">
        <w:rPr>
          <w:rFonts w:hint="eastAsia"/>
        </w:rPr>
        <w:t>高级配置</w:t>
      </w:r>
    </w:p>
    <w:p w14:paraId="46CE2136" w14:textId="27F975D9" w:rsidR="003B380D" w:rsidRPr="00597B26" w:rsidRDefault="003B380D" w:rsidP="003B380D">
      <w:pPr>
        <w:pStyle w:val="1e"/>
        <w:rPr>
          <w:noProof/>
        </w:rPr>
      </w:pPr>
      <w:r w:rsidRPr="00597B26">
        <w:rPr>
          <w:noProof/>
        </w:rPr>
        <w:t>进入到高级配置页面，服务器名称</w:t>
      </w:r>
      <w:r w:rsidRPr="00597B26">
        <w:rPr>
          <w:rFonts w:hint="eastAsia"/>
          <w:noProof/>
        </w:rPr>
        <w:t>“</w:t>
      </w:r>
      <w:r w:rsidRPr="00597B26">
        <w:rPr>
          <w:noProof/>
        </w:rPr>
        <w:t>ecs-bigdatapro</w:t>
      </w:r>
      <w:r w:rsidRPr="00597B26">
        <w:rPr>
          <w:rFonts w:hint="eastAsia"/>
          <w:noProof/>
        </w:rPr>
        <w:t>”</w:t>
      </w:r>
      <w:r w:rsidR="000F24DE">
        <w:rPr>
          <w:rFonts w:hint="eastAsia"/>
          <w:noProof/>
        </w:rPr>
        <w:t>（可自定义）</w:t>
      </w:r>
      <w:r w:rsidRPr="00597B26">
        <w:rPr>
          <w:rFonts w:hint="eastAsia"/>
          <w:noProof/>
        </w:rPr>
        <w:t>，登录凭证选择“密码”，输入密码和确认密码（点击密码框会有密码规则提示），其他默认。</w:t>
      </w:r>
    </w:p>
    <w:p w14:paraId="6CDCE516" w14:textId="77777777" w:rsidR="003B380D" w:rsidRPr="00597B26" w:rsidRDefault="003B380D" w:rsidP="003B380D">
      <w:pPr>
        <w:pStyle w:val="1e"/>
      </w:pPr>
      <w:r w:rsidRPr="00597B26">
        <w:rPr>
          <w:noProof/>
        </w:rPr>
        <w:drawing>
          <wp:inline distT="0" distB="0" distL="0" distR="0" wp14:anchorId="4EF3EEA2" wp14:editId="7F16A6F2">
            <wp:extent cx="5400000" cy="1558800"/>
            <wp:effectExtent l="19050" t="19050" r="10795" b="22860"/>
            <wp:docPr id="35863" name="图片 3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1558800"/>
                    </a:xfrm>
                    <a:prstGeom prst="rect">
                      <a:avLst/>
                    </a:prstGeom>
                    <a:ln w="12700">
                      <a:solidFill>
                        <a:schemeClr val="bg1">
                          <a:lumMod val="85000"/>
                        </a:schemeClr>
                      </a:solidFill>
                    </a:ln>
                  </pic:spPr>
                </pic:pic>
              </a:graphicData>
            </a:graphic>
          </wp:inline>
        </w:drawing>
      </w:r>
    </w:p>
    <w:p w14:paraId="714D8057" w14:textId="77777777" w:rsidR="003B380D" w:rsidRPr="00597B26" w:rsidRDefault="003B380D" w:rsidP="003B380D">
      <w:pPr>
        <w:pStyle w:val="1e"/>
      </w:pPr>
      <w:r w:rsidRPr="00597B26">
        <w:rPr>
          <w:noProof/>
        </w:rPr>
        <w:drawing>
          <wp:inline distT="0" distB="0" distL="0" distR="0" wp14:anchorId="230F99E9" wp14:editId="28904D32">
            <wp:extent cx="5400000" cy="1652400"/>
            <wp:effectExtent l="19050" t="19050" r="10795" b="24130"/>
            <wp:docPr id="35864" name="图片 3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652400"/>
                    </a:xfrm>
                    <a:prstGeom prst="rect">
                      <a:avLst/>
                    </a:prstGeom>
                    <a:ln w="12700">
                      <a:solidFill>
                        <a:schemeClr val="bg1">
                          <a:lumMod val="85000"/>
                        </a:schemeClr>
                      </a:solidFill>
                    </a:ln>
                  </pic:spPr>
                </pic:pic>
              </a:graphicData>
            </a:graphic>
          </wp:inline>
        </w:drawing>
      </w:r>
    </w:p>
    <w:p w14:paraId="4541737B" w14:textId="77777777" w:rsidR="003B380D" w:rsidRPr="00597B26" w:rsidRDefault="003B380D" w:rsidP="003B380D">
      <w:pPr>
        <w:pStyle w:val="1e"/>
      </w:pPr>
      <w:r w:rsidRPr="00597B26">
        <w:t>点击</w:t>
      </w:r>
      <w:r w:rsidRPr="00597B26">
        <w:rPr>
          <w:rFonts w:hint="eastAsia"/>
        </w:rPr>
        <w:t>“下一步：确认配置”。</w:t>
      </w:r>
    </w:p>
    <w:p w14:paraId="7AF8027B" w14:textId="77777777" w:rsidR="003B380D" w:rsidRPr="00597B26" w:rsidRDefault="003B380D" w:rsidP="003B380D">
      <w:pPr>
        <w:pStyle w:val="1e"/>
      </w:pPr>
      <w:r w:rsidRPr="00597B26">
        <w:rPr>
          <w:noProof/>
        </w:rPr>
        <w:drawing>
          <wp:inline distT="0" distB="0" distL="0" distR="0" wp14:anchorId="42EE50EE" wp14:editId="4BA3852A">
            <wp:extent cx="5400000" cy="266400"/>
            <wp:effectExtent l="19050" t="19050" r="10795" b="19685"/>
            <wp:docPr id="35865" name="图片 3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66400"/>
                    </a:xfrm>
                    <a:prstGeom prst="rect">
                      <a:avLst/>
                    </a:prstGeom>
                    <a:ln w="12700">
                      <a:solidFill>
                        <a:schemeClr val="bg1">
                          <a:lumMod val="85000"/>
                        </a:schemeClr>
                      </a:solidFill>
                    </a:ln>
                  </pic:spPr>
                </pic:pic>
              </a:graphicData>
            </a:graphic>
          </wp:inline>
        </w:drawing>
      </w:r>
    </w:p>
    <w:p w14:paraId="17842FDB" w14:textId="5BF144E1" w:rsidR="003B380D" w:rsidRPr="00597B26" w:rsidRDefault="0002071C" w:rsidP="003B380D">
      <w:pPr>
        <w:pStyle w:val="30"/>
      </w:pPr>
      <w:r>
        <w:t>确认</w:t>
      </w:r>
      <w:r w:rsidR="003B380D" w:rsidRPr="00597B26">
        <w:t>配置</w:t>
      </w:r>
    </w:p>
    <w:p w14:paraId="452CB21C" w14:textId="77777777" w:rsidR="003B380D" w:rsidRPr="00597B26" w:rsidRDefault="003B380D" w:rsidP="003B380D">
      <w:pPr>
        <w:pStyle w:val="1e"/>
      </w:pPr>
      <w:r w:rsidRPr="00597B26">
        <w:t>进入确认配置界面</w:t>
      </w:r>
      <w:r w:rsidRPr="00597B26">
        <w:rPr>
          <w:rFonts w:hint="eastAsia"/>
        </w:rPr>
        <w:t>，</w:t>
      </w:r>
      <w:r w:rsidRPr="00597B26">
        <w:t>确认无误后购买数量选择</w:t>
      </w:r>
      <w:r w:rsidRPr="00597B26">
        <w:rPr>
          <w:rFonts w:hint="eastAsia"/>
        </w:rPr>
        <w:t>“</w:t>
      </w:r>
      <w:r w:rsidRPr="00597B26">
        <w:rPr>
          <w:rFonts w:hint="eastAsia"/>
        </w:rPr>
        <w:t>1</w:t>
      </w:r>
      <w:r w:rsidRPr="00597B26">
        <w:rPr>
          <w:rFonts w:hint="eastAsia"/>
        </w:rPr>
        <w:t>”</w:t>
      </w:r>
      <w:proofErr w:type="gramStart"/>
      <w:r w:rsidRPr="00597B26">
        <w:rPr>
          <w:rFonts w:hint="eastAsia"/>
        </w:rPr>
        <w:t>并</w:t>
      </w:r>
      <w:r w:rsidRPr="00597B26">
        <w:t>勾选</w:t>
      </w:r>
      <w:r w:rsidRPr="00597B26">
        <w:rPr>
          <w:rFonts w:hint="eastAsia"/>
        </w:rPr>
        <w:t>复选框</w:t>
      </w:r>
      <w:proofErr w:type="gramEnd"/>
      <w:r w:rsidRPr="00597B26">
        <w:rPr>
          <w:rFonts w:hint="eastAsia"/>
        </w:rPr>
        <w:t>。</w:t>
      </w:r>
    </w:p>
    <w:p w14:paraId="5EB9B5EF"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678720" behindDoc="0" locked="0" layoutInCell="1" allowOverlap="1" wp14:anchorId="5B3879C4" wp14:editId="20A4486B">
                <wp:simplePos x="0" y="0"/>
                <wp:positionH relativeFrom="margin">
                  <wp:posOffset>1369060</wp:posOffset>
                </wp:positionH>
                <wp:positionV relativeFrom="paragraph">
                  <wp:posOffset>2284367</wp:posOffset>
                </wp:positionV>
                <wp:extent cx="1066800" cy="179252"/>
                <wp:effectExtent l="19050" t="19050" r="19050" b="11430"/>
                <wp:wrapNone/>
                <wp:docPr id="35868" name="矩形 35868"/>
                <wp:cNvGraphicFramePr/>
                <a:graphic xmlns:a="http://schemas.openxmlformats.org/drawingml/2006/main">
                  <a:graphicData uri="http://schemas.microsoft.com/office/word/2010/wordprocessingShape">
                    <wps:wsp>
                      <wps:cNvSpPr/>
                      <wps:spPr>
                        <a:xfrm>
                          <a:off x="0" y="0"/>
                          <a:ext cx="1066800" cy="1792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C489" id="矩形 35868" o:spid="_x0000_s1026" style="position:absolute;left:0;text-align:left;margin-left:107.8pt;margin-top:179.85pt;width:84pt;height:14.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" filled="f" strokecolor="#c7000b" strokeweight="2.25pt">
                <w10:wrap anchorx="margin"/>
              </v:rect>
            </w:pict>
          </mc:Fallback>
        </mc:AlternateContent>
      </w:r>
      <w:r w:rsidRPr="00597B26">
        <w:rPr>
          <w:noProof/>
        </w:rPr>
        <w:drawing>
          <wp:inline distT="0" distB="0" distL="0" distR="0" wp14:anchorId="597B0025" wp14:editId="5EC16C06">
            <wp:extent cx="5400000" cy="2494800"/>
            <wp:effectExtent l="19050" t="19050" r="10795" b="20320"/>
            <wp:docPr id="35867" name="图片 3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494800"/>
                    </a:xfrm>
                    <a:prstGeom prst="rect">
                      <a:avLst/>
                    </a:prstGeom>
                    <a:ln w="12700">
                      <a:solidFill>
                        <a:schemeClr val="bg1">
                          <a:lumMod val="85000"/>
                        </a:schemeClr>
                      </a:solidFill>
                    </a:ln>
                  </pic:spPr>
                </pic:pic>
              </a:graphicData>
            </a:graphic>
          </wp:inline>
        </w:drawing>
      </w:r>
    </w:p>
    <w:p w14:paraId="158582E5" w14:textId="77777777" w:rsidR="003B380D" w:rsidRPr="00597B26" w:rsidRDefault="003B380D" w:rsidP="003B380D">
      <w:pPr>
        <w:pStyle w:val="1e"/>
      </w:pPr>
      <w:r w:rsidRPr="00597B26">
        <w:rPr>
          <w:rFonts w:hint="eastAsia"/>
        </w:rPr>
        <w:t>点击“立即购买”</w:t>
      </w:r>
    </w:p>
    <w:p w14:paraId="3DFB4257" w14:textId="77777777" w:rsidR="003B380D" w:rsidRPr="00597B26" w:rsidRDefault="003B380D" w:rsidP="003B380D">
      <w:pPr>
        <w:pStyle w:val="1e"/>
      </w:pPr>
      <w:r w:rsidRPr="00597B26">
        <w:rPr>
          <w:noProof/>
        </w:rPr>
        <w:drawing>
          <wp:inline distT="0" distB="0" distL="0" distR="0" wp14:anchorId="3D5A0130" wp14:editId="40EC7491">
            <wp:extent cx="5400000" cy="273600"/>
            <wp:effectExtent l="19050" t="19050" r="1079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73600"/>
                    </a:xfrm>
                    <a:prstGeom prst="rect">
                      <a:avLst/>
                    </a:prstGeom>
                    <a:ln w="12700">
                      <a:solidFill>
                        <a:schemeClr val="bg1">
                          <a:lumMod val="85000"/>
                        </a:schemeClr>
                      </a:solidFill>
                    </a:ln>
                  </pic:spPr>
                </pic:pic>
              </a:graphicData>
            </a:graphic>
          </wp:inline>
        </w:drawing>
      </w:r>
    </w:p>
    <w:p w14:paraId="6B2CD174" w14:textId="0BCFC7E1" w:rsidR="003B380D" w:rsidRPr="00597B26" w:rsidRDefault="003B380D" w:rsidP="003B380D">
      <w:pPr>
        <w:pStyle w:val="30"/>
      </w:pPr>
      <w:r w:rsidRPr="00597B26">
        <w:rPr>
          <w:rFonts w:hint="eastAsia"/>
        </w:rPr>
        <w:t>查看已购买</w:t>
      </w:r>
      <w:r w:rsidR="001378D3">
        <w:rPr>
          <w:rFonts w:hint="eastAsia"/>
        </w:rPr>
        <w:t>的</w:t>
      </w:r>
      <w:r w:rsidRPr="00597B26">
        <w:rPr>
          <w:rFonts w:hint="eastAsia"/>
        </w:rPr>
        <w:t>ECS</w:t>
      </w:r>
    </w:p>
    <w:p w14:paraId="316C44C7" w14:textId="4123894D" w:rsidR="003B380D" w:rsidRDefault="003B380D" w:rsidP="003B380D">
      <w:pPr>
        <w:pStyle w:val="1e"/>
      </w:pPr>
      <w:r w:rsidRPr="00597B26">
        <w:rPr>
          <w:rFonts w:hint="eastAsia"/>
        </w:rPr>
        <w:t>点击“返回云服务器列表”</w:t>
      </w:r>
      <w:r w:rsidR="00D30084">
        <w:rPr>
          <w:rFonts w:hint="eastAsia"/>
        </w:rPr>
        <w:t>。</w:t>
      </w:r>
    </w:p>
    <w:p w14:paraId="05B3C722" w14:textId="407DFB42" w:rsidR="005207DE" w:rsidRPr="00597B26" w:rsidRDefault="005207DE" w:rsidP="003B380D">
      <w:pPr>
        <w:pStyle w:val="1e"/>
      </w:pPr>
      <w:r>
        <w:rPr>
          <w:noProof/>
        </w:rPr>
        <w:drawing>
          <wp:inline distT="0" distB="0" distL="0" distR="0" wp14:anchorId="3C1CF3B6" wp14:editId="10863E7B">
            <wp:extent cx="5400000" cy="1105200"/>
            <wp:effectExtent l="19050" t="19050" r="1079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105200"/>
                    </a:xfrm>
                    <a:prstGeom prst="rect">
                      <a:avLst/>
                    </a:prstGeom>
                    <a:ln w="12700">
                      <a:solidFill>
                        <a:schemeClr val="bg1">
                          <a:lumMod val="85000"/>
                        </a:schemeClr>
                      </a:solidFill>
                    </a:ln>
                  </pic:spPr>
                </pic:pic>
              </a:graphicData>
            </a:graphic>
          </wp:inline>
        </w:drawing>
      </w:r>
    </w:p>
    <w:p w14:paraId="48583E20" w14:textId="179A8B27" w:rsidR="003B380D" w:rsidRPr="00597B26" w:rsidRDefault="005258C1" w:rsidP="003B380D">
      <w:pPr>
        <w:pStyle w:val="1e"/>
      </w:pPr>
      <w:r>
        <w:rPr>
          <w:noProof/>
        </w:rPr>
        <w:t>返回弹性云服务器列表页面，可以看到</w:t>
      </w:r>
      <w:r w:rsidR="003B380D" w:rsidRPr="00597B26">
        <w:rPr>
          <w:noProof/>
        </w:rPr>
        <w:t>刚刚购买的弹性云服务器</w:t>
      </w:r>
      <w:r w:rsidR="003B380D" w:rsidRPr="00597B26">
        <w:rPr>
          <w:noProof/>
        </w:rPr>
        <w:t>ecs-</w:t>
      </w:r>
      <w:r w:rsidR="003B380D" w:rsidRPr="00597B26">
        <w:rPr>
          <w:rFonts w:hint="eastAsia"/>
          <w:noProof/>
        </w:rPr>
        <w:t>bigdata</w:t>
      </w:r>
      <w:r w:rsidR="003B380D" w:rsidRPr="00597B26">
        <w:rPr>
          <w:noProof/>
        </w:rPr>
        <w:t>pro</w:t>
      </w:r>
      <w:r w:rsidR="003B380D" w:rsidRPr="00597B26">
        <w:rPr>
          <w:noProof/>
        </w:rPr>
        <w:t>，等待其状态变为</w:t>
      </w:r>
      <w:r w:rsidR="003B380D" w:rsidRPr="00597B26">
        <w:rPr>
          <w:rFonts w:hint="eastAsia"/>
          <w:noProof/>
        </w:rPr>
        <w:t>“运行中”则购买成功</w:t>
      </w:r>
      <w:r w:rsidR="003B380D" w:rsidRPr="00597B26">
        <w:rPr>
          <w:noProof/>
        </w:rPr>
        <w:t>。</w:t>
      </w:r>
      <w:r w:rsidR="003B380D" w:rsidRPr="00597B26">
        <w:t xml:space="preserve"> </w:t>
      </w:r>
    </w:p>
    <w:bookmarkStart w:id="26" w:name="_Toc48670257"/>
    <w:bookmarkStart w:id="27" w:name="_Toc48729512"/>
    <w:p w14:paraId="7C542F82" w14:textId="77777777" w:rsidR="003B380D" w:rsidRPr="00597B26" w:rsidRDefault="003B380D" w:rsidP="003B380D">
      <w:pPr>
        <w:pStyle w:val="1e"/>
      </w:pPr>
      <w:r w:rsidRPr="00597B26">
        <w:rPr>
          <w:noProof/>
        </w:rPr>
        <mc:AlternateContent>
          <mc:Choice Requires="wps">
            <w:drawing>
              <wp:anchor distT="0" distB="0" distL="114300" distR="114300" simplePos="0" relativeHeight="251679744" behindDoc="0" locked="0" layoutInCell="1" allowOverlap="1" wp14:anchorId="2FAB1E3E" wp14:editId="52B3FA2D">
                <wp:simplePos x="0" y="0"/>
                <wp:positionH relativeFrom="margin">
                  <wp:posOffset>2675618</wp:posOffset>
                </wp:positionH>
                <wp:positionV relativeFrom="paragraph">
                  <wp:posOffset>1008380</wp:posOffset>
                </wp:positionV>
                <wp:extent cx="440872" cy="179252"/>
                <wp:effectExtent l="19050" t="19050" r="16510" b="11430"/>
                <wp:wrapNone/>
                <wp:docPr id="35872" name="矩形 35872"/>
                <wp:cNvGraphicFramePr/>
                <a:graphic xmlns:a="http://schemas.openxmlformats.org/drawingml/2006/main">
                  <a:graphicData uri="http://schemas.microsoft.com/office/word/2010/wordprocessingShape">
                    <wps:wsp>
                      <wps:cNvSpPr/>
                      <wps:spPr>
                        <a:xfrm>
                          <a:off x="0" y="0"/>
                          <a:ext cx="440872" cy="1792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AB690" id="矩形 35872" o:spid="_x0000_s1026" style="position:absolute;left:0;text-align:left;margin-left:210.7pt;margin-top:79.4pt;width:34.7pt;height:14.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" filled="f" strokecolor="#c7000b" strokeweight="2.25pt">
                <w10:wrap anchorx="margin"/>
              </v:rect>
            </w:pict>
          </mc:Fallback>
        </mc:AlternateContent>
      </w:r>
      <w:r w:rsidRPr="00597B26">
        <w:rPr>
          <w:noProof/>
        </w:rPr>
        <w:drawing>
          <wp:inline distT="0" distB="0" distL="0" distR="0" wp14:anchorId="5D917F64" wp14:editId="31D10083">
            <wp:extent cx="5400000" cy="1332000"/>
            <wp:effectExtent l="19050" t="19050" r="10795" b="20955"/>
            <wp:docPr id="35871" name="图片 3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1332000"/>
                    </a:xfrm>
                    <a:prstGeom prst="rect">
                      <a:avLst/>
                    </a:prstGeom>
                    <a:ln w="12700">
                      <a:solidFill>
                        <a:schemeClr val="bg1">
                          <a:lumMod val="85000"/>
                        </a:schemeClr>
                      </a:solidFill>
                    </a:ln>
                  </pic:spPr>
                </pic:pic>
              </a:graphicData>
            </a:graphic>
          </wp:inline>
        </w:drawing>
      </w:r>
    </w:p>
    <w:p w14:paraId="44AF7EEB" w14:textId="77777777" w:rsidR="003B380D" w:rsidRPr="00597B26" w:rsidRDefault="003B380D" w:rsidP="003B380D">
      <w:pPr>
        <w:pStyle w:val="3"/>
        <w:numPr>
          <w:ilvl w:val="2"/>
          <w:numId w:val="7"/>
        </w:numPr>
      </w:pPr>
      <w:bookmarkStart w:id="28" w:name="_Toc63611119"/>
      <w:r w:rsidRPr="00597B26">
        <w:t>配置安全组规则</w:t>
      </w:r>
      <w:bookmarkEnd w:id="28"/>
    </w:p>
    <w:p w14:paraId="130F2D0F" w14:textId="77777777" w:rsidR="00B70E77" w:rsidRDefault="00B70E77" w:rsidP="00B70E77">
      <w:pPr>
        <w:pStyle w:val="30"/>
      </w:pPr>
      <w:r>
        <w:rPr>
          <w:rFonts w:hint="eastAsia"/>
        </w:rPr>
        <w:t>进入安全组</w:t>
      </w:r>
    </w:p>
    <w:p w14:paraId="77BE3F29" w14:textId="77777777" w:rsidR="00B70E77" w:rsidRDefault="00B70E77" w:rsidP="00B70E77">
      <w:pPr>
        <w:pStyle w:val="1e"/>
      </w:pPr>
      <w:r>
        <w:rPr>
          <w:rFonts w:hint="eastAsia"/>
        </w:rPr>
        <w:t>在</w:t>
      </w:r>
      <w:r w:rsidRPr="00B70E77">
        <w:rPr>
          <w:rFonts w:hint="eastAsia"/>
        </w:rPr>
        <w:t>云服务器控制台</w:t>
      </w:r>
      <w:r>
        <w:rPr>
          <w:rFonts w:hint="eastAsia"/>
        </w:rPr>
        <w:t>界面</w:t>
      </w:r>
      <w:r w:rsidR="003B380D" w:rsidRPr="00597B26">
        <w:rPr>
          <w:rFonts w:hint="eastAsia"/>
        </w:rPr>
        <w:t>点击前面申请的</w:t>
      </w:r>
      <w:r w:rsidR="003B380D" w:rsidRPr="00597B26">
        <w:rPr>
          <w:rFonts w:hint="eastAsia"/>
        </w:rPr>
        <w:t>ECS</w:t>
      </w:r>
      <w:r>
        <w:rPr>
          <w:rFonts w:hint="eastAsia"/>
        </w:rPr>
        <w:t>名称。</w:t>
      </w:r>
    </w:p>
    <w:p w14:paraId="774B5256" w14:textId="28E046B7" w:rsidR="00B70E77" w:rsidRDefault="00B70E77" w:rsidP="00B70E77">
      <w:pPr>
        <w:pStyle w:val="1e"/>
      </w:pPr>
      <w:r w:rsidRPr="00597B26">
        <w:rPr>
          <w:noProof/>
        </w:rPr>
        <mc:AlternateContent>
          <mc:Choice Requires="wps">
            <w:drawing>
              <wp:anchor distT="0" distB="0" distL="114300" distR="114300" simplePos="0" relativeHeight="251750400" behindDoc="0" locked="0" layoutInCell="1" allowOverlap="1" wp14:anchorId="3F05A376" wp14:editId="5E5A6FE1">
                <wp:simplePos x="0" y="0"/>
                <wp:positionH relativeFrom="margin">
                  <wp:posOffset>887730</wp:posOffset>
                </wp:positionH>
                <wp:positionV relativeFrom="paragraph">
                  <wp:posOffset>247015</wp:posOffset>
                </wp:positionV>
                <wp:extent cx="571500" cy="160020"/>
                <wp:effectExtent l="19050" t="19050" r="19050" b="11430"/>
                <wp:wrapNone/>
                <wp:docPr id="59" name="矩形 59"/>
                <wp:cNvGraphicFramePr/>
                <a:graphic xmlns:a="http://schemas.openxmlformats.org/drawingml/2006/main">
                  <a:graphicData uri="http://schemas.microsoft.com/office/word/2010/wordprocessingShape">
                    <wps:wsp>
                      <wps:cNvSpPr/>
                      <wps:spPr>
                        <a:xfrm>
                          <a:off x="0" y="0"/>
                          <a:ext cx="571500" cy="1600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C1E0C" id="矩形 59" o:spid="_x0000_s1026" style="position:absolute;left:0;text-align:left;margin-left:69.9pt;margin-top:19.45pt;width:45pt;height:12.6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" filled="f" strokecolor="#c7000b" strokeweight="2.25pt">
                <w10:wrap anchorx="margin"/>
              </v:rect>
            </w:pict>
          </mc:Fallback>
        </mc:AlternateContent>
      </w:r>
      <w:r w:rsidRPr="00B70E77">
        <w:rPr>
          <w:noProof/>
        </w:rPr>
        <w:drawing>
          <wp:inline distT="0" distB="0" distL="0" distR="0" wp14:anchorId="62E642D1" wp14:editId="260F9762">
            <wp:extent cx="5400000" cy="496800"/>
            <wp:effectExtent l="19050" t="19050" r="10795" b="17780"/>
            <wp:docPr id="15" name="图片 15" descr="D:\Users\zwx941160\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wx941160\Desktop\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496800"/>
                    </a:xfrm>
                    <a:prstGeom prst="rect">
                      <a:avLst/>
                    </a:prstGeom>
                    <a:ln w="12700">
                      <a:solidFill>
                        <a:schemeClr val="bg1">
                          <a:lumMod val="85000"/>
                        </a:schemeClr>
                      </a:solidFill>
                    </a:ln>
                  </pic:spPr>
                </pic:pic>
              </a:graphicData>
            </a:graphic>
          </wp:inline>
        </w:drawing>
      </w:r>
    </w:p>
    <w:p w14:paraId="1BA4DE68" w14:textId="4179C36F" w:rsidR="003B380D" w:rsidRPr="00597B26" w:rsidRDefault="003B380D" w:rsidP="00B70E77">
      <w:pPr>
        <w:pStyle w:val="1e"/>
      </w:pPr>
      <w:r w:rsidRPr="00597B26">
        <w:rPr>
          <w:rFonts w:hint="eastAsia"/>
        </w:rPr>
        <w:lastRenderedPageBreak/>
        <w:t>进入</w:t>
      </w:r>
      <w:r w:rsidR="00B70E77">
        <w:rPr>
          <w:rFonts w:hint="eastAsia"/>
        </w:rPr>
        <w:t>ECS</w:t>
      </w:r>
      <w:r w:rsidRPr="00597B26">
        <w:rPr>
          <w:rFonts w:hint="eastAsia"/>
        </w:rPr>
        <w:t>后选择“安全组”。</w:t>
      </w:r>
    </w:p>
    <w:p w14:paraId="1EF4F7E0" w14:textId="77777777" w:rsidR="003B380D" w:rsidRPr="00597B26" w:rsidRDefault="003B380D" w:rsidP="003B380D">
      <w:pPr>
        <w:pStyle w:val="1e"/>
      </w:pPr>
      <w:r w:rsidRPr="00597B26">
        <w:rPr>
          <w:noProof/>
        </w:rPr>
        <mc:AlternateContent>
          <mc:Choice Requires="wps">
            <w:drawing>
              <wp:anchor distT="0" distB="0" distL="114300" distR="114300" simplePos="0" relativeHeight="251695104" behindDoc="0" locked="0" layoutInCell="1" allowOverlap="1" wp14:anchorId="3A0D6B9F" wp14:editId="2FE677EC">
                <wp:simplePos x="0" y="0"/>
                <wp:positionH relativeFrom="margin">
                  <wp:posOffset>2261507</wp:posOffset>
                </wp:positionH>
                <wp:positionV relativeFrom="paragraph">
                  <wp:posOffset>292100</wp:posOffset>
                </wp:positionV>
                <wp:extent cx="478972" cy="211727"/>
                <wp:effectExtent l="19050" t="19050" r="16510" b="17145"/>
                <wp:wrapNone/>
                <wp:docPr id="35901" name="矩形 35901"/>
                <wp:cNvGraphicFramePr/>
                <a:graphic xmlns:a="http://schemas.openxmlformats.org/drawingml/2006/main">
                  <a:graphicData uri="http://schemas.microsoft.com/office/word/2010/wordprocessingShape">
                    <wps:wsp>
                      <wps:cNvSpPr/>
                      <wps:spPr>
                        <a:xfrm>
                          <a:off x="0" y="0"/>
                          <a:ext cx="478972" cy="2117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6BE84" id="矩形 35901" o:spid="_x0000_s1026" style="position:absolute;left:0;text-align:left;margin-left:178.05pt;margin-top:23pt;width:37.7pt;height:16.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" filled="f" strokecolor="#c7000b" strokeweight="2.25pt">
                <w10:wrap anchorx="margin"/>
              </v:rect>
            </w:pict>
          </mc:Fallback>
        </mc:AlternateContent>
      </w:r>
      <w:r w:rsidRPr="00597B26">
        <w:rPr>
          <w:noProof/>
        </w:rPr>
        <w:drawing>
          <wp:inline distT="0" distB="0" distL="0" distR="0" wp14:anchorId="37936550" wp14:editId="2CA279F7">
            <wp:extent cx="5400000" cy="1270800"/>
            <wp:effectExtent l="19050" t="19050" r="10795" b="24765"/>
            <wp:docPr id="35900" name="图片 3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1270800"/>
                    </a:xfrm>
                    <a:prstGeom prst="rect">
                      <a:avLst/>
                    </a:prstGeom>
                    <a:ln w="12700">
                      <a:solidFill>
                        <a:schemeClr val="bg1">
                          <a:lumMod val="85000"/>
                        </a:schemeClr>
                      </a:solidFill>
                    </a:ln>
                  </pic:spPr>
                </pic:pic>
              </a:graphicData>
            </a:graphic>
          </wp:inline>
        </w:drawing>
      </w:r>
    </w:p>
    <w:p w14:paraId="4E82EFE4" w14:textId="0887803F" w:rsidR="00B70E77" w:rsidRDefault="00B70E77" w:rsidP="003B380D">
      <w:pPr>
        <w:pStyle w:val="30"/>
      </w:pPr>
      <w:r>
        <w:t>修改规则</w:t>
      </w:r>
    </w:p>
    <w:p w14:paraId="36D619C7" w14:textId="23550789" w:rsidR="003B380D" w:rsidRPr="00597B26" w:rsidRDefault="003B380D" w:rsidP="00B70E77">
      <w:pPr>
        <w:pStyle w:val="1e"/>
      </w:pPr>
      <w:r w:rsidRPr="00597B26">
        <w:rPr>
          <w:rFonts w:hint="eastAsia"/>
        </w:rPr>
        <w:t>展开</w:t>
      </w:r>
      <w:r w:rsidRPr="00597B26">
        <w:rPr>
          <w:rFonts w:hint="eastAsia"/>
        </w:rPr>
        <w:t>Sys</w:t>
      </w:r>
      <w:r w:rsidRPr="00597B26">
        <w:t>-default</w:t>
      </w:r>
      <w:r w:rsidRPr="00597B26">
        <w:t>安全组，点击</w:t>
      </w:r>
      <w:r w:rsidRPr="00597B26">
        <w:rPr>
          <w:rFonts w:hint="eastAsia"/>
        </w:rPr>
        <w:t>“更改安全组规则”</w:t>
      </w:r>
      <w:r w:rsidR="006A748F">
        <w:rPr>
          <w:rFonts w:hint="eastAsia"/>
        </w:rPr>
        <w:t>。</w:t>
      </w:r>
    </w:p>
    <w:p w14:paraId="4EA7B31F" w14:textId="6C16BB20" w:rsidR="003B380D" w:rsidRPr="00597B26" w:rsidRDefault="003B380D" w:rsidP="003B380D">
      <w:pPr>
        <w:pStyle w:val="1e"/>
      </w:pPr>
      <w:r w:rsidRPr="00597B26">
        <w:rPr>
          <w:noProof/>
        </w:rPr>
        <mc:AlternateContent>
          <mc:Choice Requires="wps">
            <w:drawing>
              <wp:anchor distT="0" distB="0" distL="114300" distR="114300" simplePos="0" relativeHeight="251696128" behindDoc="0" locked="0" layoutInCell="1" allowOverlap="1" wp14:anchorId="702DD2A4" wp14:editId="28F6DC95">
                <wp:simplePos x="0" y="0"/>
                <wp:positionH relativeFrom="margin">
                  <wp:posOffset>5347335</wp:posOffset>
                </wp:positionH>
                <wp:positionV relativeFrom="paragraph">
                  <wp:posOffset>313962</wp:posOffset>
                </wp:positionV>
                <wp:extent cx="560614" cy="157026"/>
                <wp:effectExtent l="19050" t="19050" r="11430" b="14605"/>
                <wp:wrapNone/>
                <wp:docPr id="35903" name="矩形 35903"/>
                <wp:cNvGraphicFramePr/>
                <a:graphic xmlns:a="http://schemas.openxmlformats.org/drawingml/2006/main">
                  <a:graphicData uri="http://schemas.microsoft.com/office/word/2010/wordprocessingShape">
                    <wps:wsp>
                      <wps:cNvSpPr/>
                      <wps:spPr>
                        <a:xfrm>
                          <a:off x="0" y="0"/>
                          <a:ext cx="560614" cy="157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595A0" id="矩形 35903" o:spid="_x0000_s1026" style="position:absolute;left:0;text-align:left;margin-left:421.05pt;margin-top:24.7pt;width:44.15pt;height:12.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" filled="f" strokecolor="#c7000b" strokeweight="2.25pt">
                <w10:wrap anchorx="margin"/>
              </v:rect>
            </w:pict>
          </mc:Fallback>
        </mc:AlternateContent>
      </w:r>
      <w:r w:rsidR="00AC4C88" w:rsidRPr="00597B26">
        <w:rPr>
          <w:noProof/>
        </w:rPr>
        <mc:AlternateContent>
          <mc:Choice Requires="wps">
            <w:drawing>
              <wp:anchor distT="0" distB="0" distL="114300" distR="114300" simplePos="0" relativeHeight="251752448" behindDoc="0" locked="0" layoutInCell="1" allowOverlap="1" wp14:anchorId="3F15998F" wp14:editId="3AB0E22F">
                <wp:simplePos x="0" y="0"/>
                <wp:positionH relativeFrom="margin">
                  <wp:posOffset>674370</wp:posOffset>
                </wp:positionH>
                <wp:positionV relativeFrom="paragraph">
                  <wp:posOffset>20320</wp:posOffset>
                </wp:positionV>
                <wp:extent cx="560614" cy="157026"/>
                <wp:effectExtent l="19050" t="19050" r="11430" b="14605"/>
                <wp:wrapNone/>
                <wp:docPr id="234" name="矩形 234"/>
                <wp:cNvGraphicFramePr/>
                <a:graphic xmlns:a="http://schemas.openxmlformats.org/drawingml/2006/main">
                  <a:graphicData uri="http://schemas.microsoft.com/office/word/2010/wordprocessingShape">
                    <wps:wsp>
                      <wps:cNvSpPr/>
                      <wps:spPr>
                        <a:xfrm>
                          <a:off x="0" y="0"/>
                          <a:ext cx="560614" cy="157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7ED5" id="矩形 234" o:spid="_x0000_s1026" style="position:absolute;left:0;text-align:left;margin-left:53.1pt;margin-top:1.6pt;width:44.15pt;height:12.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" filled="f" strokecolor="#c7000b" strokeweight="2.25pt">
                <w10:wrap anchorx="margin"/>
              </v:rect>
            </w:pict>
          </mc:Fallback>
        </mc:AlternateContent>
      </w:r>
      <w:r w:rsidRPr="00597B26">
        <w:rPr>
          <w:noProof/>
        </w:rPr>
        <w:drawing>
          <wp:inline distT="0" distB="0" distL="0" distR="0" wp14:anchorId="21791579" wp14:editId="3D399887">
            <wp:extent cx="5400000" cy="1058400"/>
            <wp:effectExtent l="19050" t="19050" r="10795" b="27940"/>
            <wp:docPr id="35902" name="图片 3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1058400"/>
                    </a:xfrm>
                    <a:prstGeom prst="rect">
                      <a:avLst/>
                    </a:prstGeom>
                    <a:ln w="12700">
                      <a:solidFill>
                        <a:schemeClr val="bg1">
                          <a:lumMod val="85000"/>
                        </a:schemeClr>
                      </a:solidFill>
                    </a:ln>
                  </pic:spPr>
                </pic:pic>
              </a:graphicData>
            </a:graphic>
          </wp:inline>
        </w:drawing>
      </w:r>
    </w:p>
    <w:p w14:paraId="128F7F36" w14:textId="10B1B6F2" w:rsidR="003B380D" w:rsidRPr="00597B26" w:rsidRDefault="003B380D" w:rsidP="00672750">
      <w:pPr>
        <w:pStyle w:val="1e"/>
      </w:pPr>
      <w:r w:rsidRPr="00597B26">
        <w:rPr>
          <w:rFonts w:hint="eastAsia"/>
        </w:rPr>
        <w:t>选择“入方向规则”，点击“添加规则”</w:t>
      </w:r>
      <w:r w:rsidR="00672750">
        <w:rPr>
          <w:rFonts w:hint="eastAsia"/>
        </w:rPr>
        <w:t>。</w:t>
      </w:r>
    </w:p>
    <w:p w14:paraId="260FF104" w14:textId="77777777" w:rsidR="003B380D" w:rsidRPr="00597B26" w:rsidRDefault="003B380D" w:rsidP="003B380D">
      <w:pPr>
        <w:pStyle w:val="1e"/>
      </w:pPr>
      <w:r w:rsidRPr="00597B26">
        <w:rPr>
          <w:noProof/>
        </w:rPr>
        <mc:AlternateContent>
          <mc:Choice Requires="wps">
            <w:drawing>
              <wp:anchor distT="0" distB="0" distL="114300" distR="114300" simplePos="0" relativeHeight="251698176" behindDoc="0" locked="0" layoutInCell="1" allowOverlap="1" wp14:anchorId="659D3727" wp14:editId="5B59B147">
                <wp:simplePos x="0" y="0"/>
                <wp:positionH relativeFrom="margin">
                  <wp:posOffset>742950</wp:posOffset>
                </wp:positionH>
                <wp:positionV relativeFrom="paragraph">
                  <wp:posOffset>650512</wp:posOffset>
                </wp:positionV>
                <wp:extent cx="593272" cy="228600"/>
                <wp:effectExtent l="19050" t="19050" r="16510" b="19050"/>
                <wp:wrapNone/>
                <wp:docPr id="194" name="矩形 194"/>
                <wp:cNvGraphicFramePr/>
                <a:graphic xmlns:a="http://schemas.openxmlformats.org/drawingml/2006/main">
                  <a:graphicData uri="http://schemas.microsoft.com/office/word/2010/wordprocessingShape">
                    <wps:wsp>
                      <wps:cNvSpPr/>
                      <wps:spPr>
                        <a:xfrm>
                          <a:off x="0" y="0"/>
                          <a:ext cx="593272" cy="228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B98E" id="矩形 194" o:spid="_x0000_s1026" style="position:absolute;left:0;text-align:left;margin-left:58.5pt;margin-top:51.2pt;width:46.7pt;height:1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97152" behindDoc="0" locked="0" layoutInCell="1" allowOverlap="1" wp14:anchorId="1AF2D008" wp14:editId="70237136">
                <wp:simplePos x="0" y="0"/>
                <wp:positionH relativeFrom="margin">
                  <wp:posOffset>1211580</wp:posOffset>
                </wp:positionH>
                <wp:positionV relativeFrom="paragraph">
                  <wp:posOffset>263888</wp:posOffset>
                </wp:positionV>
                <wp:extent cx="631372" cy="227602"/>
                <wp:effectExtent l="19050" t="19050" r="16510" b="20320"/>
                <wp:wrapNone/>
                <wp:docPr id="193" name="矩形 193"/>
                <wp:cNvGraphicFramePr/>
                <a:graphic xmlns:a="http://schemas.openxmlformats.org/drawingml/2006/main">
                  <a:graphicData uri="http://schemas.microsoft.com/office/word/2010/wordprocessingShape">
                    <wps:wsp>
                      <wps:cNvSpPr/>
                      <wps:spPr>
                        <a:xfrm>
                          <a:off x="0" y="0"/>
                          <a:ext cx="631372" cy="22760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73C4A" id="矩形 193" o:spid="_x0000_s1026" style="position:absolute;left:0;text-align:left;margin-left:95.4pt;margin-top:20.8pt;width:49.7pt;height:17.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nX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" filled="f" strokecolor="#c7000b" strokeweight="2.25pt">
                <w10:wrap anchorx="margin"/>
              </v:rect>
            </w:pict>
          </mc:Fallback>
        </mc:AlternateContent>
      </w:r>
      <w:r w:rsidRPr="00597B26">
        <w:rPr>
          <w:noProof/>
        </w:rPr>
        <w:drawing>
          <wp:inline distT="0" distB="0" distL="0" distR="0" wp14:anchorId="1ABB0833" wp14:editId="14364F71">
            <wp:extent cx="5400000" cy="1724400"/>
            <wp:effectExtent l="19050" t="19050" r="10795" b="285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724400"/>
                    </a:xfrm>
                    <a:prstGeom prst="rect">
                      <a:avLst/>
                    </a:prstGeom>
                    <a:ln w="12700">
                      <a:solidFill>
                        <a:schemeClr val="bg1">
                          <a:lumMod val="85000"/>
                        </a:schemeClr>
                      </a:solidFill>
                    </a:ln>
                  </pic:spPr>
                </pic:pic>
              </a:graphicData>
            </a:graphic>
          </wp:inline>
        </w:drawing>
      </w:r>
    </w:p>
    <w:p w14:paraId="4C9DFB59" w14:textId="4CA2E572" w:rsidR="003B380D" w:rsidRPr="00597B26" w:rsidRDefault="003B380D" w:rsidP="00351968">
      <w:pPr>
        <w:pStyle w:val="1e"/>
      </w:pPr>
      <w:r w:rsidRPr="00597B26">
        <w:rPr>
          <w:rFonts w:hint="eastAsia"/>
        </w:rPr>
        <w:t>点击下拉框，选择“基本协议”中的“全部放通”，然后点击“确定”</w:t>
      </w:r>
      <w:r w:rsidR="00351968">
        <w:rPr>
          <w:rFonts w:hint="eastAsia"/>
        </w:rPr>
        <w:t>。</w:t>
      </w:r>
    </w:p>
    <w:p w14:paraId="63C05774" w14:textId="77777777" w:rsidR="003B380D" w:rsidRPr="00597B26" w:rsidRDefault="003B380D" w:rsidP="003B380D">
      <w:pPr>
        <w:pStyle w:val="1e"/>
      </w:pPr>
      <w:r w:rsidRPr="00597B26">
        <w:rPr>
          <w:noProof/>
        </w:rPr>
        <mc:AlternateContent>
          <mc:Choice Requires="wps">
            <w:drawing>
              <wp:anchor distT="0" distB="0" distL="114300" distR="114300" simplePos="0" relativeHeight="251700224" behindDoc="0" locked="0" layoutInCell="1" allowOverlap="1" wp14:anchorId="02925D66" wp14:editId="4415C023">
                <wp:simplePos x="0" y="0"/>
                <wp:positionH relativeFrom="margin">
                  <wp:posOffset>2929618</wp:posOffset>
                </wp:positionH>
                <wp:positionV relativeFrom="paragraph">
                  <wp:posOffset>2141855</wp:posOffset>
                </wp:positionV>
                <wp:extent cx="451576" cy="228600"/>
                <wp:effectExtent l="19050" t="19050" r="24765" b="19050"/>
                <wp:wrapNone/>
                <wp:docPr id="197" name="矩形 197"/>
                <wp:cNvGraphicFramePr/>
                <a:graphic xmlns:a="http://schemas.openxmlformats.org/drawingml/2006/main">
                  <a:graphicData uri="http://schemas.microsoft.com/office/word/2010/wordprocessingShape">
                    <wps:wsp>
                      <wps:cNvSpPr/>
                      <wps:spPr>
                        <a:xfrm>
                          <a:off x="0" y="0"/>
                          <a:ext cx="451576" cy="228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6AF17" id="矩形 197" o:spid="_x0000_s1026" style="position:absolute;left:0;text-align:left;margin-left:230.7pt;margin-top:168.65pt;width:35.55pt;height:1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99200" behindDoc="0" locked="0" layoutInCell="1" allowOverlap="1" wp14:anchorId="1178CD65" wp14:editId="626C5B87">
                <wp:simplePos x="0" y="0"/>
                <wp:positionH relativeFrom="margin">
                  <wp:posOffset>803909</wp:posOffset>
                </wp:positionH>
                <wp:positionV relativeFrom="paragraph">
                  <wp:posOffset>1544139</wp:posOffset>
                </wp:positionV>
                <wp:extent cx="1719943" cy="228600"/>
                <wp:effectExtent l="19050" t="19050" r="13970" b="19050"/>
                <wp:wrapNone/>
                <wp:docPr id="196" name="矩形 196"/>
                <wp:cNvGraphicFramePr/>
                <a:graphic xmlns:a="http://schemas.openxmlformats.org/drawingml/2006/main">
                  <a:graphicData uri="http://schemas.microsoft.com/office/word/2010/wordprocessingShape">
                    <wps:wsp>
                      <wps:cNvSpPr/>
                      <wps:spPr>
                        <a:xfrm>
                          <a:off x="0" y="0"/>
                          <a:ext cx="1719943" cy="228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F512A" id="矩形 196" o:spid="_x0000_s1026" style="position:absolute;left:0;text-align:left;margin-left:63.3pt;margin-top:121.6pt;width:135.45pt;height:1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" filled="f" strokecolor="#c7000b" strokeweight="2.25pt">
                <w10:wrap anchorx="margin"/>
              </v:rect>
            </w:pict>
          </mc:Fallback>
        </mc:AlternateContent>
      </w:r>
      <w:r w:rsidRPr="00597B26">
        <w:rPr>
          <w:noProof/>
        </w:rPr>
        <w:drawing>
          <wp:inline distT="0" distB="0" distL="0" distR="0" wp14:anchorId="720040F4" wp14:editId="0EC8B499">
            <wp:extent cx="5400000" cy="2487600"/>
            <wp:effectExtent l="19050" t="19050" r="10795" b="2730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2487600"/>
                    </a:xfrm>
                    <a:prstGeom prst="rect">
                      <a:avLst/>
                    </a:prstGeom>
                    <a:ln w="12700">
                      <a:solidFill>
                        <a:schemeClr val="bg1">
                          <a:lumMod val="85000"/>
                        </a:schemeClr>
                      </a:solidFill>
                    </a:ln>
                  </pic:spPr>
                </pic:pic>
              </a:graphicData>
            </a:graphic>
          </wp:inline>
        </w:drawing>
      </w:r>
    </w:p>
    <w:p w14:paraId="64E7D9FA" w14:textId="747AE82D" w:rsidR="003B380D" w:rsidRPr="00597B26" w:rsidRDefault="003B380D" w:rsidP="003B380D">
      <w:pPr>
        <w:pStyle w:val="1e"/>
      </w:pPr>
      <w:r w:rsidRPr="00597B26">
        <w:rPr>
          <w:rFonts w:hint="eastAsia"/>
        </w:rPr>
        <w:lastRenderedPageBreak/>
        <w:t>配置好安全组规则后，后面就可以通过远程工具进行连接</w:t>
      </w:r>
      <w:r w:rsidR="0051245B">
        <w:rPr>
          <w:rFonts w:hint="eastAsia"/>
        </w:rPr>
        <w:t>了</w:t>
      </w:r>
      <w:r w:rsidRPr="00597B26">
        <w:rPr>
          <w:rFonts w:hint="eastAsia"/>
        </w:rPr>
        <w:t>。</w:t>
      </w:r>
      <w:r w:rsidR="0051245B">
        <w:rPr>
          <w:rFonts w:hint="eastAsia"/>
        </w:rPr>
        <w:t>如果提示规则已经存在，则无需处理。</w:t>
      </w:r>
      <w:r w:rsidRPr="00597B26">
        <w:rPr>
          <w:rFonts w:hint="eastAsia"/>
        </w:rPr>
        <w:t>（实际上可以根据需要针对性的放开端口，这里为了试验方便选择了全部放通）</w:t>
      </w:r>
    </w:p>
    <w:p w14:paraId="2DA227AF" w14:textId="77777777" w:rsidR="003B380D" w:rsidRPr="00597B26" w:rsidRDefault="003B380D" w:rsidP="003B380D">
      <w:pPr>
        <w:pStyle w:val="2"/>
        <w:numPr>
          <w:ilvl w:val="1"/>
          <w:numId w:val="7"/>
        </w:numPr>
      </w:pPr>
      <w:bookmarkStart w:id="29" w:name="_Toc63611120"/>
      <w:r w:rsidRPr="00597B26">
        <w:t>准备</w:t>
      </w:r>
      <w:r w:rsidRPr="00597B26">
        <w:t>OBS</w:t>
      </w:r>
      <w:bookmarkEnd w:id="26"/>
      <w:bookmarkEnd w:id="27"/>
      <w:r w:rsidRPr="00597B26">
        <w:t>服务</w:t>
      </w:r>
      <w:bookmarkEnd w:id="29"/>
    </w:p>
    <w:p w14:paraId="40D93293" w14:textId="77777777" w:rsidR="003B380D" w:rsidRPr="00597B26" w:rsidRDefault="003B380D" w:rsidP="003B380D">
      <w:pPr>
        <w:pStyle w:val="3"/>
        <w:numPr>
          <w:ilvl w:val="2"/>
          <w:numId w:val="7"/>
        </w:numPr>
        <w:rPr>
          <w:lang w:eastAsia="en-US"/>
        </w:rPr>
      </w:pPr>
      <w:bookmarkStart w:id="30" w:name="_Toc63611121"/>
      <w:r w:rsidRPr="00597B26">
        <w:rPr>
          <w:lang w:eastAsia="en-US"/>
        </w:rPr>
        <w:t>购买</w:t>
      </w:r>
      <w:r w:rsidRPr="00597B26">
        <w:rPr>
          <w:lang w:eastAsia="en-US"/>
        </w:rPr>
        <w:t>OBS</w:t>
      </w:r>
      <w:bookmarkEnd w:id="30"/>
    </w:p>
    <w:p w14:paraId="351A2A73" w14:textId="027680C2" w:rsidR="001343AE" w:rsidRDefault="001343AE" w:rsidP="003B380D">
      <w:pPr>
        <w:pStyle w:val="30"/>
      </w:pPr>
      <w:r>
        <w:t>进入创建桶界面</w:t>
      </w:r>
    </w:p>
    <w:p w14:paraId="67760E9C" w14:textId="47DB4363" w:rsidR="003B380D" w:rsidRPr="00597B26" w:rsidRDefault="003B380D" w:rsidP="001343AE">
      <w:pPr>
        <w:pStyle w:val="1e"/>
      </w:pPr>
      <w:r w:rsidRPr="00597B26">
        <w:t>在控制台的</w:t>
      </w:r>
      <w:r w:rsidRPr="00597B26">
        <w:rPr>
          <w:rFonts w:hint="eastAsia"/>
        </w:rPr>
        <w:t>“服务列表”中</w:t>
      </w:r>
      <w:r w:rsidRPr="00597B26">
        <w:t>点击</w:t>
      </w:r>
      <w:r w:rsidRPr="00597B26">
        <w:rPr>
          <w:rFonts w:hint="eastAsia"/>
        </w:rPr>
        <w:t>“存储”下的“对象存储服务</w:t>
      </w:r>
      <w:r w:rsidRPr="00597B26">
        <w:rPr>
          <w:rFonts w:hint="eastAsia"/>
        </w:rPr>
        <w:t>OBS</w:t>
      </w:r>
      <w:r w:rsidRPr="00597B26">
        <w:rPr>
          <w:rFonts w:hint="eastAsia"/>
        </w:rPr>
        <w:t>”。</w:t>
      </w:r>
    </w:p>
    <w:p w14:paraId="371B7560" w14:textId="77777777" w:rsidR="003B380D" w:rsidRPr="00597B26" w:rsidRDefault="003B380D" w:rsidP="003B380D">
      <w:pPr>
        <w:pStyle w:val="1e"/>
      </w:pPr>
      <w:r w:rsidRPr="00597B26">
        <w:rPr>
          <w:noProof/>
        </w:rPr>
        <mc:AlternateContent>
          <mc:Choice Requires="wps">
            <w:drawing>
              <wp:anchor distT="0" distB="0" distL="114300" distR="114300" simplePos="0" relativeHeight="251680768" behindDoc="0" locked="0" layoutInCell="1" allowOverlap="1" wp14:anchorId="44C5110C" wp14:editId="572BCD6E">
                <wp:simplePos x="0" y="0"/>
                <wp:positionH relativeFrom="margin">
                  <wp:posOffset>3503295</wp:posOffset>
                </wp:positionH>
                <wp:positionV relativeFrom="paragraph">
                  <wp:posOffset>1942828</wp:posOffset>
                </wp:positionV>
                <wp:extent cx="647700" cy="179252"/>
                <wp:effectExtent l="19050" t="19050" r="19050" b="11430"/>
                <wp:wrapNone/>
                <wp:docPr id="35874" name="矩形 35874"/>
                <wp:cNvGraphicFramePr/>
                <a:graphic xmlns:a="http://schemas.openxmlformats.org/drawingml/2006/main">
                  <a:graphicData uri="http://schemas.microsoft.com/office/word/2010/wordprocessingShape">
                    <wps:wsp>
                      <wps:cNvSpPr/>
                      <wps:spPr>
                        <a:xfrm>
                          <a:off x="0" y="0"/>
                          <a:ext cx="647700" cy="1792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1F898" id="矩形 35874" o:spid="_x0000_s1026" style="position:absolute;left:0;text-align:left;margin-left:275.85pt;margin-top:153pt;width:51pt;height:14.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" filled="f" strokecolor="#c7000b" strokeweight="2.25pt">
                <w10:wrap anchorx="margin"/>
              </v:rect>
            </w:pict>
          </mc:Fallback>
        </mc:AlternateContent>
      </w:r>
      <w:r w:rsidRPr="00597B26">
        <w:rPr>
          <w:noProof/>
        </w:rPr>
        <w:drawing>
          <wp:inline distT="0" distB="0" distL="0" distR="0" wp14:anchorId="4674C728" wp14:editId="09092D57">
            <wp:extent cx="5400000" cy="2275200"/>
            <wp:effectExtent l="19050" t="19050" r="10795" b="11430"/>
            <wp:docPr id="35873" name="图片 3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2275200"/>
                    </a:xfrm>
                    <a:prstGeom prst="rect">
                      <a:avLst/>
                    </a:prstGeom>
                    <a:ln w="12700">
                      <a:solidFill>
                        <a:schemeClr val="bg1">
                          <a:lumMod val="85000"/>
                        </a:schemeClr>
                      </a:solidFill>
                    </a:ln>
                  </pic:spPr>
                </pic:pic>
              </a:graphicData>
            </a:graphic>
          </wp:inline>
        </w:drawing>
      </w:r>
    </w:p>
    <w:p w14:paraId="3372C3A2" w14:textId="3D956814" w:rsidR="003B380D" w:rsidRPr="00597B26" w:rsidRDefault="003B380D" w:rsidP="001343AE">
      <w:pPr>
        <w:pStyle w:val="1e"/>
      </w:pPr>
      <w:r w:rsidRPr="00597B26">
        <w:t>进入</w:t>
      </w:r>
      <w:r w:rsidR="00005C0F">
        <w:t>对象存储</w:t>
      </w:r>
      <w:r w:rsidRPr="00597B26">
        <w:t>服务后</w:t>
      </w:r>
      <w:r w:rsidRPr="00597B26">
        <w:rPr>
          <w:rFonts w:hint="eastAsia"/>
        </w:rPr>
        <w:t>，</w:t>
      </w:r>
      <w:r w:rsidRPr="00597B26">
        <w:t>点击右上角的</w:t>
      </w:r>
      <w:r w:rsidRPr="00597B26">
        <w:rPr>
          <w:rFonts w:hint="eastAsia"/>
        </w:rPr>
        <w:t>“创建桶”</w:t>
      </w:r>
      <w:r w:rsidR="00005C0F">
        <w:rPr>
          <w:rFonts w:hint="eastAsia"/>
        </w:rPr>
        <w:t>。</w:t>
      </w:r>
    </w:p>
    <w:p w14:paraId="54C7FCEF" w14:textId="77777777" w:rsidR="003B380D" w:rsidRPr="00597B26" w:rsidRDefault="003B380D" w:rsidP="003B380D">
      <w:pPr>
        <w:pStyle w:val="1e"/>
      </w:pPr>
      <w:r w:rsidRPr="00597B26">
        <w:rPr>
          <w:noProof/>
        </w:rPr>
        <w:drawing>
          <wp:inline distT="0" distB="0" distL="0" distR="0" wp14:anchorId="401D13FC" wp14:editId="369478EC">
            <wp:extent cx="5400000" cy="1972800"/>
            <wp:effectExtent l="19050" t="19050" r="10795" b="27940"/>
            <wp:docPr id="35875" name="图片 3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1972800"/>
                    </a:xfrm>
                    <a:prstGeom prst="rect">
                      <a:avLst/>
                    </a:prstGeom>
                    <a:ln w="12700">
                      <a:solidFill>
                        <a:schemeClr val="bg1">
                          <a:lumMod val="85000"/>
                        </a:schemeClr>
                      </a:solidFill>
                    </a:ln>
                  </pic:spPr>
                </pic:pic>
              </a:graphicData>
            </a:graphic>
          </wp:inline>
        </w:drawing>
      </w:r>
    </w:p>
    <w:p w14:paraId="173F49EC" w14:textId="38E1F099" w:rsidR="003B380D" w:rsidRPr="00597B26" w:rsidRDefault="001343AE" w:rsidP="003B380D">
      <w:pPr>
        <w:pStyle w:val="30"/>
      </w:pPr>
      <w:r>
        <w:t>配置并创建</w:t>
      </w:r>
      <w:r w:rsidR="000D1837">
        <w:t>桶</w:t>
      </w:r>
    </w:p>
    <w:p w14:paraId="7203A831" w14:textId="77777777" w:rsidR="003B380D" w:rsidRPr="00597B26" w:rsidRDefault="003B380D" w:rsidP="003B380D">
      <w:pPr>
        <w:pStyle w:val="1e"/>
      </w:pPr>
      <w:r w:rsidRPr="00597B26">
        <w:t>区域选择</w:t>
      </w:r>
      <w:r w:rsidRPr="00597B26">
        <w:rPr>
          <w:rFonts w:hint="eastAsia"/>
        </w:rPr>
        <w:t>“华北</w:t>
      </w:r>
      <w:r w:rsidRPr="00597B26">
        <w:rPr>
          <w:rFonts w:hint="eastAsia"/>
        </w:rPr>
        <w:t>-</w:t>
      </w:r>
      <w:r w:rsidRPr="00597B26">
        <w:rPr>
          <w:rFonts w:hint="eastAsia"/>
        </w:rPr>
        <w:t>北京四”（与</w:t>
      </w:r>
      <w:r w:rsidRPr="00597B26">
        <w:rPr>
          <w:rFonts w:hint="eastAsia"/>
        </w:rPr>
        <w:t>ECS</w:t>
      </w:r>
      <w:r w:rsidRPr="00597B26">
        <w:rPr>
          <w:rFonts w:hint="eastAsia"/>
        </w:rPr>
        <w:t>选择同一区域），根据命名规则输入桶的名称（桶的名称需要全局唯一请自行确定，本例中为</w:t>
      </w:r>
      <w:proofErr w:type="spellStart"/>
      <w:r w:rsidRPr="00597B26">
        <w:rPr>
          <w:rFonts w:hint="eastAsia"/>
        </w:rPr>
        <w:t>obs-bigdatapro</w:t>
      </w:r>
      <w:proofErr w:type="spellEnd"/>
      <w:r w:rsidRPr="00597B26">
        <w:rPr>
          <w:rFonts w:hint="eastAsia"/>
        </w:rPr>
        <w:t>），更多配置（多</w:t>
      </w:r>
      <w:r w:rsidRPr="00597B26">
        <w:rPr>
          <w:rFonts w:hint="eastAsia"/>
        </w:rPr>
        <w:t>AZ</w:t>
      </w:r>
      <w:r w:rsidRPr="00597B26">
        <w:rPr>
          <w:rFonts w:hint="eastAsia"/>
        </w:rPr>
        <w:t>存储，标准存储，私有），其他默认。</w:t>
      </w:r>
    </w:p>
    <w:p w14:paraId="11584841"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683840" behindDoc="0" locked="0" layoutInCell="1" allowOverlap="1" wp14:anchorId="78EFCF6C" wp14:editId="22F54C56">
                <wp:simplePos x="0" y="0"/>
                <wp:positionH relativeFrom="margin">
                  <wp:posOffset>1527809</wp:posOffset>
                </wp:positionH>
                <wp:positionV relativeFrom="paragraph">
                  <wp:posOffset>1070156</wp:posOffset>
                </wp:positionV>
                <wp:extent cx="996043" cy="179252"/>
                <wp:effectExtent l="19050" t="19050" r="13970" b="11430"/>
                <wp:wrapNone/>
                <wp:docPr id="35881" name="矩形 35881"/>
                <wp:cNvGraphicFramePr/>
                <a:graphic xmlns:a="http://schemas.openxmlformats.org/drawingml/2006/main">
                  <a:graphicData uri="http://schemas.microsoft.com/office/word/2010/wordprocessingShape">
                    <wps:wsp>
                      <wps:cNvSpPr/>
                      <wps:spPr>
                        <a:xfrm>
                          <a:off x="0" y="0"/>
                          <a:ext cx="996043" cy="1792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268E4" id="矩形 35881" o:spid="_x0000_s1026" style="position:absolute;left:0;text-align:left;margin-left:120.3pt;margin-top:84.25pt;width:78.45pt;height:14.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82816" behindDoc="0" locked="0" layoutInCell="1" allowOverlap="1" wp14:anchorId="377E3A83" wp14:editId="00978112">
                <wp:simplePos x="0" y="0"/>
                <wp:positionH relativeFrom="margin">
                  <wp:posOffset>1510393</wp:posOffset>
                </wp:positionH>
                <wp:positionV relativeFrom="paragraph">
                  <wp:posOffset>481965</wp:posOffset>
                </wp:positionV>
                <wp:extent cx="598714" cy="195943"/>
                <wp:effectExtent l="19050" t="19050" r="11430" b="13970"/>
                <wp:wrapNone/>
                <wp:docPr id="35880" name="矩形 35880"/>
                <wp:cNvGraphicFramePr/>
                <a:graphic xmlns:a="http://schemas.openxmlformats.org/drawingml/2006/main">
                  <a:graphicData uri="http://schemas.microsoft.com/office/word/2010/wordprocessingShape">
                    <wps:wsp>
                      <wps:cNvSpPr/>
                      <wps:spPr>
                        <a:xfrm>
                          <a:off x="0" y="0"/>
                          <a:ext cx="598714" cy="1959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7F2B1" id="矩形 35880" o:spid="_x0000_s1026" style="position:absolute;left:0;text-align:left;margin-left:118.95pt;margin-top:37.95pt;width:47.15pt;height:15.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81792" behindDoc="0" locked="0" layoutInCell="1" allowOverlap="1" wp14:anchorId="4F3F3BF9" wp14:editId="47EC8E48">
                <wp:simplePos x="0" y="0"/>
                <wp:positionH relativeFrom="margin">
                  <wp:posOffset>1527175</wp:posOffset>
                </wp:positionH>
                <wp:positionV relativeFrom="paragraph">
                  <wp:posOffset>160927</wp:posOffset>
                </wp:positionV>
                <wp:extent cx="985157" cy="179252"/>
                <wp:effectExtent l="19050" t="19050" r="24765" b="11430"/>
                <wp:wrapNone/>
                <wp:docPr id="35879" name="矩形 35879"/>
                <wp:cNvGraphicFramePr/>
                <a:graphic xmlns:a="http://schemas.openxmlformats.org/drawingml/2006/main">
                  <a:graphicData uri="http://schemas.microsoft.com/office/word/2010/wordprocessingShape">
                    <wps:wsp>
                      <wps:cNvSpPr/>
                      <wps:spPr>
                        <a:xfrm>
                          <a:off x="0" y="0"/>
                          <a:ext cx="985157" cy="17925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D478F" id="矩形 35879" o:spid="_x0000_s1026" style="position:absolute;left:0;text-align:left;margin-left:120.25pt;margin-top:12.65pt;width:77.55pt;height:14.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" filled="f" strokecolor="#c7000b" strokeweight="2.25pt">
                <w10:wrap anchorx="margin"/>
              </v:rect>
            </w:pict>
          </mc:Fallback>
        </mc:AlternateContent>
      </w:r>
      <w:r w:rsidRPr="00597B26">
        <w:rPr>
          <w:noProof/>
        </w:rPr>
        <w:drawing>
          <wp:inline distT="0" distB="0" distL="0" distR="0" wp14:anchorId="591B48C1" wp14:editId="06C303D6">
            <wp:extent cx="5400000" cy="1825200"/>
            <wp:effectExtent l="19050" t="19050" r="10795" b="22860"/>
            <wp:docPr id="35876" name="图片 3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1825200"/>
                    </a:xfrm>
                    <a:prstGeom prst="rect">
                      <a:avLst/>
                    </a:prstGeom>
                    <a:ln w="12700">
                      <a:solidFill>
                        <a:schemeClr val="bg1">
                          <a:lumMod val="85000"/>
                        </a:schemeClr>
                      </a:solidFill>
                    </a:ln>
                  </pic:spPr>
                </pic:pic>
              </a:graphicData>
            </a:graphic>
          </wp:inline>
        </w:drawing>
      </w:r>
    </w:p>
    <w:p w14:paraId="02D8A12F" w14:textId="77777777" w:rsidR="003B380D" w:rsidRPr="00597B26" w:rsidRDefault="003B380D" w:rsidP="003B380D">
      <w:pPr>
        <w:pStyle w:val="1e"/>
      </w:pPr>
      <w:r w:rsidRPr="00597B26">
        <w:rPr>
          <w:noProof/>
        </w:rPr>
        <mc:AlternateContent>
          <mc:Choice Requires="wps">
            <w:drawing>
              <wp:anchor distT="0" distB="0" distL="114300" distR="114300" simplePos="0" relativeHeight="251684864" behindDoc="0" locked="0" layoutInCell="1" allowOverlap="1" wp14:anchorId="0276D58E" wp14:editId="23EB4D87">
                <wp:simplePos x="0" y="0"/>
                <wp:positionH relativeFrom="margin">
                  <wp:posOffset>1483995</wp:posOffset>
                </wp:positionH>
                <wp:positionV relativeFrom="paragraph">
                  <wp:posOffset>33927</wp:posOffset>
                </wp:positionV>
                <wp:extent cx="571500" cy="201386"/>
                <wp:effectExtent l="19050" t="19050" r="19050" b="27305"/>
                <wp:wrapNone/>
                <wp:docPr id="35882" name="矩形 35882"/>
                <wp:cNvGraphicFramePr/>
                <a:graphic xmlns:a="http://schemas.openxmlformats.org/drawingml/2006/main">
                  <a:graphicData uri="http://schemas.microsoft.com/office/word/2010/wordprocessingShape">
                    <wps:wsp>
                      <wps:cNvSpPr/>
                      <wps:spPr>
                        <a:xfrm>
                          <a:off x="0" y="0"/>
                          <a:ext cx="571500" cy="20138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C911E" id="矩形 35882" o:spid="_x0000_s1026" style="position:absolute;left:0;text-align:left;margin-left:116.85pt;margin-top:2.65pt;width:45pt;height:15.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85888" behindDoc="0" locked="0" layoutInCell="1" allowOverlap="1" wp14:anchorId="1509FC94" wp14:editId="3B2B7DA7">
                <wp:simplePos x="0" y="0"/>
                <wp:positionH relativeFrom="margin">
                  <wp:posOffset>1478552</wp:posOffset>
                </wp:positionH>
                <wp:positionV relativeFrom="paragraph">
                  <wp:posOffset>513080</wp:posOffset>
                </wp:positionV>
                <wp:extent cx="478972" cy="206829"/>
                <wp:effectExtent l="19050" t="19050" r="16510" b="22225"/>
                <wp:wrapNone/>
                <wp:docPr id="35883" name="矩形 35883"/>
                <wp:cNvGraphicFramePr/>
                <a:graphic xmlns:a="http://schemas.openxmlformats.org/drawingml/2006/main">
                  <a:graphicData uri="http://schemas.microsoft.com/office/word/2010/wordprocessingShape">
                    <wps:wsp>
                      <wps:cNvSpPr/>
                      <wps:spPr>
                        <a:xfrm>
                          <a:off x="0" y="0"/>
                          <a:ext cx="478972" cy="2068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307B" id="矩形 35883" o:spid="_x0000_s1026" style="position:absolute;left:0;text-align:left;margin-left:116.4pt;margin-top:40.4pt;width:37.7pt;height:16.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" filled="f" strokecolor="#c7000b" strokeweight="2.25pt">
                <w10:wrap anchorx="margin"/>
              </v:rect>
            </w:pict>
          </mc:Fallback>
        </mc:AlternateContent>
      </w:r>
      <w:r w:rsidRPr="00597B26">
        <w:rPr>
          <w:noProof/>
        </w:rPr>
        <w:drawing>
          <wp:inline distT="0" distB="0" distL="0" distR="0" wp14:anchorId="0E8038E0" wp14:editId="6812AE9B">
            <wp:extent cx="5400000" cy="2188800"/>
            <wp:effectExtent l="19050" t="19050" r="10795" b="21590"/>
            <wp:docPr id="35877" name="图片 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2188800"/>
                    </a:xfrm>
                    <a:prstGeom prst="rect">
                      <a:avLst/>
                    </a:prstGeom>
                    <a:ln w="12700">
                      <a:solidFill>
                        <a:schemeClr val="bg1">
                          <a:lumMod val="85000"/>
                        </a:schemeClr>
                      </a:solidFill>
                    </a:ln>
                  </pic:spPr>
                </pic:pic>
              </a:graphicData>
            </a:graphic>
          </wp:inline>
        </w:drawing>
      </w:r>
    </w:p>
    <w:p w14:paraId="4BAC4B0F" w14:textId="77777777" w:rsidR="003B380D" w:rsidRPr="00597B26" w:rsidRDefault="003B380D" w:rsidP="003B380D">
      <w:pPr>
        <w:pStyle w:val="1e"/>
      </w:pPr>
      <w:r w:rsidRPr="00597B26">
        <w:t>点击</w:t>
      </w:r>
      <w:r w:rsidRPr="00597B26">
        <w:rPr>
          <w:rFonts w:hint="eastAsia"/>
        </w:rPr>
        <w:t>“立即创建”。</w:t>
      </w:r>
    </w:p>
    <w:p w14:paraId="2BC86721" w14:textId="77777777" w:rsidR="003B380D" w:rsidRPr="00597B26" w:rsidRDefault="003B380D" w:rsidP="003B380D">
      <w:pPr>
        <w:pStyle w:val="1e"/>
      </w:pPr>
      <w:r w:rsidRPr="00597B26">
        <w:rPr>
          <w:noProof/>
        </w:rPr>
        <w:drawing>
          <wp:inline distT="0" distB="0" distL="0" distR="0" wp14:anchorId="2FC16A38" wp14:editId="2A14AE20">
            <wp:extent cx="5400000" cy="324000"/>
            <wp:effectExtent l="19050" t="19050" r="10795" b="19050"/>
            <wp:docPr id="35878" name="图片 3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24000"/>
                    </a:xfrm>
                    <a:prstGeom prst="rect">
                      <a:avLst/>
                    </a:prstGeom>
                    <a:ln w="12700">
                      <a:solidFill>
                        <a:schemeClr val="bg1">
                          <a:lumMod val="85000"/>
                        </a:schemeClr>
                      </a:solidFill>
                    </a:ln>
                  </pic:spPr>
                </pic:pic>
              </a:graphicData>
            </a:graphic>
          </wp:inline>
        </w:drawing>
      </w:r>
    </w:p>
    <w:p w14:paraId="0AD686FC" w14:textId="77777777" w:rsidR="0064709B" w:rsidRDefault="0064709B" w:rsidP="0064709B">
      <w:pPr>
        <w:pStyle w:val="30"/>
      </w:pPr>
      <w:r w:rsidRPr="0064709B">
        <w:t>记录</w:t>
      </w:r>
      <w:r w:rsidRPr="0064709B">
        <w:t>Endpoint</w:t>
      </w:r>
      <w:r w:rsidRPr="0064709B">
        <w:t>值</w:t>
      </w:r>
    </w:p>
    <w:p w14:paraId="42291DF4" w14:textId="630536EE" w:rsidR="003B380D" w:rsidRPr="00597B26" w:rsidRDefault="003B380D" w:rsidP="0064709B">
      <w:pPr>
        <w:pStyle w:val="1e"/>
      </w:pPr>
      <w:r w:rsidRPr="00597B26">
        <w:t>返回对象存储服务</w:t>
      </w:r>
      <w:r w:rsidRPr="00597B26">
        <w:rPr>
          <w:rFonts w:hint="eastAsia"/>
        </w:rPr>
        <w:t>，</w:t>
      </w:r>
      <w:r w:rsidRPr="00597B26">
        <w:t>可以看到已经创建的桶</w:t>
      </w:r>
      <w:r w:rsidRPr="00597B26">
        <w:rPr>
          <w:rFonts w:hint="eastAsia"/>
        </w:rPr>
        <w:t>。</w:t>
      </w:r>
    </w:p>
    <w:p w14:paraId="3E85C9A1" w14:textId="3EF9A137" w:rsidR="003B380D" w:rsidRPr="00597B26" w:rsidRDefault="003B380D" w:rsidP="0064709B">
      <w:pPr>
        <w:pStyle w:val="1e"/>
      </w:pPr>
      <w:r w:rsidRPr="00597B26">
        <w:rPr>
          <w:noProof/>
        </w:rPr>
        <w:drawing>
          <wp:inline distT="0" distB="0" distL="0" distR="0" wp14:anchorId="7668DBE9" wp14:editId="2FC97521">
            <wp:extent cx="5400000" cy="2242800"/>
            <wp:effectExtent l="19050" t="19050" r="10795" b="24765"/>
            <wp:docPr id="35884" name="图片 3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242800"/>
                    </a:xfrm>
                    <a:prstGeom prst="rect">
                      <a:avLst/>
                    </a:prstGeom>
                    <a:ln w="12700">
                      <a:solidFill>
                        <a:schemeClr val="bg1">
                          <a:lumMod val="85000"/>
                        </a:schemeClr>
                      </a:solidFill>
                    </a:ln>
                  </pic:spPr>
                </pic:pic>
              </a:graphicData>
            </a:graphic>
          </wp:inline>
        </w:drawing>
      </w:r>
    </w:p>
    <w:p w14:paraId="2D94EA6C" w14:textId="77777777" w:rsidR="003B380D" w:rsidRPr="00597B26" w:rsidRDefault="003B380D" w:rsidP="003B380D">
      <w:pPr>
        <w:pStyle w:val="1e"/>
      </w:pPr>
      <w:proofErr w:type="gramStart"/>
      <w:r w:rsidRPr="00597B26">
        <w:rPr>
          <w:rFonts w:hint="eastAsia"/>
        </w:rPr>
        <w:t>点击刚</w:t>
      </w:r>
      <w:proofErr w:type="gramEnd"/>
      <w:r w:rsidRPr="00597B26">
        <w:rPr>
          <w:rFonts w:hint="eastAsia"/>
        </w:rPr>
        <w:t>创建的桶名称，进入概览后下拉滚动条可以看到桶的基本信息，记录其中的</w:t>
      </w:r>
      <w:r w:rsidRPr="00597B26">
        <w:rPr>
          <w:rFonts w:hint="eastAsia"/>
        </w:rPr>
        <w:t>Endpoint</w:t>
      </w:r>
      <w:r w:rsidRPr="00597B26">
        <w:rPr>
          <w:rFonts w:hint="eastAsia"/>
        </w:rPr>
        <w:t>内容（</w:t>
      </w:r>
      <w:r w:rsidRPr="00597B26">
        <w:rPr>
          <w:rFonts w:hint="eastAsia"/>
        </w:rPr>
        <w:t>IPv</w:t>
      </w:r>
      <w:r w:rsidRPr="00597B26">
        <w:t>4</w:t>
      </w:r>
      <w:r w:rsidRPr="00597B26">
        <w:t>地址</w:t>
      </w:r>
      <w:r w:rsidRPr="00597B26">
        <w:rPr>
          <w:rFonts w:hint="eastAsia"/>
        </w:rPr>
        <w:t>），后面配置连接</w:t>
      </w:r>
      <w:r w:rsidRPr="00597B26">
        <w:rPr>
          <w:rFonts w:hint="eastAsia"/>
        </w:rPr>
        <w:t>OBS</w:t>
      </w:r>
      <w:r w:rsidRPr="00597B26">
        <w:rPr>
          <w:rFonts w:hint="eastAsia"/>
        </w:rPr>
        <w:t>时会使用。</w:t>
      </w:r>
    </w:p>
    <w:p w14:paraId="44F20F45" w14:textId="6234A1E1" w:rsidR="003B380D" w:rsidRPr="00597B26" w:rsidRDefault="0064709B" w:rsidP="003B380D">
      <w:pPr>
        <w:pStyle w:val="1e"/>
      </w:pPr>
      <w:r w:rsidRPr="00597B26">
        <w:rPr>
          <w:noProof/>
        </w:rPr>
        <w:lastRenderedPageBreak/>
        <mc:AlternateContent>
          <mc:Choice Requires="wps">
            <w:drawing>
              <wp:anchor distT="0" distB="0" distL="114300" distR="114300" simplePos="0" relativeHeight="251754496" behindDoc="0" locked="0" layoutInCell="1" allowOverlap="1" wp14:anchorId="183320A3" wp14:editId="48F55837">
                <wp:simplePos x="0" y="0"/>
                <wp:positionH relativeFrom="margin">
                  <wp:posOffset>666750</wp:posOffset>
                </wp:positionH>
                <wp:positionV relativeFrom="paragraph">
                  <wp:posOffset>299085</wp:posOffset>
                </wp:positionV>
                <wp:extent cx="800100" cy="205740"/>
                <wp:effectExtent l="19050" t="19050" r="19050" b="22860"/>
                <wp:wrapNone/>
                <wp:docPr id="241" name="矩形 241"/>
                <wp:cNvGraphicFramePr/>
                <a:graphic xmlns:a="http://schemas.openxmlformats.org/drawingml/2006/main">
                  <a:graphicData uri="http://schemas.microsoft.com/office/word/2010/wordprocessingShape">
                    <wps:wsp>
                      <wps:cNvSpPr/>
                      <wps:spPr>
                        <a:xfrm>
                          <a:off x="0" y="0"/>
                          <a:ext cx="800100" cy="2057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979B4" id="矩形 241" o:spid="_x0000_s1026" style="position:absolute;left:0;text-align:left;margin-left:52.5pt;margin-top:23.55pt;width:63pt;height:16.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" filled="f" strokecolor="#c7000b" strokeweight="2.25pt">
                <w10:wrap anchorx="margin"/>
              </v:rect>
            </w:pict>
          </mc:Fallback>
        </mc:AlternateContent>
      </w:r>
      <w:r w:rsidR="003B380D" w:rsidRPr="00597B26">
        <w:rPr>
          <w:noProof/>
        </w:rPr>
        <mc:AlternateContent>
          <mc:Choice Requires="wps">
            <w:drawing>
              <wp:anchor distT="0" distB="0" distL="114300" distR="114300" simplePos="0" relativeHeight="251686912" behindDoc="0" locked="0" layoutInCell="1" allowOverlap="1" wp14:anchorId="5E9F33A6" wp14:editId="1C8D5E25">
                <wp:simplePos x="0" y="0"/>
                <wp:positionH relativeFrom="margin">
                  <wp:posOffset>1701981</wp:posOffset>
                </wp:positionH>
                <wp:positionV relativeFrom="paragraph">
                  <wp:posOffset>1901553</wp:posOffset>
                </wp:positionV>
                <wp:extent cx="2002972" cy="250371"/>
                <wp:effectExtent l="19050" t="19050" r="16510" b="16510"/>
                <wp:wrapNone/>
                <wp:docPr id="35886" name="矩形 35886"/>
                <wp:cNvGraphicFramePr/>
                <a:graphic xmlns:a="http://schemas.openxmlformats.org/drawingml/2006/main">
                  <a:graphicData uri="http://schemas.microsoft.com/office/word/2010/wordprocessingShape">
                    <wps:wsp>
                      <wps:cNvSpPr/>
                      <wps:spPr>
                        <a:xfrm>
                          <a:off x="0" y="0"/>
                          <a:ext cx="2002972" cy="25037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FDDFC" id="矩形 35886" o:spid="_x0000_s1026" style="position:absolute;left:0;text-align:left;margin-left:134pt;margin-top:149.75pt;width:157.7pt;height:19.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wV0rQIAAJQ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" filled="f" strokecolor="#c7000b" strokeweight="2.25pt">
                <w10:wrap anchorx="margin"/>
              </v:rect>
            </w:pict>
          </mc:Fallback>
        </mc:AlternateContent>
      </w:r>
      <w:r w:rsidR="003B380D" w:rsidRPr="00597B26">
        <w:rPr>
          <w:noProof/>
        </w:rPr>
        <w:drawing>
          <wp:inline distT="0" distB="0" distL="0" distR="0" wp14:anchorId="76616810" wp14:editId="11E2179D">
            <wp:extent cx="5400000" cy="2520000"/>
            <wp:effectExtent l="19050" t="19050" r="10795" b="13970"/>
            <wp:docPr id="35885" name="图片 35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2520000"/>
                    </a:xfrm>
                    <a:prstGeom prst="rect">
                      <a:avLst/>
                    </a:prstGeom>
                    <a:ln w="12700">
                      <a:solidFill>
                        <a:schemeClr val="bg1">
                          <a:lumMod val="85000"/>
                        </a:schemeClr>
                      </a:solidFill>
                    </a:ln>
                  </pic:spPr>
                </pic:pic>
              </a:graphicData>
            </a:graphic>
          </wp:inline>
        </w:drawing>
      </w:r>
    </w:p>
    <w:p w14:paraId="1540A256" w14:textId="77777777" w:rsidR="003B380D" w:rsidRPr="00597B26" w:rsidRDefault="003B380D" w:rsidP="003B380D">
      <w:pPr>
        <w:pStyle w:val="3"/>
        <w:numPr>
          <w:ilvl w:val="2"/>
          <w:numId w:val="7"/>
        </w:numPr>
      </w:pPr>
      <w:bookmarkStart w:id="31" w:name="_Toc63611122"/>
      <w:r w:rsidRPr="00597B26">
        <w:rPr>
          <w:rFonts w:hint="eastAsia"/>
        </w:rPr>
        <w:t>获取访问密钥</w:t>
      </w:r>
      <w:r w:rsidRPr="00597B26">
        <w:rPr>
          <w:rFonts w:hint="eastAsia"/>
        </w:rPr>
        <w:t>AK</w:t>
      </w:r>
      <w:r w:rsidRPr="00597B26">
        <w:t>/</w:t>
      </w:r>
      <w:r w:rsidRPr="00597B26">
        <w:rPr>
          <w:rFonts w:hint="eastAsia"/>
        </w:rPr>
        <w:t>SK</w:t>
      </w:r>
      <w:bookmarkEnd w:id="31"/>
    </w:p>
    <w:p w14:paraId="6BA06FAB" w14:textId="77777777" w:rsidR="003B380D" w:rsidRPr="00597B26" w:rsidRDefault="003B380D" w:rsidP="003B380D">
      <w:pPr>
        <w:pStyle w:val="30"/>
      </w:pPr>
      <w:r w:rsidRPr="00597B26">
        <w:rPr>
          <w:rFonts w:hint="eastAsia"/>
        </w:rPr>
        <w:t>在控制台鼠标放到右上角的账号上，在弹出的菜单中点击“我的凭证”。</w:t>
      </w:r>
    </w:p>
    <w:p w14:paraId="04E8D655" w14:textId="77777777" w:rsidR="003B380D" w:rsidRPr="00597B26" w:rsidRDefault="003B380D" w:rsidP="003B380D">
      <w:pPr>
        <w:pStyle w:val="1e"/>
      </w:pPr>
      <w:r w:rsidRPr="00597B26">
        <w:rPr>
          <w:noProof/>
        </w:rPr>
        <mc:AlternateContent>
          <mc:Choice Requires="wps">
            <w:drawing>
              <wp:anchor distT="0" distB="0" distL="114300" distR="114300" simplePos="0" relativeHeight="251687936" behindDoc="0" locked="0" layoutInCell="1" allowOverlap="1" wp14:anchorId="29B0A7CC" wp14:editId="7921F4B4">
                <wp:simplePos x="0" y="0"/>
                <wp:positionH relativeFrom="margin">
                  <wp:posOffset>4330881</wp:posOffset>
                </wp:positionH>
                <wp:positionV relativeFrom="paragraph">
                  <wp:posOffset>716008</wp:posOffset>
                </wp:positionV>
                <wp:extent cx="1181100" cy="212271"/>
                <wp:effectExtent l="19050" t="19050" r="19050" b="16510"/>
                <wp:wrapNone/>
                <wp:docPr id="35888" name="矩形 35888"/>
                <wp:cNvGraphicFramePr/>
                <a:graphic xmlns:a="http://schemas.openxmlformats.org/drawingml/2006/main">
                  <a:graphicData uri="http://schemas.microsoft.com/office/word/2010/wordprocessingShape">
                    <wps:wsp>
                      <wps:cNvSpPr/>
                      <wps:spPr>
                        <a:xfrm>
                          <a:off x="0" y="0"/>
                          <a:ext cx="1181100" cy="21227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9F465" id="矩形 35888" o:spid="_x0000_s1026" style="position:absolute;left:0;text-align:left;margin-left:341pt;margin-top:56.4pt;width:93pt;height:16.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" filled="f" strokecolor="#c7000b" strokeweight="2.25pt">
                <w10:wrap anchorx="margin"/>
              </v:rect>
            </w:pict>
          </mc:Fallback>
        </mc:AlternateContent>
      </w:r>
      <w:r w:rsidRPr="00597B26">
        <w:rPr>
          <w:noProof/>
        </w:rPr>
        <w:drawing>
          <wp:inline distT="0" distB="0" distL="0" distR="0" wp14:anchorId="26B5950E" wp14:editId="1F23F0B6">
            <wp:extent cx="5400000" cy="2113200"/>
            <wp:effectExtent l="19050" t="19050" r="10795" b="20955"/>
            <wp:docPr id="35887" name="图片 3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2113200"/>
                    </a:xfrm>
                    <a:prstGeom prst="rect">
                      <a:avLst/>
                    </a:prstGeom>
                    <a:ln w="12700">
                      <a:solidFill>
                        <a:schemeClr val="bg1">
                          <a:lumMod val="85000"/>
                        </a:schemeClr>
                      </a:solidFill>
                    </a:ln>
                  </pic:spPr>
                </pic:pic>
              </a:graphicData>
            </a:graphic>
          </wp:inline>
        </w:drawing>
      </w:r>
    </w:p>
    <w:p w14:paraId="73731ADF" w14:textId="77777777" w:rsidR="003B380D" w:rsidRPr="00597B26" w:rsidRDefault="003B380D" w:rsidP="003B380D">
      <w:pPr>
        <w:pStyle w:val="30"/>
      </w:pPr>
      <w:r w:rsidRPr="00597B26">
        <w:rPr>
          <w:rFonts w:hint="eastAsia"/>
        </w:rPr>
        <w:t>在我的凭证界面</w:t>
      </w:r>
      <w:r w:rsidRPr="00597B26">
        <w:t>点击</w:t>
      </w:r>
      <w:r w:rsidRPr="00597B26">
        <w:rPr>
          <w:rFonts w:hint="eastAsia"/>
        </w:rPr>
        <w:t>“</w:t>
      </w:r>
      <w:r w:rsidRPr="00597B26">
        <w:t>访问秘钥</w:t>
      </w:r>
      <w:r w:rsidRPr="00597B26">
        <w:rPr>
          <w:rFonts w:hint="eastAsia"/>
        </w:rPr>
        <w:t>”，然后点击“新增访问秘</w:t>
      </w:r>
      <w:proofErr w:type="gramStart"/>
      <w:r w:rsidRPr="00597B26">
        <w:rPr>
          <w:rFonts w:hint="eastAsia"/>
        </w:rPr>
        <w:t>钥</w:t>
      </w:r>
      <w:proofErr w:type="gramEnd"/>
      <w:r w:rsidRPr="00597B26">
        <w:rPr>
          <w:rFonts w:hint="eastAsia"/>
        </w:rPr>
        <w:t>”。</w:t>
      </w:r>
    </w:p>
    <w:p w14:paraId="21DACC5B" w14:textId="4504718F" w:rsidR="003B380D" w:rsidRPr="00597B26" w:rsidRDefault="00B464CD" w:rsidP="003B380D">
      <w:pPr>
        <w:pStyle w:val="1e"/>
      </w:pPr>
      <w:r w:rsidRPr="00597B26">
        <w:rPr>
          <w:noProof/>
        </w:rPr>
        <mc:AlternateContent>
          <mc:Choice Requires="wps">
            <w:drawing>
              <wp:anchor distT="0" distB="0" distL="114300" distR="114300" simplePos="0" relativeHeight="251756544" behindDoc="0" locked="0" layoutInCell="1" allowOverlap="1" wp14:anchorId="568544E7" wp14:editId="771B09B6">
                <wp:simplePos x="0" y="0"/>
                <wp:positionH relativeFrom="margin">
                  <wp:posOffset>643197</wp:posOffset>
                </wp:positionH>
                <wp:positionV relativeFrom="paragraph">
                  <wp:posOffset>734060</wp:posOffset>
                </wp:positionV>
                <wp:extent cx="680357" cy="191308"/>
                <wp:effectExtent l="19050" t="19050" r="24765" b="18415"/>
                <wp:wrapNone/>
                <wp:docPr id="242" name="矩形 242"/>
                <wp:cNvGraphicFramePr/>
                <a:graphic xmlns:a="http://schemas.openxmlformats.org/drawingml/2006/main">
                  <a:graphicData uri="http://schemas.microsoft.com/office/word/2010/wordprocessingShape">
                    <wps:wsp>
                      <wps:cNvSpPr/>
                      <wps:spPr>
                        <a:xfrm>
                          <a:off x="0" y="0"/>
                          <a:ext cx="680357" cy="191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FF5EC" id="矩形 242" o:spid="_x0000_s1026" style="position:absolute;left:0;text-align:left;margin-left:50.65pt;margin-top:57.8pt;width:53.55pt;height:15.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" filled="f" strokecolor="#c7000b" strokeweight="2.25pt">
                <w10:wrap anchorx="margin"/>
              </v:rect>
            </w:pict>
          </mc:Fallback>
        </mc:AlternateContent>
      </w:r>
      <w:r w:rsidR="003B380D" w:rsidRPr="00597B26">
        <w:rPr>
          <w:noProof/>
        </w:rPr>
        <mc:AlternateContent>
          <mc:Choice Requires="wps">
            <w:drawing>
              <wp:anchor distT="0" distB="0" distL="114300" distR="114300" simplePos="0" relativeHeight="251688960" behindDoc="0" locked="0" layoutInCell="1" allowOverlap="1" wp14:anchorId="40D6398E" wp14:editId="756AC257">
                <wp:simplePos x="0" y="0"/>
                <wp:positionH relativeFrom="margin">
                  <wp:posOffset>1658438</wp:posOffset>
                </wp:positionH>
                <wp:positionV relativeFrom="paragraph">
                  <wp:posOffset>602524</wp:posOffset>
                </wp:positionV>
                <wp:extent cx="680357" cy="212271"/>
                <wp:effectExtent l="19050" t="19050" r="24765" b="16510"/>
                <wp:wrapNone/>
                <wp:docPr id="35890" name="矩形 35890"/>
                <wp:cNvGraphicFramePr/>
                <a:graphic xmlns:a="http://schemas.openxmlformats.org/drawingml/2006/main">
                  <a:graphicData uri="http://schemas.microsoft.com/office/word/2010/wordprocessingShape">
                    <wps:wsp>
                      <wps:cNvSpPr/>
                      <wps:spPr>
                        <a:xfrm>
                          <a:off x="0" y="0"/>
                          <a:ext cx="680357" cy="21227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6A72" id="矩形 35890" o:spid="_x0000_s1026" style="position:absolute;left:0;text-align:left;margin-left:130.6pt;margin-top:47.45pt;width:53.55pt;height:16.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" filled="f" strokecolor="#c7000b" strokeweight="2.25pt">
                <w10:wrap anchorx="margin"/>
              </v:rect>
            </w:pict>
          </mc:Fallback>
        </mc:AlternateContent>
      </w:r>
      <w:r w:rsidR="003B380D" w:rsidRPr="00597B26">
        <w:rPr>
          <w:noProof/>
        </w:rPr>
        <w:drawing>
          <wp:inline distT="0" distB="0" distL="0" distR="0" wp14:anchorId="1BAE87EE" wp14:editId="11A186E9">
            <wp:extent cx="5400000" cy="1130400"/>
            <wp:effectExtent l="19050" t="19050" r="10795" b="12700"/>
            <wp:docPr id="35889" name="图片 3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130400"/>
                    </a:xfrm>
                    <a:prstGeom prst="rect">
                      <a:avLst/>
                    </a:prstGeom>
                    <a:ln w="12700">
                      <a:solidFill>
                        <a:schemeClr val="bg1">
                          <a:lumMod val="85000"/>
                        </a:schemeClr>
                      </a:solidFill>
                    </a:ln>
                  </pic:spPr>
                </pic:pic>
              </a:graphicData>
            </a:graphic>
          </wp:inline>
        </w:drawing>
      </w:r>
    </w:p>
    <w:p w14:paraId="61DE95E6" w14:textId="77777777" w:rsidR="003B380D" w:rsidRPr="00597B26" w:rsidRDefault="003B380D" w:rsidP="003B380D">
      <w:pPr>
        <w:pStyle w:val="30"/>
      </w:pPr>
      <w:r w:rsidRPr="00597B26">
        <w:t>新增秘</w:t>
      </w:r>
      <w:proofErr w:type="gramStart"/>
      <w:r w:rsidRPr="00597B26">
        <w:t>钥</w:t>
      </w:r>
      <w:proofErr w:type="gramEnd"/>
      <w:r w:rsidRPr="00597B26">
        <w:t>需要身份验证</w:t>
      </w:r>
      <w:r w:rsidRPr="00597B26">
        <w:rPr>
          <w:rFonts w:hint="eastAsia"/>
        </w:rPr>
        <w:t>，</w:t>
      </w:r>
      <w:r w:rsidRPr="00597B26">
        <w:t>输入收到的短息验证码后点击</w:t>
      </w:r>
      <w:r w:rsidRPr="00597B26">
        <w:rPr>
          <w:rFonts w:hint="eastAsia"/>
        </w:rPr>
        <w:t>“确定”（如手机无法使用也可以通过邮件验证）。</w:t>
      </w:r>
    </w:p>
    <w:p w14:paraId="33298667"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689984" behindDoc="0" locked="0" layoutInCell="1" allowOverlap="1" wp14:anchorId="7CC15D20" wp14:editId="211E9594">
                <wp:simplePos x="0" y="0"/>
                <wp:positionH relativeFrom="margin">
                  <wp:posOffset>1380127</wp:posOffset>
                </wp:positionH>
                <wp:positionV relativeFrom="paragraph">
                  <wp:posOffset>760730</wp:posOffset>
                </wp:positionV>
                <wp:extent cx="1099457" cy="255815"/>
                <wp:effectExtent l="19050" t="19050" r="24765" b="11430"/>
                <wp:wrapNone/>
                <wp:docPr id="35892" name="矩形 35892"/>
                <wp:cNvGraphicFramePr/>
                <a:graphic xmlns:a="http://schemas.openxmlformats.org/drawingml/2006/main">
                  <a:graphicData uri="http://schemas.microsoft.com/office/word/2010/wordprocessingShape">
                    <wps:wsp>
                      <wps:cNvSpPr/>
                      <wps:spPr>
                        <a:xfrm>
                          <a:off x="0" y="0"/>
                          <a:ext cx="1099457" cy="2558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72332" id="矩形 35892" o:spid="_x0000_s1026" style="position:absolute;left:0;text-align:left;margin-left:108.65pt;margin-top:59.9pt;width:86.55pt;height:20.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" filled="f" strokecolor="#c7000b" strokeweight="2.25pt">
                <w10:wrap anchorx="margin"/>
              </v:rect>
            </w:pict>
          </mc:Fallback>
        </mc:AlternateContent>
      </w:r>
      <w:r w:rsidRPr="00597B26">
        <w:rPr>
          <w:noProof/>
        </w:rPr>
        <w:drawing>
          <wp:inline distT="0" distB="0" distL="0" distR="0" wp14:anchorId="2D5D1978" wp14:editId="67A6EE1A">
            <wp:extent cx="4680000" cy="2221200"/>
            <wp:effectExtent l="19050" t="19050" r="25400" b="27305"/>
            <wp:docPr id="35891" name="图片 3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221200"/>
                    </a:xfrm>
                    <a:prstGeom prst="rect">
                      <a:avLst/>
                    </a:prstGeom>
                    <a:ln w="12700">
                      <a:solidFill>
                        <a:schemeClr val="bg1">
                          <a:lumMod val="85000"/>
                        </a:schemeClr>
                      </a:solidFill>
                    </a:ln>
                  </pic:spPr>
                </pic:pic>
              </a:graphicData>
            </a:graphic>
          </wp:inline>
        </w:drawing>
      </w:r>
    </w:p>
    <w:p w14:paraId="5B15DBD5" w14:textId="77777777" w:rsidR="003B380D" w:rsidRPr="00597B26" w:rsidRDefault="003B380D" w:rsidP="003B380D">
      <w:pPr>
        <w:pStyle w:val="30"/>
      </w:pPr>
      <w:r w:rsidRPr="00597B26">
        <w:t>创建成功点击</w:t>
      </w:r>
      <w:r w:rsidRPr="00597B26">
        <w:rPr>
          <w:rFonts w:hint="eastAsia"/>
        </w:rPr>
        <w:t>“立即下载”下载秘</w:t>
      </w:r>
      <w:proofErr w:type="gramStart"/>
      <w:r w:rsidRPr="00597B26">
        <w:rPr>
          <w:rFonts w:hint="eastAsia"/>
        </w:rPr>
        <w:t>钥</w:t>
      </w:r>
      <w:proofErr w:type="gramEnd"/>
      <w:r w:rsidRPr="00597B26">
        <w:rPr>
          <w:rFonts w:hint="eastAsia"/>
        </w:rPr>
        <w:t>文件。</w:t>
      </w:r>
    </w:p>
    <w:p w14:paraId="709F5FFB" w14:textId="77777777" w:rsidR="003B380D" w:rsidRPr="00597B26" w:rsidRDefault="003B380D" w:rsidP="003B380D">
      <w:pPr>
        <w:pStyle w:val="1e"/>
      </w:pPr>
      <w:r w:rsidRPr="00597B26">
        <w:rPr>
          <w:noProof/>
        </w:rPr>
        <w:drawing>
          <wp:inline distT="0" distB="0" distL="0" distR="0" wp14:anchorId="0A094FAA" wp14:editId="2241D5AC">
            <wp:extent cx="2880000" cy="1231200"/>
            <wp:effectExtent l="19050" t="19050" r="15875" b="26670"/>
            <wp:docPr id="35893" name="图片 3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000" cy="1231200"/>
                    </a:xfrm>
                    <a:prstGeom prst="rect">
                      <a:avLst/>
                    </a:prstGeom>
                    <a:ln w="12700">
                      <a:solidFill>
                        <a:schemeClr val="bg1">
                          <a:lumMod val="85000"/>
                        </a:schemeClr>
                      </a:solidFill>
                    </a:ln>
                  </pic:spPr>
                </pic:pic>
              </a:graphicData>
            </a:graphic>
          </wp:inline>
        </w:drawing>
      </w:r>
    </w:p>
    <w:p w14:paraId="2D3205B7" w14:textId="77777777" w:rsidR="003B380D" w:rsidRPr="00597B26" w:rsidRDefault="003B380D" w:rsidP="003B380D">
      <w:pPr>
        <w:pStyle w:val="1e"/>
      </w:pPr>
      <w:r w:rsidRPr="00597B26">
        <w:t>注意</w:t>
      </w:r>
      <w:r w:rsidRPr="00597B26">
        <w:rPr>
          <w:rFonts w:hint="eastAsia"/>
        </w:rPr>
        <w:t>：每个</w:t>
      </w:r>
      <w:r w:rsidRPr="00597B26">
        <w:t>密钥文件只能下载一次</w:t>
      </w:r>
      <w:r w:rsidRPr="00597B26">
        <w:rPr>
          <w:rFonts w:hint="eastAsia"/>
        </w:rPr>
        <w:t>，</w:t>
      </w:r>
      <w:r w:rsidRPr="00597B26">
        <w:t>请妥善保管</w:t>
      </w:r>
      <w:r w:rsidRPr="00597B26">
        <w:rPr>
          <w:rFonts w:hint="eastAsia"/>
        </w:rPr>
        <w:t>。（若丢失可以重新创建密钥）</w:t>
      </w:r>
    </w:p>
    <w:p w14:paraId="7311F5C0" w14:textId="77777777" w:rsidR="003B380D" w:rsidRPr="00597B26" w:rsidRDefault="003B380D" w:rsidP="003B380D">
      <w:pPr>
        <w:pStyle w:val="30"/>
      </w:pPr>
      <w:r w:rsidRPr="00597B26">
        <w:rPr>
          <w:rFonts w:hint="eastAsia"/>
        </w:rPr>
        <w:t>打开下载的密钥文件“</w:t>
      </w:r>
      <w:r w:rsidRPr="00597B26">
        <w:t>credentials.csv</w:t>
      </w:r>
      <w:r w:rsidRPr="00597B26">
        <w:rPr>
          <w:rFonts w:hint="eastAsia"/>
        </w:rPr>
        <w:t>”，即可得到</w:t>
      </w:r>
      <w:r w:rsidRPr="00597B26">
        <w:rPr>
          <w:rFonts w:hint="eastAsia"/>
        </w:rPr>
        <w:t>AK</w:t>
      </w:r>
      <w:r w:rsidRPr="00597B26">
        <w:t>/SK</w:t>
      </w:r>
      <w:r w:rsidRPr="00597B26">
        <w:rPr>
          <w:rFonts w:hint="eastAsia"/>
        </w:rPr>
        <w:t>。</w:t>
      </w:r>
    </w:p>
    <w:p w14:paraId="130DB067" w14:textId="77777777" w:rsidR="003B380D" w:rsidRPr="00597B26" w:rsidRDefault="003B380D" w:rsidP="003B380D">
      <w:pPr>
        <w:pStyle w:val="1e"/>
      </w:pPr>
      <w:r w:rsidRPr="00597B26">
        <w:rPr>
          <w:noProof/>
        </w:rPr>
        <mc:AlternateContent>
          <mc:Choice Requires="wps">
            <w:drawing>
              <wp:anchor distT="0" distB="0" distL="114300" distR="114300" simplePos="0" relativeHeight="251694080" behindDoc="0" locked="0" layoutInCell="1" allowOverlap="1" wp14:anchorId="52AEE1B4" wp14:editId="1A159567">
                <wp:simplePos x="0" y="0"/>
                <wp:positionH relativeFrom="column">
                  <wp:posOffset>3434352</wp:posOffset>
                </wp:positionH>
                <wp:positionV relativeFrom="paragraph">
                  <wp:posOffset>354330</wp:posOffset>
                </wp:positionV>
                <wp:extent cx="549729" cy="353786"/>
                <wp:effectExtent l="0" t="0" r="0" b="0"/>
                <wp:wrapNone/>
                <wp:docPr id="35899" name="矩形 35899"/>
                <wp:cNvGraphicFramePr/>
                <a:graphic xmlns:a="http://schemas.openxmlformats.org/drawingml/2006/main">
                  <a:graphicData uri="http://schemas.microsoft.com/office/word/2010/wordprocessingShape">
                    <wps:wsp>
                      <wps:cNvSpPr/>
                      <wps:spPr>
                        <a:xfrm>
                          <a:off x="0" y="0"/>
                          <a:ext cx="549729" cy="3537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522733" w14:textId="77777777" w:rsidR="003B380D" w:rsidRPr="005279E0" w:rsidRDefault="003B380D" w:rsidP="003B380D">
                            <w:pPr>
                              <w:ind w:left="0"/>
                              <w:jc w:val="center"/>
                              <w:rPr>
                                <w:b/>
                                <w:color w:val="C00000"/>
                              </w:rPr>
                            </w:pPr>
                            <w:r w:rsidRPr="005279E0">
                              <w:rPr>
                                <w:rFonts w:hint="eastAsia"/>
                                <w:b/>
                                <w:color w:val="C00000"/>
                              </w:rPr>
                              <w:t>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EE1B4" id="矩形 35899" o:spid="_x0000_s1031" style="position:absolute;left:0;text-align:left;margin-left:270.4pt;margin-top:27.9pt;width:43.3pt;height:27.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" filled="f" stroked="f" strokeweight="2pt">
                <v:textbox>
                  <w:txbxContent>
                    <w:p w14:paraId="5C522733" w14:textId="77777777" w:rsidR="003B380D" w:rsidRPr="005279E0" w:rsidRDefault="003B380D" w:rsidP="003B380D">
                      <w:pPr>
                        <w:ind w:left="0"/>
                        <w:jc w:val="center"/>
                        <w:rPr>
                          <w:b/>
                          <w:color w:val="C00000"/>
                        </w:rPr>
                      </w:pPr>
                      <w:r w:rsidRPr="005279E0">
                        <w:rPr>
                          <w:rFonts w:hint="eastAsia"/>
                          <w:b/>
                          <w:color w:val="C00000"/>
                        </w:rPr>
                        <w:t>SK</w:t>
                      </w:r>
                    </w:p>
                  </w:txbxContent>
                </v:textbox>
              </v:rect>
            </w:pict>
          </mc:Fallback>
        </mc:AlternateContent>
      </w:r>
      <w:r w:rsidRPr="00597B26">
        <w:rPr>
          <w:noProof/>
        </w:rPr>
        <mc:AlternateContent>
          <mc:Choice Requires="wps">
            <w:drawing>
              <wp:anchor distT="0" distB="0" distL="114300" distR="114300" simplePos="0" relativeHeight="251693056" behindDoc="0" locked="0" layoutInCell="1" allowOverlap="1" wp14:anchorId="4911502F" wp14:editId="383DE4A8">
                <wp:simplePos x="0" y="0"/>
                <wp:positionH relativeFrom="column">
                  <wp:posOffset>1582238</wp:posOffset>
                </wp:positionH>
                <wp:positionV relativeFrom="paragraph">
                  <wp:posOffset>350248</wp:posOffset>
                </wp:positionV>
                <wp:extent cx="549275" cy="381000"/>
                <wp:effectExtent l="0" t="0" r="0" b="0"/>
                <wp:wrapNone/>
                <wp:docPr id="35898" name="矩形 35898"/>
                <wp:cNvGraphicFramePr/>
                <a:graphic xmlns:a="http://schemas.openxmlformats.org/drawingml/2006/main">
                  <a:graphicData uri="http://schemas.microsoft.com/office/word/2010/wordprocessingShape">
                    <wps:wsp>
                      <wps:cNvSpPr/>
                      <wps:spPr>
                        <a:xfrm>
                          <a:off x="0" y="0"/>
                          <a:ext cx="549275"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BD5622" w14:textId="77777777" w:rsidR="003B380D" w:rsidRPr="005279E0" w:rsidRDefault="003B380D" w:rsidP="003B380D">
                            <w:pPr>
                              <w:ind w:left="0"/>
                              <w:jc w:val="center"/>
                              <w:rPr>
                                <w:b/>
                                <w:color w:val="C00000"/>
                              </w:rPr>
                            </w:pPr>
                            <w:r w:rsidRPr="005279E0">
                              <w:rPr>
                                <w:rFonts w:hint="eastAsia"/>
                                <w:b/>
                                <w:color w:val="C00000"/>
                              </w:rPr>
                              <w:t>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502F" id="矩形 35898" o:spid="_x0000_s1032" style="position:absolute;left:0;text-align:left;margin-left:124.6pt;margin-top:27.6pt;width:43.25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" filled="f" stroked="f" strokeweight="2pt">
                <v:textbox>
                  <w:txbxContent>
                    <w:p w14:paraId="37BD5622" w14:textId="77777777" w:rsidR="003B380D" w:rsidRPr="005279E0" w:rsidRDefault="003B380D" w:rsidP="003B380D">
                      <w:pPr>
                        <w:ind w:left="0"/>
                        <w:jc w:val="center"/>
                        <w:rPr>
                          <w:b/>
                          <w:color w:val="C00000"/>
                        </w:rPr>
                      </w:pPr>
                      <w:r w:rsidRPr="005279E0">
                        <w:rPr>
                          <w:rFonts w:hint="eastAsia"/>
                          <w:b/>
                          <w:color w:val="C00000"/>
                        </w:rPr>
                        <w:t>AK</w:t>
                      </w:r>
                    </w:p>
                  </w:txbxContent>
                </v:textbox>
              </v:rect>
            </w:pict>
          </mc:Fallback>
        </mc:AlternateContent>
      </w:r>
      <w:r w:rsidRPr="00597B26">
        <w:rPr>
          <w:noProof/>
        </w:rPr>
        <mc:AlternateContent>
          <mc:Choice Requires="wps">
            <w:drawing>
              <wp:anchor distT="0" distB="0" distL="114300" distR="114300" simplePos="0" relativeHeight="251692032" behindDoc="0" locked="0" layoutInCell="1" allowOverlap="1" wp14:anchorId="3979C2BE" wp14:editId="0F30D854">
                <wp:simplePos x="0" y="0"/>
                <wp:positionH relativeFrom="margin">
                  <wp:posOffset>2638153</wp:posOffset>
                </wp:positionH>
                <wp:positionV relativeFrom="paragraph">
                  <wp:posOffset>274592</wp:posOffset>
                </wp:positionV>
                <wp:extent cx="2117271" cy="163195"/>
                <wp:effectExtent l="19050" t="19050" r="16510" b="27305"/>
                <wp:wrapNone/>
                <wp:docPr id="35897" name="矩形 35897"/>
                <wp:cNvGraphicFramePr/>
                <a:graphic xmlns:a="http://schemas.openxmlformats.org/drawingml/2006/main">
                  <a:graphicData uri="http://schemas.microsoft.com/office/word/2010/wordprocessingShape">
                    <wps:wsp>
                      <wps:cNvSpPr/>
                      <wps:spPr>
                        <a:xfrm>
                          <a:off x="0" y="0"/>
                          <a:ext cx="2117271" cy="1631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6E899" id="矩形 35897" o:spid="_x0000_s1026" style="position:absolute;left:0;text-align:left;margin-left:207.75pt;margin-top:21.6pt;width:166.7pt;height:12.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691008" behindDoc="0" locked="0" layoutInCell="1" allowOverlap="1" wp14:anchorId="5FE7D82B" wp14:editId="5C5CD8AA">
                <wp:simplePos x="0" y="0"/>
                <wp:positionH relativeFrom="margin">
                  <wp:posOffset>1342753</wp:posOffset>
                </wp:positionH>
                <wp:positionV relativeFrom="paragraph">
                  <wp:posOffset>274592</wp:posOffset>
                </wp:positionV>
                <wp:extent cx="1099457" cy="163286"/>
                <wp:effectExtent l="19050" t="19050" r="24765" b="27305"/>
                <wp:wrapNone/>
                <wp:docPr id="35896" name="矩形 35896"/>
                <wp:cNvGraphicFramePr/>
                <a:graphic xmlns:a="http://schemas.openxmlformats.org/drawingml/2006/main">
                  <a:graphicData uri="http://schemas.microsoft.com/office/word/2010/wordprocessingShape">
                    <wps:wsp>
                      <wps:cNvSpPr/>
                      <wps:spPr>
                        <a:xfrm>
                          <a:off x="0" y="0"/>
                          <a:ext cx="1099457" cy="16328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1CB09" id="矩形 35896" o:spid="_x0000_s1026" style="position:absolute;left:0;text-align:left;margin-left:105.75pt;margin-top:21.6pt;width:86.55pt;height:12.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" filled="f" strokecolor="#c7000b" strokeweight="2.25pt">
                <w10:wrap anchorx="margin"/>
              </v:rect>
            </w:pict>
          </mc:Fallback>
        </mc:AlternateContent>
      </w:r>
      <w:r w:rsidRPr="00597B26">
        <w:rPr>
          <w:noProof/>
        </w:rPr>
        <w:drawing>
          <wp:inline distT="0" distB="0" distL="0" distR="0" wp14:anchorId="70F0D2F0" wp14:editId="61D93194">
            <wp:extent cx="4680000" cy="720000"/>
            <wp:effectExtent l="19050" t="19050" r="6350" b="23495"/>
            <wp:docPr id="35895" name="图片 3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720000"/>
                    </a:xfrm>
                    <a:prstGeom prst="rect">
                      <a:avLst/>
                    </a:prstGeom>
                    <a:ln w="12700">
                      <a:solidFill>
                        <a:schemeClr val="bg1">
                          <a:lumMod val="85000"/>
                        </a:schemeClr>
                      </a:solidFill>
                    </a:ln>
                  </pic:spPr>
                </pic:pic>
              </a:graphicData>
            </a:graphic>
          </wp:inline>
        </w:drawing>
      </w:r>
    </w:p>
    <w:p w14:paraId="0F351765" w14:textId="77777777" w:rsidR="003B380D" w:rsidRPr="00597B26" w:rsidRDefault="003B380D" w:rsidP="003B380D">
      <w:pPr>
        <w:pStyle w:val="1e"/>
      </w:pPr>
      <w:r w:rsidRPr="00597B26">
        <w:rPr>
          <w:rFonts w:hint="eastAsia"/>
        </w:rPr>
        <w:t>注：在后面配置</w:t>
      </w:r>
      <w:r w:rsidRPr="00597B26">
        <w:rPr>
          <w:rFonts w:hint="eastAsia"/>
        </w:rPr>
        <w:t>OBS</w:t>
      </w:r>
      <w:r w:rsidRPr="00597B26">
        <w:t>调用接口的时候，需要使用</w:t>
      </w:r>
      <w:r w:rsidRPr="00597B26">
        <w:t>AK/SK</w:t>
      </w:r>
      <w:r w:rsidRPr="00597B26">
        <w:t>进行签名验证。</w:t>
      </w:r>
    </w:p>
    <w:p w14:paraId="7F39F93D" w14:textId="6B5053D4" w:rsidR="00C6073E" w:rsidRPr="00C6073E" w:rsidRDefault="003B380D" w:rsidP="00C6073E">
      <w:pPr>
        <w:topLinePunct w:val="0"/>
        <w:adjustRightInd/>
        <w:snapToGrid/>
        <w:spacing w:before="0" w:after="0" w:line="240" w:lineRule="auto"/>
        <w:ind w:left="0"/>
        <w:rPr>
          <w:rFonts w:ascii="Huawei Sans" w:eastAsia="方正兰亭黑简体" w:hAnsi="Huawei Sans"/>
          <w:b/>
          <w:i/>
          <w:sz w:val="21"/>
        </w:rPr>
      </w:pPr>
      <w:r w:rsidRPr="00597B26">
        <w:rPr>
          <w:rFonts w:ascii="Huawei Sans" w:eastAsia="方正兰亭黑简体" w:hAnsi="Huawei Sans"/>
        </w:rPr>
        <w:br w:type="page"/>
      </w:r>
      <w:bookmarkStart w:id="32" w:name="_Toc48670260"/>
      <w:bookmarkStart w:id="33" w:name="_Toc48729515"/>
    </w:p>
    <w:p w14:paraId="327D1467" w14:textId="7086A8C0" w:rsidR="00C6073E" w:rsidRPr="00C6073E" w:rsidRDefault="00C6073E" w:rsidP="00C6073E">
      <w:pPr>
        <w:pStyle w:val="1"/>
      </w:pPr>
      <w:bookmarkStart w:id="34" w:name="_Toc63611123"/>
      <w:r>
        <w:lastRenderedPageBreak/>
        <w:t>搭建</w:t>
      </w:r>
      <w:r>
        <w:t>Hadoop</w:t>
      </w:r>
      <w:r>
        <w:t>集群</w:t>
      </w:r>
      <w:bookmarkEnd w:id="34"/>
    </w:p>
    <w:p w14:paraId="2D9B4E3E" w14:textId="77777777" w:rsidR="003B380D" w:rsidRPr="00597B26" w:rsidRDefault="003B380D" w:rsidP="003B380D">
      <w:pPr>
        <w:pStyle w:val="2"/>
        <w:numPr>
          <w:ilvl w:val="1"/>
          <w:numId w:val="7"/>
        </w:numPr>
        <w:rPr>
          <w:sz w:val="44"/>
        </w:rPr>
      </w:pPr>
      <w:bookmarkStart w:id="35" w:name="_Toc63611124"/>
      <w:r w:rsidRPr="00597B26">
        <w:t>实验介绍</w:t>
      </w:r>
      <w:bookmarkEnd w:id="32"/>
      <w:bookmarkEnd w:id="33"/>
      <w:bookmarkEnd w:id="35"/>
    </w:p>
    <w:p w14:paraId="3A156FCC" w14:textId="77777777" w:rsidR="003B380D" w:rsidRPr="00597B26" w:rsidRDefault="003B380D" w:rsidP="003B380D">
      <w:pPr>
        <w:pStyle w:val="3"/>
        <w:numPr>
          <w:ilvl w:val="2"/>
          <w:numId w:val="7"/>
        </w:numPr>
      </w:pPr>
      <w:bookmarkStart w:id="36" w:name="_Toc48670261"/>
      <w:bookmarkStart w:id="37" w:name="_Toc48729516"/>
      <w:bookmarkStart w:id="38" w:name="_Toc63611125"/>
      <w:r w:rsidRPr="00597B26">
        <w:rPr>
          <w:rFonts w:hint="eastAsia"/>
        </w:rPr>
        <w:t>关于本实验</w:t>
      </w:r>
      <w:bookmarkEnd w:id="36"/>
      <w:bookmarkEnd w:id="37"/>
      <w:bookmarkEnd w:id="38"/>
    </w:p>
    <w:p w14:paraId="636EC5B1" w14:textId="77777777" w:rsidR="003B380D" w:rsidRPr="00597B26" w:rsidRDefault="003B380D" w:rsidP="003B380D">
      <w:pPr>
        <w:pStyle w:val="1e"/>
      </w:pPr>
      <w:r w:rsidRPr="00597B26">
        <w:t>本部分实验需要在已经购买的</w:t>
      </w:r>
      <w:r w:rsidRPr="00597B26">
        <w:t>ECS</w:t>
      </w:r>
      <w:r w:rsidRPr="00597B26">
        <w:t>上搭建</w:t>
      </w:r>
      <w:r w:rsidRPr="00597B26">
        <w:t>Hadoop</w:t>
      </w:r>
      <w:r w:rsidRPr="00597B26">
        <w:t>集群，并且通过配置与华为云</w:t>
      </w:r>
      <w:r w:rsidRPr="00597B26">
        <w:t>OBS</w:t>
      </w:r>
      <w:r w:rsidRPr="00597B26">
        <w:t>服务互联</w:t>
      </w:r>
      <w:r w:rsidRPr="00597B26">
        <w:rPr>
          <w:rFonts w:hint="eastAsia"/>
        </w:rPr>
        <w:t>，</w:t>
      </w:r>
      <w:r w:rsidRPr="00597B26">
        <w:t>使</w:t>
      </w:r>
      <w:r w:rsidRPr="00597B26">
        <w:t>Hadoop</w:t>
      </w:r>
      <w:r w:rsidRPr="00597B26">
        <w:t>集群可读取</w:t>
      </w:r>
      <w:r w:rsidRPr="00597B26">
        <w:t>OBS</w:t>
      </w:r>
      <w:r w:rsidRPr="00597B26">
        <w:t>数据</w:t>
      </w:r>
      <w:r w:rsidRPr="00597B26">
        <w:rPr>
          <w:rFonts w:hint="eastAsia"/>
        </w:rPr>
        <w:t>。</w:t>
      </w:r>
    </w:p>
    <w:p w14:paraId="2BA2F650" w14:textId="77777777" w:rsidR="003B380D" w:rsidRPr="00597B26" w:rsidRDefault="003B380D" w:rsidP="003B380D">
      <w:pPr>
        <w:pStyle w:val="3"/>
        <w:numPr>
          <w:ilvl w:val="2"/>
          <w:numId w:val="7"/>
        </w:numPr>
      </w:pPr>
      <w:bookmarkStart w:id="39" w:name="_Toc48670262"/>
      <w:bookmarkStart w:id="40" w:name="_Toc48729517"/>
      <w:bookmarkStart w:id="41" w:name="_Toc63611126"/>
      <w:r w:rsidRPr="00597B26">
        <w:t>实验目的</w:t>
      </w:r>
      <w:bookmarkEnd w:id="39"/>
      <w:bookmarkEnd w:id="40"/>
      <w:bookmarkEnd w:id="41"/>
    </w:p>
    <w:p w14:paraId="25D01AD4" w14:textId="77777777" w:rsidR="003B380D" w:rsidRPr="00597B26" w:rsidRDefault="003B380D" w:rsidP="003B380D">
      <w:pPr>
        <w:pStyle w:val="4a"/>
      </w:pPr>
      <w:r w:rsidRPr="00597B26">
        <w:rPr>
          <w:rFonts w:hint="eastAsia"/>
        </w:rPr>
        <w:t>掌握在</w:t>
      </w:r>
      <w:r w:rsidRPr="00597B26">
        <w:rPr>
          <w:rFonts w:hint="eastAsia"/>
        </w:rPr>
        <w:t>ECS</w:t>
      </w:r>
      <w:r w:rsidRPr="00597B26">
        <w:rPr>
          <w:rFonts w:hint="eastAsia"/>
        </w:rPr>
        <w:t>上搭建</w:t>
      </w:r>
      <w:r w:rsidRPr="00597B26">
        <w:t>H</w:t>
      </w:r>
      <w:r w:rsidRPr="00597B26">
        <w:rPr>
          <w:rFonts w:hint="eastAsia"/>
        </w:rPr>
        <w:t>adoop</w:t>
      </w:r>
      <w:r w:rsidRPr="00597B26">
        <w:rPr>
          <w:rFonts w:hint="eastAsia"/>
        </w:rPr>
        <w:t>集群方法</w:t>
      </w:r>
    </w:p>
    <w:p w14:paraId="3BA20099" w14:textId="77777777" w:rsidR="003B380D" w:rsidRPr="00597B26" w:rsidRDefault="003B380D" w:rsidP="003B380D">
      <w:pPr>
        <w:pStyle w:val="4a"/>
      </w:pPr>
      <w:r w:rsidRPr="00597B26">
        <w:t>掌握</w:t>
      </w:r>
      <w:r w:rsidRPr="00597B26">
        <w:t>Hadoop</w:t>
      </w:r>
      <w:r w:rsidRPr="00597B26">
        <w:t>集群与华为云</w:t>
      </w:r>
      <w:r w:rsidRPr="00597B26">
        <w:t>OBS</w:t>
      </w:r>
      <w:r w:rsidRPr="00597B26">
        <w:t>互联方法</w:t>
      </w:r>
    </w:p>
    <w:p w14:paraId="50FDAF4B" w14:textId="77777777" w:rsidR="003B380D" w:rsidRPr="00597B26" w:rsidRDefault="003B380D" w:rsidP="003B380D">
      <w:pPr>
        <w:pStyle w:val="2"/>
        <w:numPr>
          <w:ilvl w:val="1"/>
          <w:numId w:val="7"/>
        </w:numPr>
      </w:pPr>
      <w:bookmarkStart w:id="42" w:name="_Toc48670263"/>
      <w:bookmarkStart w:id="43" w:name="_Toc48729518"/>
      <w:bookmarkStart w:id="44" w:name="_Toc63611127"/>
      <w:r w:rsidRPr="00597B26">
        <w:rPr>
          <w:rFonts w:hint="eastAsia"/>
        </w:rPr>
        <w:t>H</w:t>
      </w:r>
      <w:r w:rsidRPr="00597B26">
        <w:t>adoop</w:t>
      </w:r>
      <w:r w:rsidRPr="00597B26">
        <w:t>集群搭建</w:t>
      </w:r>
      <w:bookmarkEnd w:id="42"/>
      <w:bookmarkEnd w:id="43"/>
      <w:bookmarkEnd w:id="44"/>
    </w:p>
    <w:p w14:paraId="2F3AB58D" w14:textId="77777777" w:rsidR="003B380D" w:rsidRPr="00597B26" w:rsidRDefault="003B380D" w:rsidP="003B380D">
      <w:pPr>
        <w:pStyle w:val="3"/>
        <w:numPr>
          <w:ilvl w:val="2"/>
          <w:numId w:val="7"/>
        </w:numPr>
      </w:pPr>
      <w:bookmarkStart w:id="45" w:name="_Toc48670264"/>
      <w:bookmarkStart w:id="46" w:name="_Toc48729519"/>
      <w:bookmarkStart w:id="47" w:name="_Toc63611128"/>
      <w:r w:rsidRPr="00597B26">
        <w:rPr>
          <w:rFonts w:hint="eastAsia"/>
        </w:rPr>
        <w:t>配置</w:t>
      </w:r>
      <w:r w:rsidRPr="00597B26">
        <w:rPr>
          <w:rFonts w:hint="eastAsia"/>
        </w:rPr>
        <w:t>ECS</w:t>
      </w:r>
      <w:bookmarkEnd w:id="45"/>
      <w:bookmarkEnd w:id="46"/>
      <w:bookmarkEnd w:id="47"/>
    </w:p>
    <w:p w14:paraId="7A53ABE0" w14:textId="77777777" w:rsidR="003B380D" w:rsidRPr="00597B26" w:rsidRDefault="003B380D" w:rsidP="003B380D">
      <w:pPr>
        <w:pStyle w:val="30"/>
      </w:pPr>
      <w:r w:rsidRPr="00597B26">
        <w:rPr>
          <w:rFonts w:hint="eastAsia"/>
        </w:rPr>
        <w:t>使用</w:t>
      </w:r>
      <w:proofErr w:type="spellStart"/>
      <w:r w:rsidRPr="00597B26">
        <w:t>PuTTY</w:t>
      </w:r>
      <w:proofErr w:type="spellEnd"/>
      <w:r w:rsidRPr="00597B26">
        <w:rPr>
          <w:rFonts w:hint="eastAsia"/>
        </w:rPr>
        <w:t>远程登录</w:t>
      </w:r>
      <w:r w:rsidRPr="00597B26">
        <w:rPr>
          <w:rFonts w:hint="eastAsia"/>
        </w:rPr>
        <w:t>ECS</w:t>
      </w:r>
    </w:p>
    <w:p w14:paraId="76F59F6A" w14:textId="11F8AB3A" w:rsidR="003B380D" w:rsidRPr="00597B26" w:rsidRDefault="003B380D" w:rsidP="003B380D">
      <w:pPr>
        <w:pStyle w:val="1e"/>
      </w:pPr>
      <w:r w:rsidRPr="00597B26">
        <w:rPr>
          <w:rFonts w:hint="eastAsia"/>
        </w:rPr>
        <w:t>启动</w:t>
      </w:r>
      <w:proofErr w:type="spellStart"/>
      <w:r w:rsidRPr="00597B26">
        <w:t>PuTTY</w:t>
      </w:r>
      <w:proofErr w:type="spellEnd"/>
      <w:r w:rsidRPr="00597B26">
        <w:rPr>
          <w:rFonts w:hint="eastAsia"/>
        </w:rPr>
        <w:t>（</w:t>
      </w:r>
      <w:proofErr w:type="spellStart"/>
      <w:r w:rsidRPr="00597B26">
        <w:t>PuTTY</w:t>
      </w:r>
      <w:proofErr w:type="spellEnd"/>
      <w:r w:rsidRPr="00597B26">
        <w:t>是免费的</w:t>
      </w:r>
      <w:r w:rsidRPr="00597B26">
        <w:t>SSH</w:t>
      </w:r>
      <w:r w:rsidRPr="00597B26">
        <w:t>、</w:t>
      </w:r>
      <w:r w:rsidRPr="00597B26">
        <w:t>Telnet</w:t>
      </w:r>
      <w:r w:rsidRPr="00597B26">
        <w:t>程序，也可以使用自己习惯的工具</w:t>
      </w:r>
      <w:r w:rsidRPr="00597B26">
        <w:rPr>
          <w:rFonts w:hint="eastAsia"/>
        </w:rPr>
        <w:t>），在</w:t>
      </w:r>
      <w:r w:rsidRPr="00597B26">
        <w:rPr>
          <w:rFonts w:hint="eastAsia"/>
        </w:rPr>
        <w:t>Host</w:t>
      </w:r>
      <w:r w:rsidRPr="00597B26">
        <w:t xml:space="preserve"> Name</w:t>
      </w:r>
      <w:r w:rsidRPr="00597B26">
        <w:t>处</w:t>
      </w:r>
      <w:r w:rsidRPr="00597B26">
        <w:rPr>
          <w:rFonts w:hint="eastAsia"/>
        </w:rPr>
        <w:t>输入前面申请的</w:t>
      </w:r>
      <w:r w:rsidRPr="00597B26">
        <w:rPr>
          <w:rFonts w:hint="eastAsia"/>
        </w:rPr>
        <w:t>ECS</w:t>
      </w:r>
      <w:r w:rsidRPr="00597B26">
        <w:rPr>
          <w:rFonts w:hint="eastAsia"/>
        </w:rPr>
        <w:t>的</w:t>
      </w:r>
      <w:r w:rsidRPr="005E69D2">
        <w:rPr>
          <w:rFonts w:hint="eastAsia"/>
          <w:b/>
          <w:color w:val="C7000B"/>
        </w:rPr>
        <w:t>公网</w:t>
      </w:r>
      <w:r w:rsidRPr="005E69D2">
        <w:rPr>
          <w:rFonts w:hint="eastAsia"/>
          <w:b/>
          <w:color w:val="C7000B"/>
        </w:rPr>
        <w:t>IP</w:t>
      </w:r>
      <w:r w:rsidRPr="00597B26">
        <w:rPr>
          <w:rFonts w:hint="eastAsia"/>
        </w:rPr>
        <w:t>地址（可以在</w:t>
      </w:r>
      <w:r w:rsidR="005E69D2">
        <w:rPr>
          <w:rFonts w:hint="eastAsia"/>
        </w:rPr>
        <w:t>云服务器</w:t>
      </w:r>
      <w:r w:rsidRPr="00597B26">
        <w:rPr>
          <w:rFonts w:hint="eastAsia"/>
        </w:rPr>
        <w:t>控制台找到</w:t>
      </w:r>
      <w:r w:rsidR="005E69D2">
        <w:rPr>
          <w:rFonts w:hint="eastAsia"/>
        </w:rPr>
        <w:t>对应</w:t>
      </w:r>
      <w:r w:rsidR="005E69D2">
        <w:rPr>
          <w:rFonts w:hint="eastAsia"/>
        </w:rPr>
        <w:t>ECS</w:t>
      </w:r>
      <w:r w:rsidR="005E69D2">
        <w:rPr>
          <w:rFonts w:hint="eastAsia"/>
        </w:rPr>
        <w:t>的</w:t>
      </w:r>
      <w:r w:rsidRPr="00597B26">
        <w:rPr>
          <w:rFonts w:hint="eastAsia"/>
        </w:rPr>
        <w:t>IP</w:t>
      </w:r>
      <w:r w:rsidRPr="00597B26">
        <w:rPr>
          <w:rFonts w:hint="eastAsia"/>
        </w:rPr>
        <w:t>地址），选择</w:t>
      </w:r>
      <w:r w:rsidRPr="00597B26">
        <w:rPr>
          <w:rFonts w:hint="eastAsia"/>
        </w:rPr>
        <w:t>SSH</w:t>
      </w:r>
      <w:r w:rsidRPr="00597B26">
        <w:rPr>
          <w:rFonts w:hint="eastAsia"/>
        </w:rPr>
        <w:t>，点击“</w:t>
      </w:r>
      <w:r w:rsidRPr="00597B26">
        <w:rPr>
          <w:rFonts w:hint="eastAsia"/>
        </w:rPr>
        <w:t>Open</w:t>
      </w:r>
      <w:r w:rsidRPr="00597B26">
        <w:rPr>
          <w:rFonts w:hint="eastAsia"/>
        </w:rPr>
        <w:t>”。</w:t>
      </w:r>
    </w:p>
    <w:p w14:paraId="47F1AD34"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703296" behindDoc="0" locked="0" layoutInCell="1" allowOverlap="1" wp14:anchorId="644FE649" wp14:editId="68427175">
                <wp:simplePos x="0" y="0"/>
                <wp:positionH relativeFrom="margin">
                  <wp:posOffset>2779667</wp:posOffset>
                </wp:positionH>
                <wp:positionV relativeFrom="paragraph">
                  <wp:posOffset>3007360</wp:posOffset>
                </wp:positionV>
                <wp:extent cx="691243" cy="217624"/>
                <wp:effectExtent l="19050" t="19050" r="13970" b="11430"/>
                <wp:wrapNone/>
                <wp:docPr id="201" name="矩形 201"/>
                <wp:cNvGraphicFramePr/>
                <a:graphic xmlns:a="http://schemas.openxmlformats.org/drawingml/2006/main">
                  <a:graphicData uri="http://schemas.microsoft.com/office/word/2010/wordprocessingShape">
                    <wps:wsp>
                      <wps:cNvSpPr/>
                      <wps:spPr>
                        <a:xfrm>
                          <a:off x="0" y="0"/>
                          <a:ext cx="691243" cy="2176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0679B" id="矩形 201" o:spid="_x0000_s1026" style="position:absolute;left:0;text-align:left;margin-left:218.85pt;margin-top:236.8pt;width:54.45pt;height:17.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702272" behindDoc="0" locked="0" layoutInCell="1" allowOverlap="1" wp14:anchorId="580787C5" wp14:editId="33F06A7B">
                <wp:simplePos x="0" y="0"/>
                <wp:positionH relativeFrom="margin">
                  <wp:posOffset>3219450</wp:posOffset>
                </wp:positionH>
                <wp:positionV relativeFrom="paragraph">
                  <wp:posOffset>1057003</wp:posOffset>
                </wp:positionV>
                <wp:extent cx="484414" cy="174172"/>
                <wp:effectExtent l="19050" t="19050" r="11430" b="16510"/>
                <wp:wrapNone/>
                <wp:docPr id="200" name="矩形 200"/>
                <wp:cNvGraphicFramePr/>
                <a:graphic xmlns:a="http://schemas.openxmlformats.org/drawingml/2006/main">
                  <a:graphicData uri="http://schemas.microsoft.com/office/word/2010/wordprocessingShape">
                    <wps:wsp>
                      <wps:cNvSpPr/>
                      <wps:spPr>
                        <a:xfrm>
                          <a:off x="0" y="0"/>
                          <a:ext cx="484414" cy="1741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DADFB" id="矩形 200" o:spid="_x0000_s1026" style="position:absolute;left:0;text-align:left;margin-left:253.5pt;margin-top:83.25pt;width:38.15pt;height:13.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701248" behindDoc="0" locked="0" layoutInCell="1" allowOverlap="1" wp14:anchorId="2931C953" wp14:editId="76054A6B">
                <wp:simplePos x="0" y="0"/>
                <wp:positionH relativeFrom="margin">
                  <wp:posOffset>1935480</wp:posOffset>
                </wp:positionH>
                <wp:positionV relativeFrom="paragraph">
                  <wp:posOffset>785858</wp:posOffset>
                </wp:positionV>
                <wp:extent cx="1627414" cy="190500"/>
                <wp:effectExtent l="19050" t="19050" r="11430" b="19050"/>
                <wp:wrapNone/>
                <wp:docPr id="199" name="矩形 199"/>
                <wp:cNvGraphicFramePr/>
                <a:graphic xmlns:a="http://schemas.openxmlformats.org/drawingml/2006/main">
                  <a:graphicData uri="http://schemas.microsoft.com/office/word/2010/wordprocessingShape">
                    <wps:wsp>
                      <wps:cNvSpPr/>
                      <wps:spPr>
                        <a:xfrm>
                          <a:off x="0" y="0"/>
                          <a:ext cx="1627414" cy="1905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7FBDF" id="矩形 199" o:spid="_x0000_s1026" style="position:absolute;left:0;text-align:left;margin-left:152.4pt;margin-top:61.9pt;width:128.15pt;height: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" filled="f" strokecolor="#c7000b" strokeweight="2.25pt">
                <w10:wrap anchorx="margin"/>
              </v:rect>
            </w:pict>
          </mc:Fallback>
        </mc:AlternateContent>
      </w:r>
      <w:r w:rsidRPr="00597B26">
        <w:rPr>
          <w:noProof/>
        </w:rPr>
        <w:drawing>
          <wp:inline distT="0" distB="0" distL="0" distR="0" wp14:anchorId="4404DFD6" wp14:editId="0A0BDD0D">
            <wp:extent cx="3600000" cy="3247200"/>
            <wp:effectExtent l="0" t="0" r="63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3247200"/>
                    </a:xfrm>
                    <a:prstGeom prst="rect">
                      <a:avLst/>
                    </a:prstGeom>
                  </pic:spPr>
                </pic:pic>
              </a:graphicData>
            </a:graphic>
          </wp:inline>
        </w:drawing>
      </w:r>
    </w:p>
    <w:p w14:paraId="1D8E7BEF" w14:textId="77777777" w:rsidR="003B380D" w:rsidRPr="00597B26" w:rsidRDefault="003B380D" w:rsidP="003B380D">
      <w:pPr>
        <w:pStyle w:val="1e"/>
      </w:pPr>
      <w:r w:rsidRPr="00597B26">
        <w:t>弹出的对话框选择</w:t>
      </w:r>
      <w:r w:rsidRPr="00597B26">
        <w:rPr>
          <w:rFonts w:hint="eastAsia"/>
        </w:rPr>
        <w:t>“是”</w:t>
      </w:r>
    </w:p>
    <w:p w14:paraId="7E3543B5" w14:textId="77777777" w:rsidR="003B380D" w:rsidRPr="00597B26" w:rsidRDefault="003B380D" w:rsidP="003B380D">
      <w:pPr>
        <w:pStyle w:val="1e"/>
      </w:pPr>
      <w:r w:rsidRPr="00597B26">
        <w:rPr>
          <w:noProof/>
        </w:rPr>
        <mc:AlternateContent>
          <mc:Choice Requires="wps">
            <w:drawing>
              <wp:anchor distT="0" distB="0" distL="114300" distR="114300" simplePos="0" relativeHeight="251704320" behindDoc="0" locked="0" layoutInCell="1" allowOverlap="1" wp14:anchorId="042BFA11" wp14:editId="26251673">
                <wp:simplePos x="0" y="0"/>
                <wp:positionH relativeFrom="margin">
                  <wp:posOffset>1064532</wp:posOffset>
                </wp:positionH>
                <wp:positionV relativeFrom="paragraph">
                  <wp:posOffset>2332990</wp:posOffset>
                </wp:positionV>
                <wp:extent cx="592909" cy="234043"/>
                <wp:effectExtent l="19050" t="19050" r="17145" b="13970"/>
                <wp:wrapNone/>
                <wp:docPr id="203" name="矩形 203"/>
                <wp:cNvGraphicFramePr/>
                <a:graphic xmlns:a="http://schemas.openxmlformats.org/drawingml/2006/main">
                  <a:graphicData uri="http://schemas.microsoft.com/office/word/2010/wordprocessingShape">
                    <wps:wsp>
                      <wps:cNvSpPr/>
                      <wps:spPr>
                        <a:xfrm>
                          <a:off x="0" y="0"/>
                          <a:ext cx="592909" cy="2340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C25E" id="矩形 203" o:spid="_x0000_s1026" style="position:absolute;left:0;text-align:left;margin-left:83.8pt;margin-top:183.7pt;width:46.7pt;height:18.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" filled="f" strokecolor="#c7000b" strokeweight="2.25pt">
                <w10:wrap anchorx="margin"/>
              </v:rect>
            </w:pict>
          </mc:Fallback>
        </mc:AlternateContent>
      </w:r>
      <w:r w:rsidRPr="00597B26">
        <w:rPr>
          <w:noProof/>
        </w:rPr>
        <w:drawing>
          <wp:inline distT="0" distB="0" distL="0" distR="0" wp14:anchorId="77DAFD0F" wp14:editId="272B2D00">
            <wp:extent cx="2880000" cy="2646000"/>
            <wp:effectExtent l="0" t="0" r="0" b="25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2646000"/>
                    </a:xfrm>
                    <a:prstGeom prst="rect">
                      <a:avLst/>
                    </a:prstGeom>
                  </pic:spPr>
                </pic:pic>
              </a:graphicData>
            </a:graphic>
          </wp:inline>
        </w:drawing>
      </w:r>
    </w:p>
    <w:p w14:paraId="5C736652" w14:textId="77777777" w:rsidR="003B380D" w:rsidRPr="00597B26" w:rsidRDefault="003B380D" w:rsidP="003B380D">
      <w:pPr>
        <w:pStyle w:val="1e"/>
      </w:pPr>
      <w:r w:rsidRPr="00597B26">
        <w:t>输入用户名</w:t>
      </w:r>
      <w:r w:rsidRPr="00597B26">
        <w:t>root</w:t>
      </w:r>
      <w:r w:rsidRPr="00597B26">
        <w:t>和密码</w:t>
      </w:r>
      <w:r w:rsidRPr="00597B26">
        <w:rPr>
          <w:rFonts w:hint="eastAsia"/>
        </w:rPr>
        <w:t>（</w:t>
      </w:r>
      <w:r w:rsidRPr="00A7284C">
        <w:rPr>
          <w:rFonts w:hint="eastAsia"/>
          <w:b/>
          <w:color w:val="C7000B"/>
        </w:rPr>
        <w:t>此处输入密码不返显字符，直接输入即可</w:t>
      </w:r>
      <w:r w:rsidRPr="00597B26">
        <w:rPr>
          <w:rFonts w:hint="eastAsia"/>
        </w:rPr>
        <w:t>）</w:t>
      </w:r>
      <w:r w:rsidRPr="00597B26">
        <w:t>进行登录</w:t>
      </w:r>
      <w:r w:rsidRPr="00597B26">
        <w:rPr>
          <w:rFonts w:hint="eastAsia"/>
        </w:rPr>
        <w:t>。</w:t>
      </w:r>
    </w:p>
    <w:p w14:paraId="52294376"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706368" behindDoc="0" locked="0" layoutInCell="1" allowOverlap="1" wp14:anchorId="3E6A18EA" wp14:editId="074AA087">
                <wp:simplePos x="0" y="0"/>
                <wp:positionH relativeFrom="margin">
                  <wp:posOffset>2463165</wp:posOffset>
                </wp:positionH>
                <wp:positionV relativeFrom="paragraph">
                  <wp:posOffset>666478</wp:posOffset>
                </wp:positionV>
                <wp:extent cx="592909" cy="114300"/>
                <wp:effectExtent l="19050" t="19050" r="17145" b="19050"/>
                <wp:wrapNone/>
                <wp:docPr id="207" name="矩形 207"/>
                <wp:cNvGraphicFramePr/>
                <a:graphic xmlns:a="http://schemas.openxmlformats.org/drawingml/2006/main">
                  <a:graphicData uri="http://schemas.microsoft.com/office/word/2010/wordprocessingShape">
                    <wps:wsp>
                      <wps:cNvSpPr/>
                      <wps:spPr>
                        <a:xfrm>
                          <a:off x="0" y="0"/>
                          <a:ext cx="592909" cy="1143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6CA5" id="矩形 207" o:spid="_x0000_s1026" style="position:absolute;left:0;text-align:left;margin-left:193.95pt;margin-top:52.5pt;width:46.7pt;height: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705344" behindDoc="0" locked="0" layoutInCell="1" allowOverlap="1" wp14:anchorId="54FD1483" wp14:editId="0C08CBA5">
                <wp:simplePos x="0" y="0"/>
                <wp:positionH relativeFrom="margin">
                  <wp:posOffset>1320800</wp:posOffset>
                </wp:positionH>
                <wp:positionV relativeFrom="paragraph">
                  <wp:posOffset>138067</wp:posOffset>
                </wp:positionV>
                <wp:extent cx="408215" cy="168728"/>
                <wp:effectExtent l="19050" t="19050" r="11430" b="22225"/>
                <wp:wrapNone/>
                <wp:docPr id="206" name="矩形 206"/>
                <wp:cNvGraphicFramePr/>
                <a:graphic xmlns:a="http://schemas.openxmlformats.org/drawingml/2006/main">
                  <a:graphicData uri="http://schemas.microsoft.com/office/word/2010/wordprocessingShape">
                    <wps:wsp>
                      <wps:cNvSpPr/>
                      <wps:spPr>
                        <a:xfrm>
                          <a:off x="0" y="0"/>
                          <a:ext cx="408215" cy="16872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C87E1" id="矩形 206" o:spid="_x0000_s1026" style="position:absolute;left:0;text-align:left;margin-left:104pt;margin-top:10.85pt;width:32.15pt;height:13.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" filled="f" strokecolor="#c7000b" strokeweight="2.25pt">
                <w10:wrap anchorx="margin"/>
              </v:rect>
            </w:pict>
          </mc:Fallback>
        </mc:AlternateContent>
      </w:r>
      <w:r w:rsidRPr="00597B26">
        <w:rPr>
          <w:noProof/>
        </w:rPr>
        <w:drawing>
          <wp:inline distT="0" distB="0" distL="0" distR="0" wp14:anchorId="48793B8D" wp14:editId="6DEE7C6B">
            <wp:extent cx="5400000" cy="3085200"/>
            <wp:effectExtent l="0" t="0" r="0" b="127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00" cy="3085200"/>
                    </a:xfrm>
                    <a:prstGeom prst="rect">
                      <a:avLst/>
                    </a:prstGeom>
                  </pic:spPr>
                </pic:pic>
              </a:graphicData>
            </a:graphic>
          </wp:inline>
        </w:drawing>
      </w:r>
    </w:p>
    <w:p w14:paraId="140DE062" w14:textId="77777777" w:rsidR="003B380D" w:rsidRPr="00597B26" w:rsidRDefault="003B380D" w:rsidP="003B380D">
      <w:pPr>
        <w:pStyle w:val="30"/>
      </w:pPr>
      <w:r w:rsidRPr="00597B26">
        <w:rPr>
          <w:rFonts w:hint="eastAsia"/>
        </w:rPr>
        <w:t>配置</w:t>
      </w:r>
      <w:r w:rsidRPr="00597B26">
        <w:rPr>
          <w:rFonts w:hint="eastAsia"/>
        </w:rPr>
        <w:t>/</w:t>
      </w:r>
      <w:proofErr w:type="spellStart"/>
      <w:r w:rsidRPr="00597B26">
        <w:t>etc</w:t>
      </w:r>
      <w:proofErr w:type="spellEnd"/>
      <w:r w:rsidRPr="00597B26">
        <w:rPr>
          <w:rFonts w:hint="eastAsia"/>
        </w:rPr>
        <w:t>/</w:t>
      </w:r>
      <w:r w:rsidRPr="00597B26">
        <w:t>hosts</w:t>
      </w:r>
      <w:r w:rsidRPr="00597B26">
        <w:t>文件</w:t>
      </w:r>
    </w:p>
    <w:p w14:paraId="7365D342" w14:textId="77777777" w:rsidR="003B380D" w:rsidRPr="00597B26" w:rsidRDefault="003B380D" w:rsidP="003B380D">
      <w:pPr>
        <w:pStyle w:val="1e"/>
      </w:pPr>
      <w:r w:rsidRPr="00597B26">
        <w:t>执行</w:t>
      </w:r>
      <w:r w:rsidRPr="00597B26">
        <w:t xml:space="preserve">vim </w:t>
      </w:r>
      <w:r w:rsidRPr="00597B26">
        <w:rPr>
          <w:rFonts w:hint="eastAsia"/>
        </w:rPr>
        <w:t>/</w:t>
      </w:r>
      <w:proofErr w:type="spellStart"/>
      <w:r w:rsidRPr="00597B26">
        <w:t>etc</w:t>
      </w:r>
      <w:proofErr w:type="spellEnd"/>
      <w:r w:rsidRPr="00597B26">
        <w:rPr>
          <w:rFonts w:hint="eastAsia"/>
        </w:rPr>
        <w:t>/</w:t>
      </w:r>
      <w:r w:rsidRPr="00597B26">
        <w:t>hosts</w:t>
      </w:r>
      <w:r w:rsidRPr="00597B26">
        <w:t>命令使用</w:t>
      </w:r>
      <w:r w:rsidRPr="00597B26">
        <w:t>vim</w:t>
      </w:r>
      <w:r w:rsidRPr="00597B26">
        <w:t>编辑器编辑</w:t>
      </w:r>
      <w:r w:rsidRPr="00597B26">
        <w:t>hosts</w:t>
      </w:r>
      <w:r w:rsidRPr="00597B26">
        <w:t>文件</w:t>
      </w:r>
      <w:r w:rsidRPr="00597B26">
        <w:rPr>
          <w:rFonts w:hint="eastAsia"/>
        </w:rPr>
        <w:t>。</w:t>
      </w:r>
    </w:p>
    <w:p w14:paraId="24668C01"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w:t>
      </w:r>
      <w:r w:rsidRPr="00597B26">
        <w:rPr>
          <w:rFonts w:ascii="Huawei Sans" w:hAnsi="Huawei Sans" w:hint="eastAsia"/>
          <w:shd w:val="pct15" w:color="auto" w:fill="FFFFFF"/>
        </w:rPr>
        <w:t>/</w:t>
      </w:r>
      <w:proofErr w:type="spellStart"/>
      <w:r w:rsidRPr="00597B26">
        <w:rPr>
          <w:rFonts w:ascii="Huawei Sans" w:hAnsi="Huawei Sans"/>
          <w:shd w:val="pct15" w:color="auto" w:fill="FFFFFF"/>
        </w:rPr>
        <w:t>etc</w:t>
      </w:r>
      <w:proofErr w:type="spellEnd"/>
      <w:r w:rsidRPr="00597B26">
        <w:rPr>
          <w:rFonts w:ascii="Huawei Sans" w:hAnsi="Huawei Sans" w:hint="eastAsia"/>
          <w:shd w:val="pct15" w:color="auto" w:fill="FFFFFF"/>
        </w:rPr>
        <w:t>/</w:t>
      </w:r>
      <w:r w:rsidRPr="00597B26">
        <w:rPr>
          <w:rFonts w:ascii="Huawei Sans" w:hAnsi="Huawei Sans"/>
          <w:shd w:val="pct15" w:color="auto" w:fill="FFFFFF"/>
        </w:rPr>
        <w:t>hosts</w:t>
      </w:r>
    </w:p>
    <w:p w14:paraId="0D15D41D" w14:textId="67B74DFA" w:rsidR="003B380D" w:rsidRPr="00597B26" w:rsidRDefault="003B380D" w:rsidP="003B380D">
      <w:pPr>
        <w:pStyle w:val="1e"/>
      </w:pPr>
      <w:r w:rsidRPr="00597B26">
        <w:t>按下</w:t>
      </w:r>
      <w:proofErr w:type="spellStart"/>
      <w:r w:rsidRPr="00597B26">
        <w:t>i</w:t>
      </w:r>
      <w:proofErr w:type="spellEnd"/>
      <w:r w:rsidRPr="00597B26">
        <w:t>键</w:t>
      </w:r>
      <w:r w:rsidRPr="00597B26">
        <w:rPr>
          <w:rFonts w:hint="eastAsia"/>
        </w:rPr>
        <w:t>进入编辑模式，添加</w:t>
      </w:r>
      <w:r w:rsidRPr="00597B26">
        <w:rPr>
          <w:rFonts w:hint="eastAsia"/>
        </w:rPr>
        <w:t>ECS</w:t>
      </w:r>
      <w:r w:rsidRPr="00597B26">
        <w:rPr>
          <w:rFonts w:hint="eastAsia"/>
        </w:rPr>
        <w:t>的</w:t>
      </w:r>
      <w:r w:rsidRPr="00A7284C">
        <w:rPr>
          <w:rFonts w:hint="eastAsia"/>
          <w:b/>
          <w:color w:val="C7000B"/>
        </w:rPr>
        <w:t>私有</w:t>
      </w:r>
      <w:r w:rsidRPr="00A7284C">
        <w:rPr>
          <w:rFonts w:hint="eastAsia"/>
          <w:b/>
          <w:color w:val="C7000B"/>
        </w:rPr>
        <w:t>IP</w:t>
      </w:r>
      <w:r w:rsidRPr="00597B26">
        <w:rPr>
          <w:rFonts w:hint="eastAsia"/>
        </w:rPr>
        <w:t>（</w:t>
      </w:r>
      <w:r w:rsidR="00C9334A" w:rsidRPr="00C9334A">
        <w:rPr>
          <w:rFonts w:hint="eastAsia"/>
        </w:rPr>
        <w:t>可以在云服务器控制台找到对应</w:t>
      </w:r>
      <w:r w:rsidR="00C9334A" w:rsidRPr="00C9334A">
        <w:t>ECS</w:t>
      </w:r>
      <w:r w:rsidR="00C9334A" w:rsidRPr="00C9334A">
        <w:t>的</w:t>
      </w:r>
      <w:r w:rsidR="00C9334A" w:rsidRPr="00C9334A">
        <w:t>IP</w:t>
      </w:r>
      <w:r w:rsidR="00C9334A" w:rsidRPr="00C9334A">
        <w:t>地址</w:t>
      </w:r>
      <w:r w:rsidRPr="00597B26">
        <w:rPr>
          <w:rFonts w:hint="eastAsia"/>
        </w:rPr>
        <w:t>）和</w:t>
      </w:r>
      <w:r w:rsidRPr="00A7284C">
        <w:rPr>
          <w:rFonts w:hint="eastAsia"/>
        </w:rPr>
        <w:t>主机名</w:t>
      </w:r>
      <w:r w:rsidRPr="00597B26">
        <w:rPr>
          <w:rFonts w:hint="eastAsia"/>
        </w:rPr>
        <w:t>（</w:t>
      </w:r>
      <w:r w:rsidRPr="00597B26">
        <w:rPr>
          <w:rFonts w:hint="eastAsia"/>
        </w:rPr>
        <w:t>IP</w:t>
      </w:r>
      <w:r w:rsidRPr="00597B26">
        <w:rPr>
          <w:rFonts w:hint="eastAsia"/>
        </w:rPr>
        <w:t>和主机名之间留有一个空格）。</w:t>
      </w:r>
    </w:p>
    <w:p w14:paraId="19771688"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192.168.0.81 </w:t>
      </w:r>
      <w:proofErr w:type="spellStart"/>
      <w:r w:rsidRPr="00597B26">
        <w:rPr>
          <w:rFonts w:ascii="Huawei Sans" w:hAnsi="Huawei Sans"/>
          <w:shd w:val="pct15" w:color="auto" w:fill="FFFFFF"/>
        </w:rPr>
        <w:t>ecs-bigdatapro</w:t>
      </w:r>
      <w:proofErr w:type="spellEnd"/>
    </w:p>
    <w:p w14:paraId="08A82984" w14:textId="77777777" w:rsidR="003B380D" w:rsidRPr="00597B26" w:rsidRDefault="003B380D" w:rsidP="003B380D">
      <w:pPr>
        <w:pStyle w:val="1e"/>
        <w:rPr>
          <w:noProof/>
        </w:rPr>
      </w:pPr>
      <w:r w:rsidRPr="00597B26">
        <w:rPr>
          <w:noProof/>
        </w:rPr>
        <mc:AlternateContent>
          <mc:Choice Requires="wps">
            <w:drawing>
              <wp:anchor distT="0" distB="0" distL="114300" distR="114300" simplePos="0" relativeHeight="251707392" behindDoc="0" locked="0" layoutInCell="1" allowOverlap="1" wp14:anchorId="7127F9CC" wp14:editId="25A6FABA">
                <wp:simplePos x="0" y="0"/>
                <wp:positionH relativeFrom="margin">
                  <wp:posOffset>656953</wp:posOffset>
                </wp:positionH>
                <wp:positionV relativeFrom="paragraph">
                  <wp:posOffset>316865</wp:posOffset>
                </wp:positionV>
                <wp:extent cx="1545771" cy="136071"/>
                <wp:effectExtent l="19050" t="19050" r="16510" b="16510"/>
                <wp:wrapNone/>
                <wp:docPr id="209" name="矩形 209"/>
                <wp:cNvGraphicFramePr/>
                <a:graphic xmlns:a="http://schemas.openxmlformats.org/drawingml/2006/main">
                  <a:graphicData uri="http://schemas.microsoft.com/office/word/2010/wordprocessingShape">
                    <wps:wsp>
                      <wps:cNvSpPr/>
                      <wps:spPr>
                        <a:xfrm>
                          <a:off x="0" y="0"/>
                          <a:ext cx="1545771" cy="13607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95CCF" id="矩形 209" o:spid="_x0000_s1026" style="position:absolute;left:0;text-align:left;margin-left:51.75pt;margin-top:24.95pt;width:121.7pt;height:10.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" filled="f" strokecolor="#c7000b" strokeweight="2.25pt">
                <w10:wrap anchorx="margin"/>
              </v:rect>
            </w:pict>
          </mc:Fallback>
        </mc:AlternateContent>
      </w:r>
      <w:r w:rsidRPr="00597B26">
        <w:rPr>
          <w:noProof/>
        </w:rPr>
        <w:drawing>
          <wp:inline distT="0" distB="0" distL="0" distR="0" wp14:anchorId="11ED6F8A" wp14:editId="5CDCBCED">
            <wp:extent cx="5400000" cy="853200"/>
            <wp:effectExtent l="19050" t="19050" r="10795" b="2349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00" cy="853200"/>
                    </a:xfrm>
                    <a:prstGeom prst="rect">
                      <a:avLst/>
                    </a:prstGeom>
                    <a:ln w="12700">
                      <a:solidFill>
                        <a:schemeClr val="bg1">
                          <a:lumMod val="85000"/>
                        </a:schemeClr>
                      </a:solidFill>
                    </a:ln>
                  </pic:spPr>
                </pic:pic>
              </a:graphicData>
            </a:graphic>
          </wp:inline>
        </w:drawing>
      </w:r>
    </w:p>
    <w:p w14:paraId="364D52B8" w14:textId="0D8306B5" w:rsidR="003B380D" w:rsidRPr="00597B26" w:rsidRDefault="003B380D" w:rsidP="003B380D">
      <w:pPr>
        <w:pStyle w:val="1e"/>
      </w:pPr>
      <w:r w:rsidRPr="00597B26">
        <w:rPr>
          <w:noProof/>
        </w:rPr>
        <w:t>按</w:t>
      </w:r>
      <w:r w:rsidRPr="00597B26">
        <w:rPr>
          <w:noProof/>
        </w:rPr>
        <w:t>ECS</w:t>
      </w:r>
      <w:r w:rsidRPr="00597B26">
        <w:rPr>
          <w:noProof/>
        </w:rPr>
        <w:t>退出编辑模式</w:t>
      </w:r>
      <w:r w:rsidRPr="00597B26">
        <w:rPr>
          <w:rFonts w:hint="eastAsia"/>
          <w:noProof/>
        </w:rPr>
        <w:t>，</w:t>
      </w:r>
      <w:r w:rsidRPr="00597B26">
        <w:rPr>
          <w:noProof/>
        </w:rPr>
        <w:t>输入</w:t>
      </w:r>
      <w:r w:rsidRPr="00597B26">
        <w:rPr>
          <w:rFonts w:hint="eastAsia"/>
          <w:noProof/>
        </w:rPr>
        <w:t>:</w:t>
      </w:r>
      <w:r w:rsidRPr="00597B26">
        <w:rPr>
          <w:noProof/>
        </w:rPr>
        <w:t>wq</w:t>
      </w:r>
      <w:r w:rsidRPr="00597B26">
        <w:rPr>
          <w:noProof/>
        </w:rPr>
        <w:t>保存并退出编辑器</w:t>
      </w:r>
      <w:r w:rsidRPr="00597B26">
        <w:rPr>
          <w:rFonts w:hint="eastAsia"/>
          <w:noProof/>
        </w:rPr>
        <w:t>。</w:t>
      </w:r>
    </w:p>
    <w:p w14:paraId="4F6B254C" w14:textId="77777777" w:rsidR="003B380D" w:rsidRPr="00597B26" w:rsidRDefault="003B380D" w:rsidP="003B380D">
      <w:pPr>
        <w:pStyle w:val="30"/>
      </w:pPr>
      <w:r w:rsidRPr="00597B26">
        <w:rPr>
          <w:rFonts w:hint="eastAsia"/>
        </w:rPr>
        <w:t>配置节点互信</w:t>
      </w:r>
    </w:p>
    <w:p w14:paraId="5C82C740" w14:textId="77777777" w:rsidR="003B380D" w:rsidRPr="00597B26" w:rsidRDefault="003B380D" w:rsidP="003B380D">
      <w:pPr>
        <w:pStyle w:val="1e"/>
      </w:pPr>
      <w:r w:rsidRPr="00597B26">
        <w:t>执行命令</w:t>
      </w:r>
      <w:proofErr w:type="spellStart"/>
      <w:r w:rsidRPr="00597B26">
        <w:t>ssh-keygen</w:t>
      </w:r>
      <w:proofErr w:type="spellEnd"/>
      <w:r w:rsidRPr="00597B26">
        <w:t xml:space="preserve"> -t </w:t>
      </w:r>
      <w:proofErr w:type="spellStart"/>
      <w:r w:rsidRPr="00597B26">
        <w:t>rsa</w:t>
      </w:r>
      <w:proofErr w:type="spellEnd"/>
      <w:r w:rsidRPr="00597B26">
        <w:t>生成密钥文件</w:t>
      </w:r>
      <w:r w:rsidRPr="00597B26">
        <w:rPr>
          <w:rFonts w:hint="eastAsia"/>
        </w:rPr>
        <w:t>（过程中连续按</w:t>
      </w:r>
      <w:r w:rsidRPr="00597B26">
        <w:rPr>
          <w:rFonts w:hint="eastAsia"/>
        </w:rPr>
        <w:t>3</w:t>
      </w:r>
      <w:r w:rsidRPr="00597B26">
        <w:rPr>
          <w:rFonts w:hint="eastAsia"/>
        </w:rPr>
        <w:t>回车直到命令结束）。</w:t>
      </w:r>
    </w:p>
    <w:p w14:paraId="2022B8A5"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ssh-keygen</w:t>
      </w:r>
      <w:proofErr w:type="spellEnd"/>
      <w:proofErr w:type="gramEnd"/>
      <w:r w:rsidRPr="00597B26">
        <w:rPr>
          <w:rFonts w:ascii="Huawei Sans" w:hAnsi="Huawei Sans"/>
          <w:shd w:val="pct15" w:color="auto" w:fill="FFFFFF"/>
        </w:rPr>
        <w:t xml:space="preserve"> -t </w:t>
      </w:r>
      <w:proofErr w:type="spellStart"/>
      <w:r w:rsidRPr="00597B26">
        <w:rPr>
          <w:rFonts w:ascii="Huawei Sans" w:hAnsi="Huawei Sans"/>
          <w:shd w:val="pct15" w:color="auto" w:fill="FFFFFF"/>
        </w:rPr>
        <w:t>rsa</w:t>
      </w:r>
      <w:proofErr w:type="spellEnd"/>
    </w:p>
    <w:p w14:paraId="6F1255F9" w14:textId="77777777" w:rsidR="003B380D" w:rsidRPr="00597B26" w:rsidRDefault="003B380D" w:rsidP="003B380D">
      <w:pPr>
        <w:pStyle w:val="1e"/>
      </w:pPr>
      <w:r w:rsidRPr="00597B26">
        <w:rPr>
          <w:noProof/>
        </w:rPr>
        <w:lastRenderedPageBreak/>
        <w:drawing>
          <wp:inline distT="0" distB="0" distL="0" distR="0" wp14:anchorId="1B48A7FE" wp14:editId="4D617139">
            <wp:extent cx="5400000" cy="2646000"/>
            <wp:effectExtent l="19050" t="19050" r="10795" b="2159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2646000"/>
                    </a:xfrm>
                    <a:prstGeom prst="rect">
                      <a:avLst/>
                    </a:prstGeom>
                    <a:ln w="12700">
                      <a:solidFill>
                        <a:schemeClr val="bg1">
                          <a:lumMod val="85000"/>
                        </a:schemeClr>
                      </a:solidFill>
                    </a:ln>
                  </pic:spPr>
                </pic:pic>
              </a:graphicData>
            </a:graphic>
          </wp:inline>
        </w:drawing>
      </w:r>
    </w:p>
    <w:p w14:paraId="2D792EF7" w14:textId="77777777" w:rsidR="003B380D" w:rsidRPr="00597B26" w:rsidRDefault="003B380D" w:rsidP="003B380D">
      <w:pPr>
        <w:pStyle w:val="1e"/>
      </w:pPr>
      <w:r w:rsidRPr="00597B26">
        <w:t>可以在</w:t>
      </w:r>
      <w:r w:rsidRPr="00597B26">
        <w:t>/root/.</w:t>
      </w:r>
      <w:proofErr w:type="spellStart"/>
      <w:r w:rsidRPr="00597B26">
        <w:t>ssh</w:t>
      </w:r>
      <w:proofErr w:type="spellEnd"/>
      <w:r w:rsidRPr="00597B26">
        <w:t>目录中看到生成的文件</w:t>
      </w:r>
      <w:r w:rsidRPr="00597B26">
        <w:rPr>
          <w:rFonts w:hint="eastAsia"/>
        </w:rPr>
        <w:t>。</w:t>
      </w:r>
    </w:p>
    <w:p w14:paraId="1D0B76CD"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ll</w:t>
      </w:r>
      <w:proofErr w:type="spellEnd"/>
      <w:proofErr w:type="gramEnd"/>
      <w:r w:rsidRPr="00597B26">
        <w:rPr>
          <w:rFonts w:ascii="Huawei Sans" w:hAnsi="Huawei Sans"/>
          <w:shd w:val="pct15" w:color="auto" w:fill="FFFFFF"/>
        </w:rPr>
        <w:t xml:space="preserve"> /root/.</w:t>
      </w:r>
      <w:proofErr w:type="spellStart"/>
      <w:r w:rsidRPr="00597B26">
        <w:rPr>
          <w:rFonts w:ascii="Huawei Sans" w:hAnsi="Huawei Sans"/>
          <w:shd w:val="pct15" w:color="auto" w:fill="FFFFFF"/>
        </w:rPr>
        <w:t>ssh</w:t>
      </w:r>
      <w:proofErr w:type="spellEnd"/>
      <w:r w:rsidRPr="00597B26">
        <w:rPr>
          <w:rFonts w:ascii="Huawei Sans" w:hAnsi="Huawei Sans"/>
          <w:shd w:val="pct15" w:color="auto" w:fill="FFFFFF"/>
        </w:rPr>
        <w:t>/</w:t>
      </w:r>
    </w:p>
    <w:p w14:paraId="5BD94B5F" w14:textId="77777777" w:rsidR="003B380D" w:rsidRPr="00597B26" w:rsidRDefault="003B380D" w:rsidP="003B380D">
      <w:pPr>
        <w:pStyle w:val="1e"/>
      </w:pPr>
      <w:r w:rsidRPr="00597B26">
        <w:rPr>
          <w:noProof/>
        </w:rPr>
        <mc:AlternateContent>
          <mc:Choice Requires="wps">
            <w:drawing>
              <wp:anchor distT="0" distB="0" distL="114300" distR="114300" simplePos="0" relativeHeight="251708416" behindDoc="0" locked="0" layoutInCell="1" allowOverlap="1" wp14:anchorId="2E416928" wp14:editId="1E6BE805">
                <wp:simplePos x="0" y="0"/>
                <wp:positionH relativeFrom="margin">
                  <wp:posOffset>3133453</wp:posOffset>
                </wp:positionH>
                <wp:positionV relativeFrom="paragraph">
                  <wp:posOffset>351790</wp:posOffset>
                </wp:positionV>
                <wp:extent cx="832757" cy="288471"/>
                <wp:effectExtent l="19050" t="19050" r="24765" b="16510"/>
                <wp:wrapNone/>
                <wp:docPr id="212" name="矩形 212"/>
                <wp:cNvGraphicFramePr/>
                <a:graphic xmlns:a="http://schemas.openxmlformats.org/drawingml/2006/main">
                  <a:graphicData uri="http://schemas.microsoft.com/office/word/2010/wordprocessingShape">
                    <wps:wsp>
                      <wps:cNvSpPr/>
                      <wps:spPr>
                        <a:xfrm>
                          <a:off x="0" y="0"/>
                          <a:ext cx="832757" cy="28847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09597" id="矩形 212" o:spid="_x0000_s1026" style="position:absolute;left:0;text-align:left;margin-left:246.75pt;margin-top:27.7pt;width:65.55pt;height:22.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" filled="f" strokecolor="#c7000b" strokeweight="2.25pt">
                <w10:wrap anchorx="margin"/>
              </v:rect>
            </w:pict>
          </mc:Fallback>
        </mc:AlternateContent>
      </w:r>
      <w:r w:rsidRPr="00597B26">
        <w:rPr>
          <w:noProof/>
        </w:rPr>
        <w:drawing>
          <wp:inline distT="0" distB="0" distL="0" distR="0" wp14:anchorId="2CB0BC0B" wp14:editId="132ABCA1">
            <wp:extent cx="5400000" cy="669600"/>
            <wp:effectExtent l="19050" t="19050" r="10795" b="165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00" cy="669600"/>
                    </a:xfrm>
                    <a:prstGeom prst="rect">
                      <a:avLst/>
                    </a:prstGeom>
                    <a:ln w="12700">
                      <a:solidFill>
                        <a:schemeClr val="bg1">
                          <a:lumMod val="85000"/>
                        </a:schemeClr>
                      </a:solidFill>
                    </a:ln>
                  </pic:spPr>
                </pic:pic>
              </a:graphicData>
            </a:graphic>
          </wp:inline>
        </w:drawing>
      </w:r>
    </w:p>
    <w:p w14:paraId="3A2D5E7E" w14:textId="77777777" w:rsidR="003B380D" w:rsidRPr="00597B26" w:rsidRDefault="003B380D" w:rsidP="003B380D">
      <w:pPr>
        <w:pStyle w:val="1e"/>
      </w:pPr>
      <w:r w:rsidRPr="00597B26">
        <w:rPr>
          <w:rFonts w:hint="eastAsia"/>
        </w:rPr>
        <w:t>使用</w:t>
      </w:r>
      <w:r w:rsidRPr="00597B26">
        <w:rPr>
          <w:rFonts w:hint="eastAsia"/>
        </w:rPr>
        <w:t>cat</w:t>
      </w:r>
      <w:r w:rsidRPr="00597B26">
        <w:rPr>
          <w:rFonts w:hint="eastAsia"/>
        </w:rPr>
        <w:t>命令查看文件内容。</w:t>
      </w:r>
    </w:p>
    <w:p w14:paraId="798EDF96"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cat</w:t>
      </w:r>
      <w:proofErr w:type="gramEnd"/>
      <w:r w:rsidRPr="00597B26">
        <w:rPr>
          <w:rFonts w:ascii="Huawei Sans" w:hAnsi="Huawei Sans"/>
          <w:shd w:val="pct15" w:color="auto" w:fill="FFFFFF"/>
        </w:rPr>
        <w:t xml:space="preserve"> /root/.</w:t>
      </w:r>
      <w:proofErr w:type="spellStart"/>
      <w:r w:rsidRPr="00597B26">
        <w:rPr>
          <w:rFonts w:ascii="Huawei Sans" w:hAnsi="Huawei Sans"/>
          <w:shd w:val="pct15" w:color="auto" w:fill="FFFFFF"/>
        </w:rPr>
        <w:t>ssh</w:t>
      </w:r>
      <w:proofErr w:type="spellEnd"/>
      <w:r w:rsidRPr="00597B26">
        <w:rPr>
          <w:rFonts w:ascii="Huawei Sans" w:hAnsi="Huawei Sans"/>
          <w:shd w:val="pct15" w:color="auto" w:fill="FFFFFF"/>
        </w:rPr>
        <w:t>/id_rsa.pub</w:t>
      </w:r>
    </w:p>
    <w:p w14:paraId="79247932" w14:textId="77777777" w:rsidR="003B380D" w:rsidRPr="00597B26" w:rsidRDefault="003B380D" w:rsidP="003B380D">
      <w:pPr>
        <w:pStyle w:val="1e"/>
      </w:pPr>
      <w:r w:rsidRPr="00597B26">
        <w:rPr>
          <w:noProof/>
        </w:rPr>
        <mc:AlternateContent>
          <mc:Choice Requires="wps">
            <w:drawing>
              <wp:anchor distT="0" distB="0" distL="114300" distR="114300" simplePos="0" relativeHeight="251709440" behindDoc="0" locked="0" layoutInCell="1" allowOverlap="1" wp14:anchorId="69931CAA" wp14:editId="4BBF9E18">
                <wp:simplePos x="0" y="0"/>
                <wp:positionH relativeFrom="margin">
                  <wp:posOffset>667839</wp:posOffset>
                </wp:positionH>
                <wp:positionV relativeFrom="paragraph">
                  <wp:posOffset>118201</wp:posOffset>
                </wp:positionV>
                <wp:extent cx="5398135" cy="511628"/>
                <wp:effectExtent l="19050" t="19050" r="12065" b="22225"/>
                <wp:wrapNone/>
                <wp:docPr id="214" name="矩形 214"/>
                <wp:cNvGraphicFramePr/>
                <a:graphic xmlns:a="http://schemas.openxmlformats.org/drawingml/2006/main">
                  <a:graphicData uri="http://schemas.microsoft.com/office/word/2010/wordprocessingShape">
                    <wps:wsp>
                      <wps:cNvSpPr/>
                      <wps:spPr>
                        <a:xfrm>
                          <a:off x="0" y="0"/>
                          <a:ext cx="5398135" cy="51162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C3B20" id="矩形 214" o:spid="_x0000_s1026" style="position:absolute;left:0;text-align:left;margin-left:52.6pt;margin-top:9.3pt;width:425.05pt;height:40.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" filled="f" strokecolor="#c7000b" strokeweight="2.25pt">
                <w10:wrap anchorx="margin"/>
              </v:rect>
            </w:pict>
          </mc:Fallback>
        </mc:AlternateContent>
      </w:r>
      <w:r w:rsidRPr="00597B26">
        <w:rPr>
          <w:noProof/>
        </w:rPr>
        <w:drawing>
          <wp:inline distT="0" distB="0" distL="0" distR="0" wp14:anchorId="1120CD9F" wp14:editId="327D0A81">
            <wp:extent cx="5400000" cy="712800"/>
            <wp:effectExtent l="19050" t="19050" r="10795" b="1143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00" cy="712800"/>
                    </a:xfrm>
                    <a:prstGeom prst="rect">
                      <a:avLst/>
                    </a:prstGeom>
                    <a:ln w="12700">
                      <a:solidFill>
                        <a:schemeClr val="bg1">
                          <a:lumMod val="85000"/>
                        </a:schemeClr>
                      </a:solidFill>
                    </a:ln>
                  </pic:spPr>
                </pic:pic>
              </a:graphicData>
            </a:graphic>
          </wp:inline>
        </w:drawing>
      </w:r>
    </w:p>
    <w:p w14:paraId="074A6F2D" w14:textId="77777777" w:rsidR="003B380D" w:rsidRPr="00597B26" w:rsidRDefault="003B380D" w:rsidP="003B380D">
      <w:pPr>
        <w:pStyle w:val="1e"/>
      </w:pPr>
      <w:r w:rsidRPr="00597B26">
        <w:rPr>
          <w:noProof/>
        </w:rPr>
        <w:t>复制上面命令输出的内容</w:t>
      </w:r>
      <w:r w:rsidRPr="00597B26">
        <w:rPr>
          <w:rFonts w:hint="eastAsia"/>
          <w:noProof/>
        </w:rPr>
        <w:t>（</w:t>
      </w:r>
      <w:r w:rsidRPr="0064554B">
        <w:rPr>
          <w:rFonts w:hint="eastAsia"/>
          <w:noProof/>
        </w:rPr>
        <w:t>在</w:t>
      </w:r>
      <w:r w:rsidRPr="0064554B">
        <w:rPr>
          <w:noProof/>
        </w:rPr>
        <w:t>PuTTY</w:t>
      </w:r>
      <w:r w:rsidRPr="0064554B">
        <w:rPr>
          <w:rFonts w:hint="eastAsia"/>
          <w:noProof/>
        </w:rPr>
        <w:t>中选中即为复制</w:t>
      </w:r>
      <w:r w:rsidRPr="00597B26">
        <w:rPr>
          <w:rFonts w:hint="eastAsia"/>
          <w:noProof/>
        </w:rPr>
        <w:t>）。</w:t>
      </w:r>
    </w:p>
    <w:p w14:paraId="4D97B623" w14:textId="77777777" w:rsidR="003B380D" w:rsidRPr="00597B26" w:rsidRDefault="003B380D" w:rsidP="003B380D">
      <w:pPr>
        <w:pStyle w:val="1e"/>
      </w:pPr>
      <w:r w:rsidRPr="00597B26">
        <w:rPr>
          <w:noProof/>
        </w:rPr>
        <w:drawing>
          <wp:inline distT="0" distB="0" distL="0" distR="0" wp14:anchorId="0208C41E" wp14:editId="255870CB">
            <wp:extent cx="5400000" cy="709200"/>
            <wp:effectExtent l="19050" t="19050" r="10795" b="1524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709200"/>
                    </a:xfrm>
                    <a:prstGeom prst="rect">
                      <a:avLst/>
                    </a:prstGeom>
                    <a:ln w="12700">
                      <a:solidFill>
                        <a:schemeClr val="bg1">
                          <a:lumMod val="85000"/>
                        </a:schemeClr>
                      </a:solidFill>
                    </a:ln>
                  </pic:spPr>
                </pic:pic>
              </a:graphicData>
            </a:graphic>
          </wp:inline>
        </w:drawing>
      </w:r>
    </w:p>
    <w:p w14:paraId="50333DAC" w14:textId="77777777" w:rsidR="003B380D" w:rsidRPr="00597B26" w:rsidRDefault="003B380D" w:rsidP="003B380D">
      <w:pPr>
        <w:pStyle w:val="1e"/>
      </w:pPr>
      <w:r w:rsidRPr="00597B26">
        <w:rPr>
          <w:rFonts w:hint="eastAsia"/>
        </w:rPr>
        <w:t>使用</w:t>
      </w:r>
      <w:r w:rsidRPr="00597B26">
        <w:rPr>
          <w:rFonts w:hint="eastAsia"/>
        </w:rPr>
        <w:t>vim</w:t>
      </w:r>
      <w:r w:rsidRPr="00597B26">
        <w:rPr>
          <w:rFonts w:hint="eastAsia"/>
        </w:rPr>
        <w:t>命令打开</w:t>
      </w:r>
      <w:proofErr w:type="spellStart"/>
      <w:r w:rsidRPr="00597B26">
        <w:rPr>
          <w:rFonts w:hint="eastAsia"/>
        </w:rPr>
        <w:t>authorized</w:t>
      </w:r>
      <w:r w:rsidRPr="00597B26">
        <w:t>_keys</w:t>
      </w:r>
      <w:proofErr w:type="spellEnd"/>
      <w:r w:rsidRPr="00597B26">
        <w:t>文件</w:t>
      </w:r>
      <w:r w:rsidRPr="00597B26">
        <w:rPr>
          <w:rFonts w:hint="eastAsia"/>
        </w:rPr>
        <w:t>，</w:t>
      </w:r>
      <w:r w:rsidRPr="00597B26">
        <w:t>并把复制的内容粘贴到文件中</w:t>
      </w:r>
      <w:r w:rsidRPr="00597B26">
        <w:rPr>
          <w:rFonts w:hint="eastAsia"/>
        </w:rPr>
        <w:t>（在</w:t>
      </w:r>
      <w:proofErr w:type="spellStart"/>
      <w:r w:rsidRPr="00597B26">
        <w:t>PuTTY</w:t>
      </w:r>
      <w:proofErr w:type="spellEnd"/>
      <w:r w:rsidRPr="00597B26">
        <w:rPr>
          <w:rFonts w:hint="eastAsia"/>
        </w:rPr>
        <w:t>中右键即为粘贴）。</w:t>
      </w:r>
    </w:p>
    <w:p w14:paraId="58D1CAF8" w14:textId="77777777" w:rsidR="003B380D" w:rsidRPr="00597B26" w:rsidRDefault="003B380D" w:rsidP="003B380D">
      <w:pPr>
        <w:pStyle w:val="affffc"/>
        <w:rPr>
          <w:rFonts w:ascii="Huawei Sans" w:hAnsi="Huawei Sans"/>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/root/.</w:t>
      </w:r>
      <w:proofErr w:type="spellStart"/>
      <w:r w:rsidRPr="00597B26">
        <w:rPr>
          <w:rFonts w:ascii="Huawei Sans" w:hAnsi="Huawei Sans"/>
          <w:shd w:val="pct15" w:color="auto" w:fill="FFFFFF"/>
        </w:rPr>
        <w:t>ssh</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authorized_keys</w:t>
      </w:r>
      <w:proofErr w:type="spellEnd"/>
    </w:p>
    <w:p w14:paraId="036483FC" w14:textId="77777777" w:rsidR="003B380D" w:rsidRPr="00597B26" w:rsidRDefault="003B380D" w:rsidP="003B380D">
      <w:pPr>
        <w:pStyle w:val="1e"/>
      </w:pPr>
      <w:r w:rsidRPr="00597B26">
        <w:rPr>
          <w:noProof/>
        </w:rPr>
        <w:drawing>
          <wp:inline distT="0" distB="0" distL="0" distR="0" wp14:anchorId="4CEBD093" wp14:editId="0DAD640F">
            <wp:extent cx="5400000" cy="727200"/>
            <wp:effectExtent l="19050" t="19050" r="10795" b="1587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00" cy="727200"/>
                    </a:xfrm>
                    <a:prstGeom prst="rect">
                      <a:avLst/>
                    </a:prstGeom>
                    <a:ln w="12700">
                      <a:solidFill>
                        <a:schemeClr val="bg1">
                          <a:lumMod val="85000"/>
                        </a:schemeClr>
                      </a:solidFill>
                    </a:ln>
                  </pic:spPr>
                </pic:pic>
              </a:graphicData>
            </a:graphic>
          </wp:inline>
        </w:drawing>
      </w:r>
    </w:p>
    <w:p w14:paraId="4227FFA3" w14:textId="3B7B8AA7" w:rsidR="003B380D" w:rsidRPr="00597B26" w:rsidRDefault="003B380D" w:rsidP="003B380D">
      <w:pPr>
        <w:pStyle w:val="1e"/>
      </w:pPr>
      <w:r w:rsidRPr="00597B26">
        <w:rPr>
          <w:rFonts w:hint="eastAsia"/>
        </w:rPr>
        <w:t>输入</w:t>
      </w:r>
      <w:r w:rsidRPr="00597B26">
        <w:rPr>
          <w:rFonts w:hint="eastAsia"/>
        </w:rPr>
        <w:t>:</w:t>
      </w:r>
      <w:proofErr w:type="spellStart"/>
      <w:r w:rsidRPr="00597B26">
        <w:t>wq</w:t>
      </w:r>
      <w:proofErr w:type="spellEnd"/>
      <w:r w:rsidRPr="00597B26">
        <w:t>保存</w:t>
      </w:r>
      <w:r w:rsidRPr="00597B26">
        <w:rPr>
          <w:rFonts w:hint="eastAsia"/>
        </w:rPr>
        <w:t>并</w:t>
      </w:r>
      <w:r w:rsidRPr="00597B26">
        <w:t>退出</w:t>
      </w:r>
      <w:r w:rsidRPr="00597B26">
        <w:rPr>
          <w:rFonts w:hint="eastAsia"/>
        </w:rPr>
        <w:t>。</w:t>
      </w:r>
    </w:p>
    <w:p w14:paraId="1386E6AF" w14:textId="77777777" w:rsidR="003B380D" w:rsidRPr="00597B26" w:rsidRDefault="003B380D" w:rsidP="003B380D">
      <w:pPr>
        <w:pStyle w:val="30"/>
      </w:pPr>
      <w:r w:rsidRPr="00597B26">
        <w:rPr>
          <w:rFonts w:hint="eastAsia"/>
        </w:rPr>
        <w:t>验证互信</w:t>
      </w:r>
    </w:p>
    <w:p w14:paraId="394C9294" w14:textId="77777777" w:rsidR="003B380D" w:rsidRPr="00597B26" w:rsidRDefault="003B380D" w:rsidP="003B380D">
      <w:pPr>
        <w:pStyle w:val="1e"/>
      </w:pPr>
      <w:r w:rsidRPr="00597B26">
        <w:lastRenderedPageBreak/>
        <w:t>输入</w:t>
      </w:r>
      <w:proofErr w:type="spellStart"/>
      <w:r w:rsidRPr="00597B26">
        <w:t>ssh</w:t>
      </w:r>
      <w:proofErr w:type="spellEnd"/>
      <w:r w:rsidRPr="00597B26">
        <w:t xml:space="preserve"> </w:t>
      </w:r>
      <w:proofErr w:type="spellStart"/>
      <w:r w:rsidRPr="00597B26">
        <w:t>ecs-</w:t>
      </w:r>
      <w:r w:rsidRPr="00597B26">
        <w:rPr>
          <w:rFonts w:hint="eastAsia"/>
        </w:rPr>
        <w:t>bigdata</w:t>
      </w:r>
      <w:r w:rsidRPr="00597B26">
        <w:t>pro</w:t>
      </w:r>
      <w:proofErr w:type="spellEnd"/>
      <w:r w:rsidRPr="00597B26">
        <w:t>（注：</w:t>
      </w:r>
      <w:proofErr w:type="spellStart"/>
      <w:r w:rsidRPr="00597B26">
        <w:t>ecs-</w:t>
      </w:r>
      <w:r w:rsidRPr="00597B26">
        <w:rPr>
          <w:rFonts w:hint="eastAsia"/>
        </w:rPr>
        <w:t>bigdata</w:t>
      </w:r>
      <w:r w:rsidRPr="00597B26">
        <w:t>pro</w:t>
      </w:r>
      <w:proofErr w:type="spellEnd"/>
      <w:r w:rsidRPr="00597B26">
        <w:t>为主机名），选择</w:t>
      </w:r>
      <w:r w:rsidRPr="00597B26">
        <w:t>yes</w:t>
      </w:r>
      <w:r w:rsidRPr="00597B26">
        <w:t>后，确保能够无密码登录即为成功。</w:t>
      </w:r>
    </w:p>
    <w:p w14:paraId="49A00AC9" w14:textId="77777777" w:rsidR="003B380D" w:rsidRPr="00597B26" w:rsidRDefault="003B380D" w:rsidP="003B380D">
      <w:pPr>
        <w:pStyle w:val="1e"/>
      </w:pPr>
      <w:r w:rsidRPr="00597B26">
        <w:rPr>
          <w:noProof/>
        </w:rPr>
        <mc:AlternateContent>
          <mc:Choice Requires="wps">
            <w:drawing>
              <wp:anchor distT="0" distB="0" distL="114300" distR="114300" simplePos="0" relativeHeight="251710464" behindDoc="0" locked="0" layoutInCell="1" allowOverlap="1" wp14:anchorId="4FE43FF5" wp14:editId="02766FCD">
                <wp:simplePos x="0" y="0"/>
                <wp:positionH relativeFrom="margin">
                  <wp:posOffset>4009390</wp:posOffset>
                </wp:positionH>
                <wp:positionV relativeFrom="paragraph">
                  <wp:posOffset>330472</wp:posOffset>
                </wp:positionV>
                <wp:extent cx="348343" cy="146957"/>
                <wp:effectExtent l="19050" t="19050" r="13970" b="24765"/>
                <wp:wrapNone/>
                <wp:docPr id="219" name="矩形 219"/>
                <wp:cNvGraphicFramePr/>
                <a:graphic xmlns:a="http://schemas.openxmlformats.org/drawingml/2006/main">
                  <a:graphicData uri="http://schemas.microsoft.com/office/word/2010/wordprocessingShape">
                    <wps:wsp>
                      <wps:cNvSpPr/>
                      <wps:spPr>
                        <a:xfrm>
                          <a:off x="0" y="0"/>
                          <a:ext cx="348343" cy="14695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D93B8" id="矩形 219" o:spid="_x0000_s1026" style="position:absolute;left:0;text-align:left;margin-left:315.7pt;margin-top:26pt;width:27.45pt;height:11.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" filled="f" strokecolor="#c7000b" strokeweight="2.25pt">
                <w10:wrap anchorx="margin"/>
              </v:rect>
            </w:pict>
          </mc:Fallback>
        </mc:AlternateContent>
      </w:r>
      <w:r w:rsidRPr="00597B26">
        <w:rPr>
          <w:noProof/>
        </w:rPr>
        <w:drawing>
          <wp:inline distT="0" distB="0" distL="0" distR="0" wp14:anchorId="14ABBE21" wp14:editId="1BA9A360">
            <wp:extent cx="5400000" cy="3153600"/>
            <wp:effectExtent l="19050" t="19050" r="10795" b="279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53600"/>
                    </a:xfrm>
                    <a:prstGeom prst="rect">
                      <a:avLst/>
                    </a:prstGeom>
                    <a:ln w="12700">
                      <a:solidFill>
                        <a:schemeClr val="bg1">
                          <a:lumMod val="85000"/>
                        </a:schemeClr>
                      </a:solidFill>
                    </a:ln>
                  </pic:spPr>
                </pic:pic>
              </a:graphicData>
            </a:graphic>
          </wp:inline>
        </w:drawing>
      </w:r>
    </w:p>
    <w:p w14:paraId="1BCAA4C0" w14:textId="77777777" w:rsidR="003B380D" w:rsidRPr="00597B26" w:rsidRDefault="003B380D" w:rsidP="003B380D">
      <w:pPr>
        <w:pStyle w:val="1e"/>
      </w:pPr>
      <w:r w:rsidRPr="00597B26">
        <w:t>输入</w:t>
      </w:r>
      <w:r w:rsidRPr="00597B26">
        <w:t>exit</w:t>
      </w:r>
      <w:r w:rsidRPr="00597B26">
        <w:t>可以关闭</w:t>
      </w:r>
      <w:proofErr w:type="spellStart"/>
      <w:r w:rsidRPr="00597B26">
        <w:t>ssh</w:t>
      </w:r>
      <w:proofErr w:type="spellEnd"/>
      <w:r w:rsidRPr="00597B26">
        <w:t>连接。</w:t>
      </w:r>
    </w:p>
    <w:p w14:paraId="481F2A86" w14:textId="77777777" w:rsidR="003B380D" w:rsidRPr="00597B26" w:rsidRDefault="003B380D" w:rsidP="003B380D">
      <w:pPr>
        <w:pStyle w:val="1e"/>
      </w:pPr>
      <w:r w:rsidRPr="00597B26">
        <w:rPr>
          <w:noProof/>
        </w:rPr>
        <w:drawing>
          <wp:inline distT="0" distB="0" distL="0" distR="0" wp14:anchorId="55ED6ADF" wp14:editId="1029D46A">
            <wp:extent cx="5400000" cy="511200"/>
            <wp:effectExtent l="19050" t="19050" r="10795"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511200"/>
                    </a:xfrm>
                    <a:prstGeom prst="rect">
                      <a:avLst/>
                    </a:prstGeom>
                    <a:ln w="12700">
                      <a:solidFill>
                        <a:schemeClr val="bg1">
                          <a:lumMod val="85000"/>
                        </a:schemeClr>
                      </a:solidFill>
                    </a:ln>
                  </pic:spPr>
                </pic:pic>
              </a:graphicData>
            </a:graphic>
          </wp:inline>
        </w:drawing>
      </w:r>
    </w:p>
    <w:p w14:paraId="6EAF292C" w14:textId="77777777" w:rsidR="003B380D" w:rsidRPr="00597B26" w:rsidRDefault="003B380D" w:rsidP="003B380D">
      <w:pPr>
        <w:pStyle w:val="3"/>
        <w:numPr>
          <w:ilvl w:val="2"/>
          <w:numId w:val="7"/>
        </w:numPr>
      </w:pPr>
      <w:bookmarkStart w:id="48" w:name="_Toc63611129"/>
      <w:r w:rsidRPr="00597B26">
        <w:rPr>
          <w:rFonts w:hint="eastAsia"/>
        </w:rPr>
        <w:t>获取</w:t>
      </w:r>
      <w:r w:rsidRPr="00597B26">
        <w:t>JDK</w:t>
      </w:r>
      <w:r w:rsidRPr="00597B26">
        <w:t>的安装路径</w:t>
      </w:r>
      <w:bookmarkEnd w:id="48"/>
    </w:p>
    <w:p w14:paraId="50CB7CA9" w14:textId="77777777" w:rsidR="003B380D" w:rsidRPr="00597B26" w:rsidRDefault="003B380D" w:rsidP="003B380D">
      <w:pPr>
        <w:pStyle w:val="30"/>
      </w:pPr>
      <w:r w:rsidRPr="00597B26">
        <w:t>确认是否已安装</w:t>
      </w:r>
      <w:r w:rsidRPr="00597B26">
        <w:t>JDK</w:t>
      </w:r>
    </w:p>
    <w:p w14:paraId="297A4D04" w14:textId="3E4439F7" w:rsidR="003B380D" w:rsidRPr="00597B26" w:rsidRDefault="003B380D" w:rsidP="003B380D">
      <w:pPr>
        <w:pStyle w:val="1e"/>
      </w:pPr>
      <w:r w:rsidRPr="00597B26">
        <w:t>执行命令</w:t>
      </w:r>
      <w:r w:rsidR="00E57527">
        <w:t>查询</w:t>
      </w:r>
      <w:r w:rsidR="00DF6067">
        <w:t>J</w:t>
      </w:r>
      <w:r w:rsidR="00E57527">
        <w:t>ava</w:t>
      </w:r>
      <w:r w:rsidR="00E57527">
        <w:t>版本</w:t>
      </w:r>
      <w:r w:rsidR="00E57527">
        <w:rPr>
          <w:rFonts w:hint="eastAsia"/>
        </w:rPr>
        <w:t>。</w:t>
      </w:r>
    </w:p>
    <w:p w14:paraId="53E9625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java</w:t>
      </w:r>
      <w:proofErr w:type="gramEnd"/>
      <w:r w:rsidRPr="00597B26">
        <w:rPr>
          <w:rFonts w:ascii="Huawei Sans" w:hAnsi="Huawei Sans"/>
          <w:shd w:val="pct15" w:color="auto" w:fill="FFFFFF"/>
        </w:rPr>
        <w:t xml:space="preserve"> </w:t>
      </w:r>
      <w:r w:rsidRPr="00597B26">
        <w:rPr>
          <w:rFonts w:ascii="Huawei Sans" w:hAnsi="Huawei Sans" w:hint="eastAsia"/>
          <w:shd w:val="pct15" w:color="auto" w:fill="FFFFFF"/>
        </w:rPr>
        <w:t>-</w:t>
      </w:r>
      <w:r w:rsidRPr="00597B26">
        <w:rPr>
          <w:rFonts w:ascii="Huawei Sans" w:hAnsi="Huawei Sans"/>
          <w:shd w:val="pct15" w:color="auto" w:fill="FFFFFF"/>
        </w:rPr>
        <w:t>version</w:t>
      </w:r>
    </w:p>
    <w:p w14:paraId="3B6DFC1E" w14:textId="77777777" w:rsidR="003B380D" w:rsidRPr="00597B26" w:rsidRDefault="003B380D" w:rsidP="003B380D">
      <w:pPr>
        <w:pStyle w:val="1e"/>
      </w:pPr>
      <w:r w:rsidRPr="00597B26">
        <w:t>若输出如下结果</w:t>
      </w:r>
      <w:r w:rsidRPr="00597B26">
        <w:rPr>
          <w:rFonts w:hint="eastAsia"/>
        </w:rPr>
        <w:t>，</w:t>
      </w:r>
      <w:r w:rsidRPr="00597B26">
        <w:t>则</w:t>
      </w:r>
      <w:r w:rsidRPr="00597B26">
        <w:rPr>
          <w:rFonts w:hint="eastAsia"/>
        </w:rPr>
        <w:t>说明</w:t>
      </w:r>
      <w:r w:rsidRPr="00597B26">
        <w:t>ECS</w:t>
      </w:r>
      <w:r w:rsidRPr="00597B26">
        <w:t>已安装</w:t>
      </w:r>
      <w:r w:rsidRPr="00597B26">
        <w:t>JDK</w:t>
      </w:r>
      <w:r w:rsidRPr="00597B26">
        <w:rPr>
          <w:rFonts w:hint="eastAsia"/>
        </w:rPr>
        <w:t>。</w:t>
      </w:r>
    </w:p>
    <w:p w14:paraId="056DEF4E" w14:textId="77777777" w:rsidR="003B380D" w:rsidRPr="00597B26" w:rsidRDefault="003B380D" w:rsidP="003B380D">
      <w:pPr>
        <w:pStyle w:val="1e"/>
      </w:pPr>
      <w:r w:rsidRPr="00597B26">
        <w:rPr>
          <w:noProof/>
        </w:rPr>
        <w:drawing>
          <wp:inline distT="0" distB="0" distL="0" distR="0" wp14:anchorId="2FC6B376" wp14:editId="74DF7E3F">
            <wp:extent cx="5400000" cy="608400"/>
            <wp:effectExtent l="19050" t="19050" r="10795" b="203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00" cy="608400"/>
                    </a:xfrm>
                    <a:prstGeom prst="rect">
                      <a:avLst/>
                    </a:prstGeom>
                    <a:ln w="12700">
                      <a:solidFill>
                        <a:schemeClr val="bg1">
                          <a:lumMod val="85000"/>
                        </a:schemeClr>
                      </a:solidFill>
                    </a:ln>
                  </pic:spPr>
                </pic:pic>
              </a:graphicData>
            </a:graphic>
          </wp:inline>
        </w:drawing>
      </w:r>
    </w:p>
    <w:p w14:paraId="65824618" w14:textId="77777777" w:rsidR="003B380D" w:rsidRPr="00597B26" w:rsidRDefault="003B380D" w:rsidP="003B380D">
      <w:pPr>
        <w:pStyle w:val="1e"/>
      </w:pPr>
      <w:r w:rsidRPr="00597B26">
        <w:t>否则说明未安装</w:t>
      </w:r>
      <w:r w:rsidRPr="00597B26">
        <w:t>JDK</w:t>
      </w:r>
      <w:r w:rsidRPr="00597B26">
        <w:rPr>
          <w:rFonts w:hint="eastAsia"/>
        </w:rPr>
        <w:t>，</w:t>
      </w:r>
      <w:r w:rsidRPr="00597B26">
        <w:t>则需要参考附录</w:t>
      </w:r>
      <w:r w:rsidRPr="00597B26">
        <w:t>6</w:t>
      </w:r>
      <w:r w:rsidRPr="00597B26">
        <w:t>安装</w:t>
      </w:r>
      <w:proofErr w:type="spellStart"/>
      <w:r w:rsidRPr="00597B26">
        <w:t>OpenJDK</w:t>
      </w:r>
      <w:proofErr w:type="spellEnd"/>
      <w:r w:rsidRPr="00597B26">
        <w:rPr>
          <w:rFonts w:hint="eastAsia"/>
        </w:rPr>
        <w:t>。</w:t>
      </w:r>
    </w:p>
    <w:p w14:paraId="51C800DA" w14:textId="77777777" w:rsidR="003B380D" w:rsidRPr="00597B26" w:rsidRDefault="003B380D" w:rsidP="003B380D">
      <w:pPr>
        <w:pStyle w:val="30"/>
      </w:pPr>
      <w:r w:rsidRPr="00597B26">
        <w:t>获取</w:t>
      </w:r>
      <w:r w:rsidRPr="00597B26">
        <w:t>JDK</w:t>
      </w:r>
      <w:r w:rsidRPr="00597B26">
        <w:t>的实际安装目录</w:t>
      </w:r>
      <w:r w:rsidRPr="00597B26">
        <w:rPr>
          <w:rFonts w:hint="eastAsia"/>
        </w:rPr>
        <w:t>（为后面配置</w:t>
      </w:r>
      <w:r w:rsidRPr="00597B26">
        <w:rPr>
          <w:rFonts w:hint="eastAsia"/>
        </w:rPr>
        <w:t>JAVA</w:t>
      </w:r>
      <w:r w:rsidRPr="00597B26">
        <w:t>_HOME</w:t>
      </w:r>
      <w:r w:rsidRPr="00597B26">
        <w:t>所需要的值</w:t>
      </w:r>
      <w:r w:rsidRPr="00597B26">
        <w:rPr>
          <w:rFonts w:hint="eastAsia"/>
        </w:rPr>
        <w:t>）</w:t>
      </w:r>
    </w:p>
    <w:p w14:paraId="00D587E3" w14:textId="77777777" w:rsidR="003B380D" w:rsidRPr="00597B26" w:rsidRDefault="003B380D" w:rsidP="003B380D">
      <w:pPr>
        <w:pStyle w:val="1e"/>
      </w:pPr>
      <w:r w:rsidRPr="00597B26">
        <w:rPr>
          <w:rFonts w:hint="eastAsia"/>
        </w:rPr>
        <w:t>输入命令</w:t>
      </w:r>
      <w:r w:rsidRPr="00597B26">
        <w:rPr>
          <w:rFonts w:hint="eastAsia"/>
        </w:rPr>
        <w:t>which</w:t>
      </w:r>
      <w:r w:rsidRPr="00597B26">
        <w:rPr>
          <w:rFonts w:hint="eastAsia"/>
        </w:rPr>
        <w:t>获取</w:t>
      </w:r>
      <w:r w:rsidRPr="00597B26">
        <w:rPr>
          <w:rFonts w:hint="eastAsia"/>
        </w:rPr>
        <w:t>JDK</w:t>
      </w:r>
      <w:r w:rsidRPr="00597B26">
        <w:rPr>
          <w:rFonts w:hint="eastAsia"/>
        </w:rPr>
        <w:t>的位置。</w:t>
      </w:r>
    </w:p>
    <w:p w14:paraId="1ACAB708"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which</w:t>
      </w:r>
      <w:proofErr w:type="gramEnd"/>
      <w:r w:rsidRPr="00597B26">
        <w:rPr>
          <w:rFonts w:ascii="Huawei Sans" w:hAnsi="Huawei Sans"/>
          <w:shd w:val="pct15" w:color="auto" w:fill="FFFFFF"/>
        </w:rPr>
        <w:t xml:space="preserve"> java</w:t>
      </w:r>
    </w:p>
    <w:p w14:paraId="6DDC5DC9" w14:textId="77777777" w:rsidR="003B380D" w:rsidRPr="00597B26" w:rsidRDefault="003B380D" w:rsidP="003B380D">
      <w:pPr>
        <w:pStyle w:val="1e"/>
      </w:pPr>
      <w:r w:rsidRPr="00597B26">
        <w:rPr>
          <w:noProof/>
        </w:rPr>
        <mc:AlternateContent>
          <mc:Choice Requires="wps">
            <w:drawing>
              <wp:anchor distT="0" distB="0" distL="114300" distR="114300" simplePos="0" relativeHeight="251737088" behindDoc="0" locked="0" layoutInCell="1" allowOverlap="1" wp14:anchorId="3CFB228F" wp14:editId="0969A28B">
                <wp:simplePos x="0" y="0"/>
                <wp:positionH relativeFrom="margin">
                  <wp:posOffset>670560</wp:posOffset>
                </wp:positionH>
                <wp:positionV relativeFrom="paragraph">
                  <wp:posOffset>132715</wp:posOffset>
                </wp:positionV>
                <wp:extent cx="800100" cy="127635"/>
                <wp:effectExtent l="19050" t="19050" r="19050" b="24765"/>
                <wp:wrapNone/>
                <wp:docPr id="229" name="矩形 229"/>
                <wp:cNvGraphicFramePr/>
                <a:graphic xmlns:a="http://schemas.openxmlformats.org/drawingml/2006/main">
                  <a:graphicData uri="http://schemas.microsoft.com/office/word/2010/wordprocessingShape">
                    <wps:wsp>
                      <wps:cNvSpPr/>
                      <wps:spPr>
                        <a:xfrm>
                          <a:off x="0" y="0"/>
                          <a:ext cx="800100" cy="1276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ECB1A" id="矩形 229" o:spid="_x0000_s1026" style="position:absolute;left:0;text-align:left;margin-left:52.8pt;margin-top:10.45pt;width:63pt;height:10.0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" filled="f" strokecolor="#c7000b" strokeweight="2.25pt">
                <w10:wrap anchorx="margin"/>
              </v:rect>
            </w:pict>
          </mc:Fallback>
        </mc:AlternateContent>
      </w:r>
      <w:r w:rsidRPr="00597B26">
        <w:rPr>
          <w:noProof/>
        </w:rPr>
        <w:drawing>
          <wp:inline distT="0" distB="0" distL="0" distR="0" wp14:anchorId="348D52C3" wp14:editId="2CACD962">
            <wp:extent cx="5400000" cy="244800"/>
            <wp:effectExtent l="19050" t="19050" r="10795" b="222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00" cy="244800"/>
                    </a:xfrm>
                    <a:prstGeom prst="rect">
                      <a:avLst/>
                    </a:prstGeom>
                    <a:ln w="12700">
                      <a:solidFill>
                        <a:schemeClr val="bg1">
                          <a:lumMod val="85000"/>
                        </a:schemeClr>
                      </a:solidFill>
                    </a:ln>
                  </pic:spPr>
                </pic:pic>
              </a:graphicData>
            </a:graphic>
          </wp:inline>
        </w:drawing>
      </w:r>
    </w:p>
    <w:p w14:paraId="3A06CFFC" w14:textId="77777777" w:rsidR="003B380D" w:rsidRPr="00597B26" w:rsidRDefault="003B380D" w:rsidP="003B380D">
      <w:pPr>
        <w:pStyle w:val="1e"/>
      </w:pPr>
      <w:r w:rsidRPr="00597B26">
        <w:t>查看目录信息</w:t>
      </w:r>
      <w:r w:rsidRPr="00597B26">
        <w:rPr>
          <w:rFonts w:hint="eastAsia"/>
        </w:rPr>
        <w:t>（可知目录为一个链接）。</w:t>
      </w:r>
    </w:p>
    <w:p w14:paraId="3265BE41"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lastRenderedPageBreak/>
        <w:t>ll</w:t>
      </w:r>
      <w:proofErr w:type="spellEnd"/>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usr</w:t>
      </w:r>
      <w:proofErr w:type="spellEnd"/>
      <w:r w:rsidRPr="00597B26">
        <w:rPr>
          <w:rFonts w:ascii="Huawei Sans" w:hAnsi="Huawei Sans"/>
          <w:shd w:val="pct15" w:color="auto" w:fill="FFFFFF"/>
        </w:rPr>
        <w:t>/bin/java</w:t>
      </w:r>
    </w:p>
    <w:p w14:paraId="044096F0" w14:textId="77777777" w:rsidR="003B380D" w:rsidRPr="00597B26" w:rsidRDefault="003B380D" w:rsidP="003B380D">
      <w:pPr>
        <w:pStyle w:val="1e"/>
      </w:pPr>
      <w:r w:rsidRPr="00597B26">
        <w:rPr>
          <w:noProof/>
        </w:rPr>
        <mc:AlternateContent>
          <mc:Choice Requires="wps">
            <w:drawing>
              <wp:anchor distT="0" distB="0" distL="114300" distR="114300" simplePos="0" relativeHeight="251738112" behindDoc="0" locked="0" layoutInCell="1" allowOverlap="1" wp14:anchorId="7E1C5692" wp14:editId="2032144E">
                <wp:simplePos x="0" y="0"/>
                <wp:positionH relativeFrom="margin">
                  <wp:posOffset>4023360</wp:posOffset>
                </wp:positionH>
                <wp:positionV relativeFrom="paragraph">
                  <wp:posOffset>100965</wp:posOffset>
                </wp:positionV>
                <wp:extent cx="1358900" cy="153035"/>
                <wp:effectExtent l="19050" t="19050" r="12700" b="18415"/>
                <wp:wrapNone/>
                <wp:docPr id="231" name="矩形 231"/>
                <wp:cNvGraphicFramePr/>
                <a:graphic xmlns:a="http://schemas.openxmlformats.org/drawingml/2006/main">
                  <a:graphicData uri="http://schemas.microsoft.com/office/word/2010/wordprocessingShape">
                    <wps:wsp>
                      <wps:cNvSpPr/>
                      <wps:spPr>
                        <a:xfrm>
                          <a:off x="0" y="0"/>
                          <a:ext cx="1358900" cy="1530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3810A" id="矩形 231" o:spid="_x0000_s1026" style="position:absolute;left:0;text-align:left;margin-left:316.8pt;margin-top:7.95pt;width:107pt;height:12.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" filled="f" strokecolor="#c7000b" strokeweight="2.25pt">
                <w10:wrap anchorx="margin"/>
              </v:rect>
            </w:pict>
          </mc:Fallback>
        </mc:AlternateContent>
      </w:r>
      <w:r w:rsidRPr="00597B26">
        <w:rPr>
          <w:noProof/>
        </w:rPr>
        <w:drawing>
          <wp:inline distT="0" distB="0" distL="0" distR="0" wp14:anchorId="3C41B227" wp14:editId="3F5C5663">
            <wp:extent cx="5400000" cy="237600"/>
            <wp:effectExtent l="19050" t="19050" r="10795" b="1016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00" cy="237600"/>
                    </a:xfrm>
                    <a:prstGeom prst="rect">
                      <a:avLst/>
                    </a:prstGeom>
                    <a:ln w="12700">
                      <a:solidFill>
                        <a:schemeClr val="bg1">
                          <a:lumMod val="85000"/>
                        </a:schemeClr>
                      </a:solidFill>
                    </a:ln>
                  </pic:spPr>
                </pic:pic>
              </a:graphicData>
            </a:graphic>
          </wp:inline>
        </w:drawing>
      </w:r>
    </w:p>
    <w:p w14:paraId="3CEB2810" w14:textId="2823C04E" w:rsidR="003B380D" w:rsidRPr="00597B26" w:rsidRDefault="003B380D" w:rsidP="003B380D">
      <w:pPr>
        <w:pStyle w:val="1e"/>
      </w:pPr>
      <w:r w:rsidRPr="00597B26">
        <w:t>查看链接指向的目录</w:t>
      </w:r>
      <w:r w:rsidRPr="00597B26">
        <w:rPr>
          <w:rFonts w:hint="eastAsia"/>
        </w:rPr>
        <w:t>（可知</w:t>
      </w:r>
      <w:r w:rsidR="00DA7288">
        <w:rPr>
          <w:rFonts w:hint="eastAsia"/>
        </w:rPr>
        <w:t>指向</w:t>
      </w:r>
      <w:r w:rsidRPr="00597B26">
        <w:rPr>
          <w:rFonts w:hint="eastAsia"/>
        </w:rPr>
        <w:t>目录仍为链接）。</w:t>
      </w:r>
    </w:p>
    <w:p w14:paraId="246CD477"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ll</w:t>
      </w:r>
      <w:proofErr w:type="spellEnd"/>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/alternatives/java</w:t>
      </w:r>
    </w:p>
    <w:p w14:paraId="7E1FAD39" w14:textId="77777777" w:rsidR="003B380D" w:rsidRPr="00597B26" w:rsidRDefault="003B380D" w:rsidP="003B380D">
      <w:pPr>
        <w:pStyle w:val="1e"/>
      </w:pPr>
      <w:r w:rsidRPr="00597B26">
        <w:rPr>
          <w:noProof/>
        </w:rPr>
        <w:drawing>
          <wp:inline distT="0" distB="0" distL="0" distR="0" wp14:anchorId="546AF419" wp14:editId="26233EA5">
            <wp:extent cx="5400000" cy="313200"/>
            <wp:effectExtent l="19050" t="19050" r="10795" b="1079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00" cy="313200"/>
                    </a:xfrm>
                    <a:prstGeom prst="rect">
                      <a:avLst/>
                    </a:prstGeom>
                    <a:ln w="12700">
                      <a:solidFill>
                        <a:schemeClr val="bg1">
                          <a:lumMod val="85000"/>
                        </a:schemeClr>
                      </a:solidFill>
                    </a:ln>
                  </pic:spPr>
                </pic:pic>
              </a:graphicData>
            </a:graphic>
          </wp:inline>
        </w:drawing>
      </w:r>
    </w:p>
    <w:p w14:paraId="2045554D" w14:textId="77777777" w:rsidR="003B380D" w:rsidRDefault="003B380D" w:rsidP="003B380D">
      <w:pPr>
        <w:pStyle w:val="1e"/>
      </w:pPr>
      <w:r w:rsidRPr="00597B26">
        <w:rPr>
          <w:rFonts w:hint="eastAsia"/>
        </w:rPr>
        <w:t>继续查看链接指向的目录（可知目录已经是一个普通文件）。</w:t>
      </w:r>
    </w:p>
    <w:p w14:paraId="7E952E73" w14:textId="479CF7A9" w:rsidR="00DA7288" w:rsidRPr="00DA7288" w:rsidRDefault="00DA7288" w:rsidP="00DA7288">
      <w:pPr>
        <w:pStyle w:val="affffc"/>
        <w:rPr>
          <w:rFonts w:ascii="Huawei Sans" w:hAnsi="Huawei Sans"/>
          <w:shd w:val="pct15" w:color="auto" w:fill="FFFFFF"/>
        </w:rPr>
      </w:pPr>
      <w:proofErr w:type="spellStart"/>
      <w:proofErr w:type="gramStart"/>
      <w:r w:rsidRPr="00DA7288">
        <w:rPr>
          <w:rFonts w:ascii="Huawei Sans" w:hAnsi="Huawei Sans"/>
          <w:shd w:val="pct15" w:color="auto" w:fill="FFFFFF"/>
        </w:rPr>
        <w:t>ll</w:t>
      </w:r>
      <w:proofErr w:type="spellEnd"/>
      <w:proofErr w:type="gramEnd"/>
      <w:r w:rsidRPr="00DA7288">
        <w:rPr>
          <w:rFonts w:ascii="Huawei Sans" w:hAnsi="Huawei Sans"/>
          <w:shd w:val="pct15" w:color="auto" w:fill="FFFFFF"/>
        </w:rPr>
        <w:t xml:space="preserve"> /usr/lib/jvm/java-1.8.0-openjdk-1.8.0.242.b08-1.h5.oe1.aarch64/jre/bin/java</w:t>
      </w:r>
    </w:p>
    <w:p w14:paraId="1EE62C8A" w14:textId="77777777" w:rsidR="003B380D" w:rsidRPr="00597B26" w:rsidRDefault="003B380D" w:rsidP="003B380D">
      <w:pPr>
        <w:pStyle w:val="1e"/>
      </w:pPr>
      <w:r w:rsidRPr="00597B26">
        <w:rPr>
          <w:noProof/>
        </w:rPr>
        <w:drawing>
          <wp:inline distT="0" distB="0" distL="0" distR="0" wp14:anchorId="3127186F" wp14:editId="43E121A8">
            <wp:extent cx="5400000" cy="417600"/>
            <wp:effectExtent l="19050" t="19050" r="10795" b="2095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417600"/>
                    </a:xfrm>
                    <a:prstGeom prst="rect">
                      <a:avLst/>
                    </a:prstGeom>
                    <a:ln w="12700">
                      <a:solidFill>
                        <a:schemeClr val="bg1">
                          <a:lumMod val="85000"/>
                        </a:schemeClr>
                      </a:solidFill>
                    </a:ln>
                  </pic:spPr>
                </pic:pic>
              </a:graphicData>
            </a:graphic>
          </wp:inline>
        </w:drawing>
      </w:r>
    </w:p>
    <w:p w14:paraId="7F475B22" w14:textId="77777777" w:rsidR="003B380D" w:rsidRPr="00597B26" w:rsidRDefault="003B380D" w:rsidP="003B380D">
      <w:pPr>
        <w:pStyle w:val="1e"/>
      </w:pPr>
      <w:r w:rsidRPr="00597B26">
        <w:t>则</w:t>
      </w:r>
      <w:proofErr w:type="spellStart"/>
      <w:r w:rsidRPr="00597B26">
        <w:t>jre</w:t>
      </w:r>
      <w:proofErr w:type="spellEnd"/>
      <w:r w:rsidRPr="00597B26">
        <w:t>之前的部分为</w:t>
      </w:r>
      <w:r w:rsidRPr="00597B26">
        <w:t>JDK</w:t>
      </w:r>
      <w:r w:rsidRPr="00597B26">
        <w:t>的实际安装目录</w:t>
      </w:r>
      <w:r w:rsidRPr="00597B26">
        <w:rPr>
          <w:rFonts w:hint="eastAsia"/>
        </w:rPr>
        <w:t>。</w:t>
      </w:r>
    </w:p>
    <w:p w14:paraId="6F801F9C" w14:textId="77777777" w:rsidR="003B380D" w:rsidRPr="00597B26" w:rsidRDefault="003B380D" w:rsidP="003B380D">
      <w:pPr>
        <w:pStyle w:val="affffc"/>
        <w:rPr>
          <w:rFonts w:ascii="Huawei Sans" w:hAnsi="Huawei Sans"/>
        </w:rPr>
      </w:pPr>
      <w:r w:rsidRPr="00597B26">
        <w:rPr>
          <w:rFonts w:ascii="Huawei Sans" w:hAnsi="Huawei Sans"/>
          <w:shd w:val="pct15" w:color="auto" w:fill="FFFFFF"/>
        </w:rPr>
        <w:t>/</w:t>
      </w:r>
      <w:proofErr w:type="spellStart"/>
      <w:r w:rsidRPr="00597B26">
        <w:rPr>
          <w:rFonts w:ascii="Huawei Sans" w:hAnsi="Huawei Sans"/>
          <w:shd w:val="pct15" w:color="auto" w:fill="FFFFFF"/>
        </w:rPr>
        <w:t>usr</w:t>
      </w:r>
      <w:proofErr w:type="spellEnd"/>
      <w:r w:rsidRPr="00597B26">
        <w:rPr>
          <w:rFonts w:ascii="Huawei Sans" w:hAnsi="Huawei Sans"/>
          <w:shd w:val="pct15" w:color="auto" w:fill="FFFFFF"/>
        </w:rPr>
        <w:t>/lib/</w:t>
      </w:r>
      <w:proofErr w:type="spellStart"/>
      <w:r w:rsidRPr="00597B26">
        <w:rPr>
          <w:rFonts w:ascii="Huawei Sans" w:hAnsi="Huawei Sans"/>
          <w:shd w:val="pct15" w:color="auto" w:fill="FFFFFF"/>
        </w:rPr>
        <w:t>jvm</w:t>
      </w:r>
      <w:proofErr w:type="spellEnd"/>
      <w:r w:rsidRPr="00597B26">
        <w:rPr>
          <w:rFonts w:ascii="Huawei Sans" w:hAnsi="Huawei Sans"/>
          <w:shd w:val="pct15" w:color="auto" w:fill="FFFFFF"/>
        </w:rPr>
        <w:t>/java-1.8.0-openjdk-1.8.0.242.b08-1.h5.oe1.aarch64</w:t>
      </w:r>
    </w:p>
    <w:p w14:paraId="2149920B" w14:textId="77777777" w:rsidR="003B380D" w:rsidRPr="00597B26" w:rsidRDefault="003B380D" w:rsidP="003B380D">
      <w:pPr>
        <w:pStyle w:val="1e"/>
      </w:pPr>
      <w:r w:rsidRPr="00597B26">
        <w:rPr>
          <w:rFonts w:hint="eastAsia"/>
        </w:rPr>
        <w:t>记录下此内容，作为后面配置</w:t>
      </w:r>
      <w:r w:rsidRPr="00E40F23">
        <w:rPr>
          <w:rFonts w:hint="eastAsia"/>
          <w:b/>
          <w:color w:val="C7000B"/>
        </w:rPr>
        <w:t>JAVA</w:t>
      </w:r>
      <w:r w:rsidRPr="00E40F23">
        <w:rPr>
          <w:b/>
          <w:color w:val="C7000B"/>
        </w:rPr>
        <w:t>_HOME</w:t>
      </w:r>
      <w:r w:rsidRPr="00597B26">
        <w:t>的值</w:t>
      </w:r>
      <w:r w:rsidRPr="00597B26">
        <w:rPr>
          <w:rFonts w:hint="eastAsia"/>
        </w:rPr>
        <w:t>。</w:t>
      </w:r>
    </w:p>
    <w:p w14:paraId="1E7478E7" w14:textId="77777777" w:rsidR="003B380D" w:rsidRPr="00597B26" w:rsidRDefault="003B380D" w:rsidP="003B380D">
      <w:pPr>
        <w:pStyle w:val="2"/>
        <w:numPr>
          <w:ilvl w:val="1"/>
          <w:numId w:val="7"/>
        </w:numPr>
      </w:pPr>
      <w:bookmarkStart w:id="49" w:name="_Toc48670266"/>
      <w:bookmarkStart w:id="50" w:name="_Toc48729521"/>
      <w:bookmarkStart w:id="51" w:name="_Toc63611130"/>
      <w:r w:rsidRPr="00597B26">
        <w:t>搭建</w:t>
      </w:r>
      <w:r w:rsidRPr="00597B26">
        <w:t>Hadoop</w:t>
      </w:r>
      <w:r w:rsidRPr="00597B26">
        <w:rPr>
          <w:rFonts w:hint="eastAsia"/>
          <w:lang w:eastAsia="zh-CN"/>
        </w:rPr>
        <w:t>伪分布式</w:t>
      </w:r>
      <w:r w:rsidRPr="00597B26">
        <w:t>集群</w:t>
      </w:r>
      <w:bookmarkEnd w:id="49"/>
      <w:bookmarkEnd w:id="50"/>
      <w:bookmarkEnd w:id="51"/>
    </w:p>
    <w:p w14:paraId="754F05A4" w14:textId="77777777" w:rsidR="003B380D" w:rsidRPr="00597B26" w:rsidRDefault="003B380D" w:rsidP="003B380D">
      <w:pPr>
        <w:pStyle w:val="3"/>
        <w:numPr>
          <w:ilvl w:val="2"/>
          <w:numId w:val="7"/>
        </w:numPr>
      </w:pPr>
      <w:bookmarkStart w:id="52" w:name="_Toc63611131"/>
      <w:r w:rsidRPr="00597B26">
        <w:t>Hadoop</w:t>
      </w:r>
      <w:r w:rsidRPr="00597B26">
        <w:t>安装</w:t>
      </w:r>
      <w:bookmarkEnd w:id="52"/>
    </w:p>
    <w:p w14:paraId="7398489B" w14:textId="77777777" w:rsidR="003B380D" w:rsidRPr="00597B26" w:rsidRDefault="003B380D" w:rsidP="003B380D">
      <w:pPr>
        <w:pStyle w:val="30"/>
      </w:pPr>
      <w:r w:rsidRPr="00597B26">
        <w:t>下载</w:t>
      </w:r>
      <w:proofErr w:type="spellStart"/>
      <w:r w:rsidRPr="00597B26">
        <w:t>hadoop</w:t>
      </w:r>
      <w:proofErr w:type="spellEnd"/>
      <w:r w:rsidRPr="00597B26">
        <w:t>安装包</w:t>
      </w:r>
    </w:p>
    <w:p w14:paraId="34264F08" w14:textId="57D1F0A1" w:rsidR="003B380D" w:rsidRPr="00597B26" w:rsidRDefault="003B380D" w:rsidP="003B380D">
      <w:pPr>
        <w:pStyle w:val="1e"/>
      </w:pPr>
      <w:r w:rsidRPr="00597B26">
        <w:rPr>
          <w:rFonts w:hint="eastAsia"/>
        </w:rPr>
        <w:t>进入</w:t>
      </w:r>
      <w:r w:rsidRPr="00597B26">
        <w:t>root</w:t>
      </w:r>
      <w:r w:rsidRPr="00597B26">
        <w:rPr>
          <w:rFonts w:hint="eastAsia"/>
        </w:rPr>
        <w:t>目录，使用</w:t>
      </w:r>
      <w:proofErr w:type="spellStart"/>
      <w:r w:rsidRPr="00597B26">
        <w:rPr>
          <w:rFonts w:hint="eastAsia"/>
        </w:rPr>
        <w:t>wget</w:t>
      </w:r>
      <w:proofErr w:type="spellEnd"/>
      <w:r w:rsidRPr="00597B26">
        <w:rPr>
          <w:rFonts w:hint="eastAsia"/>
        </w:rPr>
        <w:t>命令下载</w:t>
      </w:r>
      <w:proofErr w:type="spellStart"/>
      <w:r w:rsidRPr="00597B26">
        <w:rPr>
          <w:rFonts w:hint="eastAsia"/>
        </w:rPr>
        <w:t>hadoop</w:t>
      </w:r>
      <w:proofErr w:type="spellEnd"/>
      <w:r w:rsidR="001C30EA">
        <w:rPr>
          <w:rFonts w:hint="eastAsia"/>
        </w:rPr>
        <w:t>安装包。</w:t>
      </w:r>
    </w:p>
    <w:p w14:paraId="6F806E84" w14:textId="77777777" w:rsidR="00E745F1" w:rsidRDefault="003B380D" w:rsidP="00E745F1">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/root</w:t>
      </w:r>
    </w:p>
    <w:p w14:paraId="2DEEF107" w14:textId="2D1CB04C" w:rsidR="003B380D" w:rsidRPr="00E745F1" w:rsidRDefault="003B380D" w:rsidP="00E745F1">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wget</w:t>
      </w:r>
      <w:proofErr w:type="spellEnd"/>
      <w:proofErr w:type="gramEnd"/>
      <w:r w:rsidRPr="00597B26">
        <w:rPr>
          <w:rFonts w:ascii="Huawei Sans" w:hAnsi="Huawei Sans"/>
          <w:shd w:val="pct15" w:color="auto" w:fill="FFFFFF"/>
        </w:rPr>
        <w:t xml:space="preserve"> https://archive.apache.org/dist/hadoop/common/hadoop-2.8.3/hadoop-2.8.3.tar.gz</w:t>
      </w:r>
    </w:p>
    <w:p w14:paraId="42A17555" w14:textId="77777777" w:rsidR="003B380D" w:rsidRPr="00597B26" w:rsidRDefault="003B380D" w:rsidP="003B380D">
      <w:pPr>
        <w:pStyle w:val="30"/>
      </w:pPr>
      <w:r w:rsidRPr="00597B26">
        <w:t>创建</w:t>
      </w:r>
      <w:proofErr w:type="spellStart"/>
      <w:r w:rsidRPr="00597B26">
        <w:t>hadoop</w:t>
      </w:r>
      <w:proofErr w:type="spellEnd"/>
      <w:r w:rsidRPr="00597B26">
        <w:t>所需的目录</w:t>
      </w:r>
    </w:p>
    <w:p w14:paraId="471F04E9"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mkdir</w:t>
      </w:r>
      <w:proofErr w:type="spellEnd"/>
      <w:proofErr w:type="gramEnd"/>
      <w:r w:rsidRPr="00597B26">
        <w:rPr>
          <w:rFonts w:ascii="Huawei Sans" w:hAnsi="Huawei Sans"/>
          <w:shd w:val="pct15" w:color="auto" w:fill="FFFFFF"/>
        </w:rPr>
        <w:t xml:space="preserve"> -p /home/modules</w:t>
      </w:r>
    </w:p>
    <w:p w14:paraId="0C0C3FFB"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mkdir</w:t>
      </w:r>
      <w:proofErr w:type="spellEnd"/>
      <w:proofErr w:type="gramEnd"/>
      <w:r w:rsidRPr="00597B26">
        <w:rPr>
          <w:rFonts w:ascii="Huawei Sans" w:hAnsi="Huawei Sans"/>
          <w:shd w:val="pct15" w:color="auto" w:fill="FFFFFF"/>
        </w:rPr>
        <w:t xml:space="preserve"> -p /home/nm/</w:t>
      </w:r>
      <w:proofErr w:type="spellStart"/>
      <w:r w:rsidRPr="00597B26">
        <w:rPr>
          <w:rFonts w:ascii="Huawei Sans" w:hAnsi="Huawei Sans"/>
          <w:shd w:val="pct15" w:color="auto" w:fill="FFFFFF"/>
        </w:rPr>
        <w:t>localdir</w:t>
      </w:r>
      <w:proofErr w:type="spellEnd"/>
    </w:p>
    <w:p w14:paraId="4CFF31C9" w14:textId="77777777" w:rsidR="003B380D" w:rsidRPr="00597B26" w:rsidRDefault="003B380D" w:rsidP="003B380D">
      <w:pPr>
        <w:pStyle w:val="1e"/>
      </w:pPr>
      <w:r w:rsidRPr="00597B26">
        <w:rPr>
          <w:b/>
        </w:rPr>
        <w:t>/home/modules</w:t>
      </w:r>
      <w:r w:rsidRPr="00597B26">
        <w:t>作为</w:t>
      </w:r>
      <w:proofErr w:type="spellStart"/>
      <w:r w:rsidRPr="00597B26">
        <w:t>hadoop</w:t>
      </w:r>
      <w:proofErr w:type="spellEnd"/>
      <w:r w:rsidRPr="00597B26">
        <w:t>的安装目录；</w:t>
      </w:r>
    </w:p>
    <w:p w14:paraId="7525CF4C" w14:textId="77777777" w:rsidR="003B380D" w:rsidRPr="00597B26" w:rsidRDefault="003B380D" w:rsidP="003B380D">
      <w:pPr>
        <w:pStyle w:val="1e"/>
      </w:pPr>
      <w:r w:rsidRPr="00597B26">
        <w:rPr>
          <w:b/>
        </w:rPr>
        <w:t>/home/nm/</w:t>
      </w:r>
      <w:proofErr w:type="spellStart"/>
      <w:r w:rsidRPr="00597B26">
        <w:rPr>
          <w:b/>
        </w:rPr>
        <w:t>localdir</w:t>
      </w:r>
      <w:proofErr w:type="spellEnd"/>
      <w:r w:rsidRPr="00597B26">
        <w:t>作为</w:t>
      </w:r>
      <w:proofErr w:type="spellStart"/>
      <w:r w:rsidRPr="00597B26">
        <w:t>NodeManager</w:t>
      </w:r>
      <w:proofErr w:type="spellEnd"/>
      <w:r w:rsidRPr="00597B26">
        <w:t>的</w:t>
      </w:r>
      <w:r w:rsidRPr="00597B26">
        <w:rPr>
          <w:rFonts w:hint="eastAsia"/>
        </w:rPr>
        <w:t>数据目录</w:t>
      </w:r>
      <w:r w:rsidRPr="00597B26">
        <w:t>，存放执行</w:t>
      </w:r>
      <w:r w:rsidRPr="00597B26">
        <w:t>Container</w:t>
      </w:r>
      <w:r w:rsidRPr="00597B26">
        <w:t>所需的数据和运行过程中产生的临时数据，后面在配置文件</w:t>
      </w:r>
      <w:r w:rsidRPr="00597B26">
        <w:t>yarn-site.xml</w:t>
      </w:r>
      <w:r w:rsidRPr="00597B26">
        <w:t>中会使用</w:t>
      </w:r>
      <w:proofErr w:type="spellStart"/>
      <w:r w:rsidRPr="00597B26">
        <w:t>yarnyarn.nodemanager.local-dirs</w:t>
      </w:r>
      <w:proofErr w:type="spellEnd"/>
      <w:r w:rsidRPr="00597B26">
        <w:t>属性指定。</w:t>
      </w:r>
    </w:p>
    <w:p w14:paraId="468E8A4C" w14:textId="77777777" w:rsidR="003B380D" w:rsidRPr="00597B26" w:rsidRDefault="003B380D" w:rsidP="003B380D">
      <w:pPr>
        <w:pStyle w:val="30"/>
      </w:pPr>
      <w:r w:rsidRPr="00597B26">
        <w:t>安装</w:t>
      </w:r>
      <w:proofErr w:type="spellStart"/>
      <w:r w:rsidRPr="00597B26">
        <w:t>hadoop</w:t>
      </w:r>
      <w:proofErr w:type="spellEnd"/>
    </w:p>
    <w:p w14:paraId="655C70D4" w14:textId="77777777" w:rsidR="003B380D" w:rsidRPr="00597B26" w:rsidRDefault="003B380D" w:rsidP="003B380D">
      <w:pPr>
        <w:pStyle w:val="1e"/>
      </w:pPr>
      <w:r w:rsidRPr="00597B26">
        <w:t>解压</w:t>
      </w:r>
      <w:proofErr w:type="spellStart"/>
      <w:r w:rsidRPr="00597B26">
        <w:t>hadoop</w:t>
      </w:r>
      <w:proofErr w:type="spellEnd"/>
      <w:r w:rsidRPr="00597B26">
        <w:t>安装包。</w:t>
      </w:r>
    </w:p>
    <w:p w14:paraId="2661727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/root</w:t>
      </w:r>
    </w:p>
    <w:p w14:paraId="03705BCE"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tar</w:t>
      </w:r>
      <w:proofErr w:type="gramEnd"/>
      <w:r w:rsidRPr="00597B26">
        <w:rPr>
          <w:rFonts w:ascii="Huawei Sans" w:hAnsi="Huawei Sans"/>
          <w:shd w:val="pct15" w:color="auto" w:fill="FFFFFF"/>
        </w:rPr>
        <w:t xml:space="preserve"> </w:t>
      </w:r>
      <w:r w:rsidRPr="00597B26">
        <w:rPr>
          <w:rFonts w:ascii="Huawei Sans" w:hAnsi="Huawei Sans" w:hint="eastAsia"/>
          <w:shd w:val="pct15" w:color="auto" w:fill="FFFFFF"/>
        </w:rPr>
        <w:t>-</w:t>
      </w:r>
      <w:proofErr w:type="spellStart"/>
      <w:r w:rsidRPr="00597B26">
        <w:rPr>
          <w:rFonts w:ascii="Huawei Sans" w:hAnsi="Huawei Sans"/>
          <w:shd w:val="pct15" w:color="auto" w:fill="FFFFFF"/>
        </w:rPr>
        <w:t>zxvf</w:t>
      </w:r>
      <w:proofErr w:type="spellEnd"/>
      <w:r w:rsidRPr="00597B26">
        <w:rPr>
          <w:rFonts w:ascii="Huawei Sans" w:hAnsi="Huawei Sans"/>
          <w:shd w:val="pct15" w:color="auto" w:fill="FFFFFF"/>
        </w:rPr>
        <w:t xml:space="preserve"> hadoop-2.8.3.tar.gz</w:t>
      </w:r>
    </w:p>
    <w:p w14:paraId="087E9FE4"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lastRenderedPageBreak/>
        <w:t>ll</w:t>
      </w:r>
      <w:proofErr w:type="spellEnd"/>
      <w:proofErr w:type="gramEnd"/>
    </w:p>
    <w:p w14:paraId="7CC8AE30" w14:textId="77777777" w:rsidR="003B380D" w:rsidRPr="00597B26" w:rsidRDefault="003B380D" w:rsidP="003B380D">
      <w:pPr>
        <w:pStyle w:val="2f2"/>
      </w:pPr>
      <w:r w:rsidRPr="00597B26">
        <w:rPr>
          <w:noProof/>
          <w:lang w:eastAsia="zh-CN"/>
        </w:rPr>
        <w:drawing>
          <wp:inline distT="0" distB="0" distL="0" distR="0" wp14:anchorId="2ED500E0" wp14:editId="3C8F58DB">
            <wp:extent cx="5400000" cy="604800"/>
            <wp:effectExtent l="19050" t="19050" r="10795" b="241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604800"/>
                    </a:xfrm>
                    <a:prstGeom prst="rect">
                      <a:avLst/>
                    </a:prstGeom>
                    <a:ln w="12700">
                      <a:solidFill>
                        <a:schemeClr val="bg1">
                          <a:lumMod val="85000"/>
                        </a:schemeClr>
                      </a:solidFill>
                    </a:ln>
                  </pic:spPr>
                </pic:pic>
              </a:graphicData>
            </a:graphic>
          </wp:inline>
        </w:drawing>
      </w:r>
    </w:p>
    <w:p w14:paraId="39CF68C4" w14:textId="77777777" w:rsidR="003B380D" w:rsidRPr="00597B26" w:rsidRDefault="003B380D" w:rsidP="003B380D">
      <w:pPr>
        <w:pStyle w:val="1e"/>
      </w:pPr>
      <w:r w:rsidRPr="00597B26">
        <w:rPr>
          <w:rFonts w:hint="eastAsia"/>
        </w:rPr>
        <w:t>把解压后的目录移动到安装目录下。</w:t>
      </w:r>
    </w:p>
    <w:p w14:paraId="64F2EE75"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mv</w:t>
      </w:r>
      <w:proofErr w:type="gramEnd"/>
      <w:r w:rsidRPr="00597B26">
        <w:rPr>
          <w:rFonts w:ascii="Huawei Sans" w:hAnsi="Huawei Sans"/>
          <w:shd w:val="pct15" w:color="auto" w:fill="FFFFFF"/>
        </w:rPr>
        <w:t xml:space="preserve"> hadoop-2.8.3 /home/modules/</w:t>
      </w:r>
    </w:p>
    <w:p w14:paraId="56B2F4BD"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/home/modules/</w:t>
      </w:r>
    </w:p>
    <w:p w14:paraId="2A63E8A1"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ll</w:t>
      </w:r>
      <w:proofErr w:type="spellEnd"/>
      <w:proofErr w:type="gramEnd"/>
    </w:p>
    <w:p w14:paraId="55E02687" w14:textId="77777777" w:rsidR="003B380D" w:rsidRPr="00597B26" w:rsidRDefault="003B380D" w:rsidP="003B380D">
      <w:pPr>
        <w:pStyle w:val="2f2"/>
      </w:pPr>
      <w:r w:rsidRPr="00597B26">
        <w:rPr>
          <w:noProof/>
          <w:lang w:eastAsia="zh-CN"/>
        </w:rPr>
        <w:drawing>
          <wp:inline distT="0" distB="0" distL="0" distR="0" wp14:anchorId="6250AE56" wp14:editId="4C3CFED8">
            <wp:extent cx="5400000" cy="630000"/>
            <wp:effectExtent l="19050" t="19050" r="10795"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00" cy="630000"/>
                    </a:xfrm>
                    <a:prstGeom prst="rect">
                      <a:avLst/>
                    </a:prstGeom>
                    <a:ln w="12700">
                      <a:solidFill>
                        <a:schemeClr val="bg1">
                          <a:lumMod val="85000"/>
                        </a:schemeClr>
                      </a:solidFill>
                    </a:ln>
                  </pic:spPr>
                </pic:pic>
              </a:graphicData>
            </a:graphic>
          </wp:inline>
        </w:drawing>
      </w:r>
    </w:p>
    <w:p w14:paraId="1332F22C" w14:textId="77777777" w:rsidR="003B380D" w:rsidRPr="00597B26" w:rsidRDefault="003B380D" w:rsidP="003B380D">
      <w:pPr>
        <w:pStyle w:val="30"/>
      </w:pPr>
      <w:r w:rsidRPr="00597B26">
        <w:t>配置系统环境变量</w:t>
      </w:r>
    </w:p>
    <w:p w14:paraId="24812F65" w14:textId="77777777" w:rsidR="003B380D" w:rsidRPr="00597B26" w:rsidRDefault="003B380D" w:rsidP="003B380D">
      <w:pPr>
        <w:pStyle w:val="1e"/>
      </w:pPr>
      <w:r w:rsidRPr="00597B26">
        <w:t>使用</w:t>
      </w:r>
      <w:r w:rsidRPr="00597B26">
        <w:t>vim</w:t>
      </w:r>
      <w:r w:rsidRPr="00597B26">
        <w:t>打开系统配置文件</w:t>
      </w:r>
      <w:r w:rsidRPr="00597B26">
        <w:rPr>
          <w:rFonts w:hint="eastAsia"/>
        </w:rPr>
        <w:t>。</w:t>
      </w:r>
    </w:p>
    <w:p w14:paraId="0B03EC05"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/profile</w:t>
      </w:r>
    </w:p>
    <w:p w14:paraId="30822361" w14:textId="77777777" w:rsidR="003B380D" w:rsidRPr="00597B26" w:rsidRDefault="003B380D" w:rsidP="003B380D">
      <w:pPr>
        <w:pStyle w:val="1e"/>
      </w:pPr>
      <w:r w:rsidRPr="00597B26">
        <w:t>按</w:t>
      </w:r>
      <w:proofErr w:type="spellStart"/>
      <w:r w:rsidRPr="00597B26">
        <w:t>i</w:t>
      </w:r>
      <w:proofErr w:type="spellEnd"/>
      <w:r w:rsidRPr="00597B26">
        <w:t>键进入编辑模式，在文件尾部添加如下内容</w:t>
      </w:r>
      <w:r w:rsidRPr="00597B26">
        <w:rPr>
          <w:b/>
        </w:rPr>
        <w:t>（</w:t>
      </w:r>
      <w:r w:rsidRPr="007C69B7">
        <w:rPr>
          <w:b/>
          <w:color w:val="C7000B"/>
        </w:rPr>
        <w:t>注意</w:t>
      </w:r>
      <w:r w:rsidRPr="007C69B7">
        <w:rPr>
          <w:rFonts w:hint="eastAsia"/>
          <w:b/>
          <w:color w:val="C7000B"/>
        </w:rPr>
        <w:t>JAVA</w:t>
      </w:r>
      <w:r w:rsidRPr="007C69B7">
        <w:rPr>
          <w:b/>
          <w:color w:val="C7000B"/>
        </w:rPr>
        <w:t>_HOME</w:t>
      </w:r>
      <w:r w:rsidRPr="007C69B7">
        <w:rPr>
          <w:b/>
          <w:color w:val="C7000B"/>
        </w:rPr>
        <w:t>的值</w:t>
      </w:r>
      <w:r w:rsidRPr="00597B26">
        <w:rPr>
          <w:b/>
        </w:rPr>
        <w:t>）</w:t>
      </w:r>
      <w:r w:rsidRPr="00597B26">
        <w:rPr>
          <w:rFonts w:hint="eastAsia"/>
        </w:rPr>
        <w:t>：</w:t>
      </w:r>
    </w:p>
    <w:p w14:paraId="0B94167C"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JAVA_HOME</w:t>
      </w:r>
      <w:r w:rsidRPr="00597B26">
        <w:rPr>
          <w:rFonts w:ascii="Huawei Sans" w:hAnsi="Huawei Sans" w:hint="eastAsia"/>
          <w:shd w:val="pct15" w:color="auto" w:fill="FFFFFF"/>
        </w:rPr>
        <w:t>=</w:t>
      </w:r>
      <w:r w:rsidRPr="00597B26">
        <w:rPr>
          <w:rFonts w:ascii="Huawei Sans" w:hAnsi="Huawei Sans"/>
          <w:shd w:val="pct15" w:color="auto" w:fill="FFFFFF"/>
        </w:rPr>
        <w:t>/usr/lib/jvm/java-1.8.0-openjdk-1.8.0.242.b08-1.h5.oe1.aarch64</w:t>
      </w:r>
    </w:p>
    <w:p w14:paraId="4B2F4925"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HADOOP_HOME=/home/modules/hadoop-2.8.3</w:t>
      </w:r>
    </w:p>
    <w:p w14:paraId="7015EFD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PATH=$JAVA_HOME/bin:$PATH</w:t>
      </w:r>
    </w:p>
    <w:p w14:paraId="149E544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PATH=$HADOOP_HOME/bin:$HADOOP_HOME/</w:t>
      </w:r>
      <w:proofErr w:type="spellStart"/>
      <w:r w:rsidRPr="00597B26">
        <w:rPr>
          <w:rFonts w:ascii="Huawei Sans" w:hAnsi="Huawei Sans"/>
          <w:shd w:val="pct15" w:color="auto" w:fill="FFFFFF"/>
        </w:rPr>
        <w:t>sbin</w:t>
      </w:r>
      <w:proofErr w:type="spellEnd"/>
      <w:r w:rsidRPr="00597B26">
        <w:rPr>
          <w:rFonts w:ascii="Huawei Sans" w:hAnsi="Huawei Sans"/>
          <w:shd w:val="pct15" w:color="auto" w:fill="FFFFFF"/>
        </w:rPr>
        <w:t>:$PATH</w:t>
      </w:r>
    </w:p>
    <w:p w14:paraId="19134351"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HADOOP_CLASSPATH=/home/modules/hadoop-2.8.3/share/hadoop/tools/lib/*:$HADOOP_CLASSPATH</w:t>
      </w:r>
    </w:p>
    <w:p w14:paraId="130A3E04" w14:textId="77777777" w:rsidR="003B380D" w:rsidRPr="00597B26" w:rsidRDefault="003B380D" w:rsidP="003B380D">
      <w:pPr>
        <w:pStyle w:val="1e"/>
      </w:pPr>
      <w:r w:rsidRPr="00597B26">
        <w:rPr>
          <w:rFonts w:hint="eastAsia"/>
          <w:b/>
        </w:rPr>
        <w:t>注：其中</w:t>
      </w:r>
      <w:r w:rsidRPr="00597B26">
        <w:rPr>
          <w:rFonts w:hint="eastAsia"/>
          <w:b/>
        </w:rPr>
        <w:t>JAVA</w:t>
      </w:r>
      <w:r w:rsidRPr="00597B26">
        <w:rPr>
          <w:b/>
        </w:rPr>
        <w:t>_HOME</w:t>
      </w:r>
      <w:r w:rsidRPr="00597B26">
        <w:rPr>
          <w:b/>
        </w:rPr>
        <w:t>的值为</w:t>
      </w:r>
      <w:r w:rsidRPr="00597B26">
        <w:rPr>
          <w:b/>
        </w:rPr>
        <w:t>JDK</w:t>
      </w:r>
      <w:r w:rsidRPr="00597B26">
        <w:rPr>
          <w:b/>
        </w:rPr>
        <w:t>安装路径，如果不一致需要自行修改。</w:t>
      </w:r>
    </w:p>
    <w:p w14:paraId="0AF9CCCA" w14:textId="77777777" w:rsidR="003B380D" w:rsidRPr="00597B26" w:rsidRDefault="003B380D" w:rsidP="003B380D">
      <w:pPr>
        <w:pStyle w:val="1e"/>
      </w:pPr>
      <w:r w:rsidRPr="00597B26">
        <w:rPr>
          <w:noProof/>
        </w:rPr>
        <mc:AlternateContent>
          <mc:Choice Requires="wps">
            <w:drawing>
              <wp:anchor distT="0" distB="0" distL="114300" distR="114300" simplePos="0" relativeHeight="251735040" behindDoc="0" locked="0" layoutInCell="1" allowOverlap="1" wp14:anchorId="5B0989FF" wp14:editId="17FFDA33">
                <wp:simplePos x="0" y="0"/>
                <wp:positionH relativeFrom="margin">
                  <wp:posOffset>657860</wp:posOffset>
                </wp:positionH>
                <wp:positionV relativeFrom="paragraph">
                  <wp:posOffset>1026160</wp:posOffset>
                </wp:positionV>
                <wp:extent cx="5418455" cy="717550"/>
                <wp:effectExtent l="19050" t="19050" r="10795" b="25400"/>
                <wp:wrapNone/>
                <wp:docPr id="29" name="矩形 29"/>
                <wp:cNvGraphicFramePr/>
                <a:graphic xmlns:a="http://schemas.openxmlformats.org/drawingml/2006/main">
                  <a:graphicData uri="http://schemas.microsoft.com/office/word/2010/wordprocessingShape">
                    <wps:wsp>
                      <wps:cNvSpPr/>
                      <wps:spPr>
                        <a:xfrm>
                          <a:off x="0" y="0"/>
                          <a:ext cx="5418455" cy="7175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3ABF1" id="矩形 29" o:spid="_x0000_s1026" style="position:absolute;left:0;text-align:left;margin-left:51.8pt;margin-top:80.8pt;width:426.65pt;height:5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" filled="f" strokecolor="#c7000b" strokeweight="2.25pt">
                <w10:wrap anchorx="margin"/>
              </v:rect>
            </w:pict>
          </mc:Fallback>
        </mc:AlternateContent>
      </w:r>
      <w:r w:rsidRPr="00597B26">
        <w:rPr>
          <w:noProof/>
        </w:rPr>
        <w:drawing>
          <wp:inline distT="0" distB="0" distL="0" distR="0" wp14:anchorId="4D6292D8" wp14:editId="59A84AC6">
            <wp:extent cx="5400000" cy="1936800"/>
            <wp:effectExtent l="19050" t="19050" r="10795" b="254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00" cy="1936800"/>
                    </a:xfrm>
                    <a:prstGeom prst="rect">
                      <a:avLst/>
                    </a:prstGeom>
                    <a:ln w="12700">
                      <a:solidFill>
                        <a:schemeClr val="bg1">
                          <a:lumMod val="85000"/>
                        </a:schemeClr>
                      </a:solidFill>
                    </a:ln>
                  </pic:spPr>
                </pic:pic>
              </a:graphicData>
            </a:graphic>
          </wp:inline>
        </w:drawing>
      </w:r>
    </w:p>
    <w:p w14:paraId="2C3210BD" w14:textId="77777777" w:rsidR="003B380D" w:rsidRPr="00597B26" w:rsidRDefault="003B380D" w:rsidP="003B380D">
      <w:pPr>
        <w:pStyle w:val="1e"/>
      </w:pPr>
      <w:r w:rsidRPr="00597B26">
        <w:rPr>
          <w:rFonts w:hint="eastAsia"/>
        </w:rPr>
        <w:t>按</w:t>
      </w:r>
      <w:r w:rsidRPr="00597B26">
        <w:t>ECS</w:t>
      </w:r>
      <w:r w:rsidRPr="00597B26">
        <w:t>退出编辑模式，输入</w:t>
      </w:r>
      <w:r w:rsidRPr="00597B26">
        <w:t>:</w:t>
      </w:r>
      <w:proofErr w:type="spellStart"/>
      <w:r w:rsidRPr="00597B26">
        <w:t>wq</w:t>
      </w:r>
      <w:proofErr w:type="spellEnd"/>
      <w:r w:rsidRPr="00597B26">
        <w:t>保存并退出。</w:t>
      </w:r>
    </w:p>
    <w:p w14:paraId="17B8F4B6" w14:textId="77777777" w:rsidR="003B380D" w:rsidRPr="00597B26" w:rsidRDefault="003B380D" w:rsidP="003B380D">
      <w:pPr>
        <w:pStyle w:val="1e"/>
      </w:pPr>
      <w:r w:rsidRPr="00597B26">
        <w:t>使用</w:t>
      </w:r>
      <w:r w:rsidRPr="00597B26">
        <w:t>source</w:t>
      </w:r>
      <w:r w:rsidRPr="00597B26">
        <w:t>命令使得环境变量生效。</w:t>
      </w:r>
    </w:p>
    <w:p w14:paraId="2D9099A0"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source</w:t>
      </w:r>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/profile</w:t>
      </w:r>
    </w:p>
    <w:p w14:paraId="1F6248BF" w14:textId="77777777" w:rsidR="003B380D" w:rsidRPr="00597B26" w:rsidRDefault="003B380D" w:rsidP="003B380D">
      <w:pPr>
        <w:pStyle w:val="30"/>
      </w:pPr>
      <w:r w:rsidRPr="00597B26">
        <w:t>验证</w:t>
      </w:r>
      <w:proofErr w:type="spellStart"/>
      <w:r w:rsidRPr="00597B26">
        <w:t>hadoop</w:t>
      </w:r>
      <w:proofErr w:type="spellEnd"/>
      <w:r w:rsidRPr="00597B26">
        <w:t>安装</w:t>
      </w:r>
    </w:p>
    <w:p w14:paraId="188D9504" w14:textId="77777777" w:rsidR="003B380D" w:rsidRPr="00597B26" w:rsidRDefault="003B380D" w:rsidP="003B380D">
      <w:pPr>
        <w:pStyle w:val="1e"/>
      </w:pPr>
      <w:r w:rsidRPr="00597B26">
        <w:lastRenderedPageBreak/>
        <w:t>进入</w:t>
      </w:r>
      <w:r w:rsidRPr="00597B26">
        <w:rPr>
          <w:rFonts w:hint="eastAsia"/>
        </w:rPr>
        <w:t>r</w:t>
      </w:r>
      <w:r w:rsidRPr="00597B26">
        <w:t>oot</w:t>
      </w:r>
      <w:r w:rsidRPr="00597B26">
        <w:t>目录，查看</w:t>
      </w:r>
      <w:proofErr w:type="spellStart"/>
      <w:r w:rsidRPr="00597B26">
        <w:t>hadoop</w:t>
      </w:r>
      <w:proofErr w:type="spellEnd"/>
      <w:r w:rsidRPr="00597B26">
        <w:t>版本信息</w:t>
      </w:r>
      <w:r w:rsidRPr="00597B26">
        <w:rPr>
          <w:rFonts w:hint="eastAsia"/>
        </w:rPr>
        <w:t>。</w:t>
      </w:r>
    </w:p>
    <w:p w14:paraId="0A9A74D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hint="eastAsia"/>
          <w:shd w:val="pct15" w:color="auto" w:fill="FFFFFF"/>
        </w:rPr>
        <w:t>c</w:t>
      </w:r>
      <w:r w:rsidRPr="00597B26">
        <w:rPr>
          <w:rFonts w:ascii="Huawei Sans" w:hAnsi="Huawei Sans"/>
          <w:shd w:val="pct15" w:color="auto" w:fill="FFFFFF"/>
        </w:rPr>
        <w:t>d</w:t>
      </w:r>
      <w:proofErr w:type="gramEnd"/>
      <w:r w:rsidRPr="00597B26">
        <w:rPr>
          <w:rFonts w:ascii="Huawei Sans" w:hAnsi="Huawei Sans"/>
          <w:shd w:val="pct15" w:color="auto" w:fill="FFFFFF"/>
        </w:rPr>
        <w:t xml:space="preserve"> /root</w:t>
      </w:r>
    </w:p>
    <w:p w14:paraId="6280893C"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hadoop</w:t>
      </w:r>
      <w:proofErr w:type="spellEnd"/>
      <w:proofErr w:type="gramEnd"/>
      <w:r w:rsidRPr="00597B26">
        <w:rPr>
          <w:rFonts w:ascii="Huawei Sans" w:hAnsi="Huawei Sans"/>
          <w:shd w:val="pct15" w:color="auto" w:fill="FFFFFF"/>
        </w:rPr>
        <w:t xml:space="preserve"> version</w:t>
      </w:r>
    </w:p>
    <w:p w14:paraId="781DA0AE" w14:textId="77777777" w:rsidR="003B380D" w:rsidRPr="00597B26" w:rsidRDefault="003B380D" w:rsidP="003B380D">
      <w:pPr>
        <w:pStyle w:val="1e"/>
      </w:pPr>
      <w:r w:rsidRPr="00597B26">
        <w:rPr>
          <w:noProof/>
        </w:rPr>
        <mc:AlternateContent>
          <mc:Choice Requires="wps">
            <w:drawing>
              <wp:anchor distT="0" distB="0" distL="114300" distR="114300" simplePos="0" relativeHeight="251736064" behindDoc="0" locked="0" layoutInCell="1" allowOverlap="1" wp14:anchorId="284973C2" wp14:editId="24EAAD8C">
                <wp:simplePos x="0" y="0"/>
                <wp:positionH relativeFrom="margin">
                  <wp:posOffset>657860</wp:posOffset>
                </wp:positionH>
                <wp:positionV relativeFrom="paragraph">
                  <wp:posOffset>95250</wp:posOffset>
                </wp:positionV>
                <wp:extent cx="730250" cy="171450"/>
                <wp:effectExtent l="19050" t="19050" r="12700" b="19050"/>
                <wp:wrapNone/>
                <wp:docPr id="228" name="矩形 228"/>
                <wp:cNvGraphicFramePr/>
                <a:graphic xmlns:a="http://schemas.openxmlformats.org/drawingml/2006/main">
                  <a:graphicData uri="http://schemas.microsoft.com/office/word/2010/wordprocessingShape">
                    <wps:wsp>
                      <wps:cNvSpPr/>
                      <wps:spPr>
                        <a:xfrm>
                          <a:off x="0" y="0"/>
                          <a:ext cx="730250" cy="1714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53BC" id="矩形 228" o:spid="_x0000_s1026" style="position:absolute;left:0;text-align:left;margin-left:51.8pt;margin-top:7.5pt;width:57.5pt;height:1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" filled="f" strokecolor="#c7000b" strokeweight="2.25pt">
                <w10:wrap anchorx="margin"/>
              </v:rect>
            </w:pict>
          </mc:Fallback>
        </mc:AlternateContent>
      </w:r>
      <w:r w:rsidRPr="00597B26">
        <w:rPr>
          <w:noProof/>
        </w:rPr>
        <w:drawing>
          <wp:inline distT="0" distB="0" distL="0" distR="0" wp14:anchorId="5A10A60E" wp14:editId="4BBF4AE4">
            <wp:extent cx="5400000" cy="975600"/>
            <wp:effectExtent l="19050" t="19050" r="10795" b="1524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00" cy="975600"/>
                    </a:xfrm>
                    <a:prstGeom prst="rect">
                      <a:avLst/>
                    </a:prstGeom>
                    <a:ln w="12700">
                      <a:solidFill>
                        <a:schemeClr val="bg1">
                          <a:lumMod val="85000"/>
                        </a:schemeClr>
                      </a:solidFill>
                    </a:ln>
                  </pic:spPr>
                </pic:pic>
              </a:graphicData>
            </a:graphic>
          </wp:inline>
        </w:drawing>
      </w:r>
    </w:p>
    <w:p w14:paraId="23AA23E8" w14:textId="77777777" w:rsidR="003B380D" w:rsidRPr="00597B26" w:rsidRDefault="003B380D" w:rsidP="003B380D">
      <w:pPr>
        <w:pStyle w:val="1e"/>
      </w:pPr>
      <w:r w:rsidRPr="00597B26">
        <w:t>正确显示</w:t>
      </w:r>
      <w:proofErr w:type="spellStart"/>
      <w:r w:rsidRPr="00597B26">
        <w:t>hadoop</w:t>
      </w:r>
      <w:proofErr w:type="spellEnd"/>
      <w:r w:rsidRPr="00597B26">
        <w:t>版本信息</w:t>
      </w:r>
      <w:r w:rsidRPr="00597B26">
        <w:rPr>
          <w:rFonts w:hint="eastAsia"/>
        </w:rPr>
        <w:t>，</w:t>
      </w:r>
      <w:r w:rsidRPr="00597B26">
        <w:t>安装完成</w:t>
      </w:r>
      <w:r w:rsidRPr="00597B26">
        <w:rPr>
          <w:rFonts w:hint="eastAsia"/>
        </w:rPr>
        <w:t>。</w:t>
      </w:r>
    </w:p>
    <w:p w14:paraId="513035F3" w14:textId="77777777" w:rsidR="003B380D" w:rsidRPr="00597B26" w:rsidRDefault="003B380D" w:rsidP="003B380D">
      <w:pPr>
        <w:pStyle w:val="3"/>
        <w:numPr>
          <w:ilvl w:val="2"/>
          <w:numId w:val="7"/>
        </w:numPr>
      </w:pPr>
      <w:bookmarkStart w:id="53" w:name="_Toc63611132"/>
      <w:r w:rsidRPr="00597B26">
        <w:t>伪分布式配置</w:t>
      </w:r>
      <w:bookmarkEnd w:id="53"/>
    </w:p>
    <w:p w14:paraId="41928DBC" w14:textId="77777777" w:rsidR="003B380D" w:rsidRPr="00597B26" w:rsidRDefault="003B380D" w:rsidP="003B380D">
      <w:pPr>
        <w:pStyle w:val="30"/>
      </w:pPr>
      <w:r w:rsidRPr="00597B26">
        <w:t>配置</w:t>
      </w:r>
      <w:proofErr w:type="spellStart"/>
      <w:r w:rsidRPr="00597B26">
        <w:t>hadoop</w:t>
      </w:r>
      <w:proofErr w:type="spellEnd"/>
      <w:r w:rsidRPr="00597B26">
        <w:t>的</w:t>
      </w:r>
      <w:r w:rsidRPr="00597B26">
        <w:t>core-site.xml</w:t>
      </w:r>
      <w:r w:rsidRPr="00597B26">
        <w:t>文件</w:t>
      </w:r>
    </w:p>
    <w:p w14:paraId="2E5432B3" w14:textId="77777777" w:rsidR="003B380D" w:rsidRPr="00597B26" w:rsidRDefault="003B380D" w:rsidP="003B380D">
      <w:pPr>
        <w:pStyle w:val="1e"/>
      </w:pPr>
      <w:r w:rsidRPr="00597B26">
        <w:t>使用</w:t>
      </w:r>
      <w:r w:rsidRPr="00597B26">
        <w:t>vim</w:t>
      </w:r>
      <w:r w:rsidRPr="00597B26">
        <w:t>命令打开配置文件。</w:t>
      </w:r>
    </w:p>
    <w:p w14:paraId="6F29C8DA"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/core-site.xml</w:t>
      </w:r>
    </w:p>
    <w:p w14:paraId="310B4C81" w14:textId="77777777" w:rsidR="003B380D" w:rsidRPr="00597B26" w:rsidRDefault="003B380D" w:rsidP="003B380D">
      <w:pPr>
        <w:pStyle w:val="1e"/>
      </w:pPr>
      <w:r w:rsidRPr="00597B26">
        <w:rPr>
          <w:noProof/>
        </w:rPr>
        <mc:AlternateContent>
          <mc:Choice Requires="wps">
            <w:drawing>
              <wp:anchor distT="0" distB="0" distL="114300" distR="114300" simplePos="0" relativeHeight="251711488" behindDoc="0" locked="0" layoutInCell="1" allowOverlap="1" wp14:anchorId="04A8E493" wp14:editId="5E55836A">
                <wp:simplePos x="0" y="0"/>
                <wp:positionH relativeFrom="margin">
                  <wp:posOffset>657860</wp:posOffset>
                </wp:positionH>
                <wp:positionV relativeFrom="paragraph">
                  <wp:posOffset>2247265</wp:posOffset>
                </wp:positionV>
                <wp:extent cx="1168400" cy="298450"/>
                <wp:effectExtent l="19050" t="19050" r="12700" b="25400"/>
                <wp:wrapNone/>
                <wp:docPr id="10" name="矩形 10"/>
                <wp:cNvGraphicFramePr/>
                <a:graphic xmlns:a="http://schemas.openxmlformats.org/drawingml/2006/main">
                  <a:graphicData uri="http://schemas.microsoft.com/office/word/2010/wordprocessingShape">
                    <wps:wsp>
                      <wps:cNvSpPr/>
                      <wps:spPr>
                        <a:xfrm>
                          <a:off x="0" y="0"/>
                          <a:ext cx="1168400" cy="2984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52275" id="矩形 10" o:spid="_x0000_s1026" style="position:absolute;left:0;text-align:left;margin-left:51.8pt;margin-top:176.95pt;width:92pt;height:2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" filled="f" strokecolor="#c7000b" strokeweight="2.25pt">
                <w10:wrap anchorx="margin"/>
              </v:rect>
            </w:pict>
          </mc:Fallback>
        </mc:AlternateContent>
      </w:r>
      <w:r w:rsidRPr="00597B26">
        <w:rPr>
          <w:noProof/>
        </w:rPr>
        <w:drawing>
          <wp:inline distT="0" distB="0" distL="0" distR="0" wp14:anchorId="119F5333" wp14:editId="28478F44">
            <wp:extent cx="5400000" cy="2628000"/>
            <wp:effectExtent l="19050" t="19050" r="10795" b="203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2628000"/>
                    </a:xfrm>
                    <a:prstGeom prst="rect">
                      <a:avLst/>
                    </a:prstGeom>
                    <a:ln w="12700">
                      <a:solidFill>
                        <a:schemeClr val="bg1">
                          <a:lumMod val="85000"/>
                        </a:schemeClr>
                      </a:solidFill>
                    </a:ln>
                  </pic:spPr>
                </pic:pic>
              </a:graphicData>
            </a:graphic>
          </wp:inline>
        </w:drawing>
      </w:r>
    </w:p>
    <w:p w14:paraId="1982CDB4" w14:textId="77777777" w:rsidR="003B380D" w:rsidRPr="00597B26" w:rsidRDefault="003B380D" w:rsidP="003B380D">
      <w:pPr>
        <w:pStyle w:val="1e"/>
      </w:pPr>
      <w:r w:rsidRPr="00597B26">
        <w:rPr>
          <w:rFonts w:hint="eastAsia"/>
        </w:rPr>
        <w:t>按</w:t>
      </w:r>
      <w:proofErr w:type="spellStart"/>
      <w:r w:rsidRPr="00597B26">
        <w:rPr>
          <w:rFonts w:hint="eastAsia"/>
        </w:rPr>
        <w:t>i</w:t>
      </w:r>
      <w:proofErr w:type="spellEnd"/>
      <w:r w:rsidRPr="00597B26">
        <w:rPr>
          <w:rFonts w:hint="eastAsia"/>
        </w:rPr>
        <w:t>键进入编辑模式，复制下面的配置内容粘贴到</w:t>
      </w:r>
      <w:r w:rsidRPr="00597B26">
        <w:rPr>
          <w:rFonts w:hint="eastAsia"/>
        </w:rPr>
        <w:t>&lt;</w:t>
      </w:r>
      <w:r w:rsidRPr="00597B26">
        <w:t>configuration&gt;</w:t>
      </w:r>
      <w:r w:rsidRPr="00597B26">
        <w:t>和</w:t>
      </w:r>
      <w:r w:rsidRPr="00597B26">
        <w:rPr>
          <w:rFonts w:hint="eastAsia"/>
        </w:rPr>
        <w:t>&lt;</w:t>
      </w:r>
      <w:r w:rsidRPr="00597B26">
        <w:t>/configuration&gt;</w:t>
      </w:r>
      <w:r w:rsidRPr="00597B26">
        <w:t>之间</w:t>
      </w:r>
      <w:r w:rsidRPr="00597B26">
        <w:rPr>
          <w:b/>
        </w:rPr>
        <w:t>（</w:t>
      </w:r>
      <w:r w:rsidRPr="00597B26">
        <w:rPr>
          <w:rFonts w:hint="eastAsia"/>
          <w:b/>
        </w:rPr>
        <w:t>其中</w:t>
      </w:r>
      <w:r w:rsidRPr="00597B26">
        <w:rPr>
          <w:b/>
        </w:rPr>
        <w:t xml:space="preserve"> </w:t>
      </w:r>
      <w:proofErr w:type="spellStart"/>
      <w:r w:rsidRPr="00597B26">
        <w:rPr>
          <w:b/>
        </w:rPr>
        <w:t>ecs-</w:t>
      </w:r>
      <w:r w:rsidRPr="00597B26">
        <w:rPr>
          <w:rFonts w:hint="eastAsia"/>
          <w:b/>
        </w:rPr>
        <w:t>bigdata</w:t>
      </w:r>
      <w:r w:rsidRPr="00597B26">
        <w:rPr>
          <w:b/>
        </w:rPr>
        <w:t>pro</w:t>
      </w:r>
      <w:proofErr w:type="spellEnd"/>
      <w:r w:rsidRPr="00597B26">
        <w:rPr>
          <w:b/>
        </w:rPr>
        <w:t>为主机名，如果不一致需要自行修改）</w:t>
      </w:r>
      <w:r w:rsidRPr="00597B26">
        <w:rPr>
          <w:rFonts w:hint="eastAsia"/>
        </w:rPr>
        <w:t>：</w:t>
      </w:r>
    </w:p>
    <w:p w14:paraId="4A1A27E4"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687923D4"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name&gt;</w:t>
      </w:r>
      <w:proofErr w:type="spellStart"/>
      <w:proofErr w:type="gramEnd"/>
      <w:r w:rsidRPr="00597B26">
        <w:rPr>
          <w:rFonts w:ascii="Huawei Sans" w:hAnsi="Huawei Sans"/>
          <w:shd w:val="pct15" w:color="auto" w:fill="FFFFFF"/>
        </w:rPr>
        <w:t>fs.defaultFS</w:t>
      </w:r>
      <w:proofErr w:type="spellEnd"/>
      <w:r w:rsidRPr="00597B26">
        <w:rPr>
          <w:rFonts w:ascii="Huawei Sans" w:hAnsi="Huawei Sans"/>
          <w:shd w:val="pct15" w:color="auto" w:fill="FFFFFF"/>
        </w:rPr>
        <w:t>&lt;/name&gt;</w:t>
      </w:r>
    </w:p>
    <w:p w14:paraId="0A60593B"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hdfs://</w:t>
      </w:r>
      <w:r w:rsidRPr="00597B26">
        <w:rPr>
          <w:rFonts w:ascii="Huawei Sans" w:hAnsi="Huawei Sans"/>
          <w:b/>
          <w:shd w:val="pct15" w:color="auto" w:fill="FFFFFF"/>
        </w:rPr>
        <w:t>ecs-bigdatapro</w:t>
      </w:r>
      <w:r w:rsidRPr="00597B26">
        <w:rPr>
          <w:rFonts w:ascii="Huawei Sans" w:hAnsi="Huawei Sans"/>
          <w:shd w:val="pct15" w:color="auto" w:fill="FFFFFF"/>
        </w:rPr>
        <w:t>:8020&lt;/value&gt;</w:t>
      </w:r>
    </w:p>
    <w:p w14:paraId="2D4BDE6A"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52A041E7"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690D1A00"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hadoop.tmp.dir</w:t>
      </w:r>
      <w:proofErr w:type="spellEnd"/>
      <w:r w:rsidRPr="00597B26">
        <w:rPr>
          <w:rFonts w:ascii="Huawei Sans" w:hAnsi="Huawei Sans"/>
          <w:shd w:val="pct15" w:color="auto" w:fill="FFFFFF"/>
        </w:rPr>
        <w:t>&lt;/name&gt;</w:t>
      </w:r>
    </w:p>
    <w:p w14:paraId="36AB5F19"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&lt;value&gt;/home/modules/hadoop-2.8.3/</w:t>
      </w:r>
      <w:proofErr w:type="spellStart"/>
      <w:r w:rsidRPr="00597B26">
        <w:rPr>
          <w:rFonts w:ascii="Huawei Sans" w:hAnsi="Huawei Sans"/>
          <w:shd w:val="pct15" w:color="auto" w:fill="FFFFFF"/>
        </w:rPr>
        <w:t>tmp</w:t>
      </w:r>
      <w:proofErr w:type="spellEnd"/>
      <w:r w:rsidRPr="00597B26">
        <w:rPr>
          <w:rFonts w:ascii="Huawei Sans" w:hAnsi="Huawei Sans"/>
          <w:shd w:val="pct15" w:color="auto" w:fill="FFFFFF"/>
        </w:rPr>
        <w:t>&lt;/value&gt;</w:t>
      </w:r>
    </w:p>
    <w:p w14:paraId="676C078A"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366A2195" w14:textId="77777777" w:rsidR="003B380D" w:rsidRPr="00597B26" w:rsidRDefault="003B380D" w:rsidP="003B380D">
      <w:pPr>
        <w:pStyle w:val="1e"/>
      </w:pPr>
      <w:r w:rsidRPr="00597B26">
        <w:lastRenderedPageBreak/>
        <w:t>按</w:t>
      </w:r>
      <w:r w:rsidRPr="00597B26">
        <w:t>ECS</w:t>
      </w:r>
      <w:r w:rsidRPr="00597B26">
        <w:t>退出编辑模式，输入</w:t>
      </w:r>
      <w:r w:rsidRPr="00597B26">
        <w:rPr>
          <w:rFonts w:hint="eastAsia"/>
        </w:rPr>
        <w:t>:</w:t>
      </w:r>
      <w:proofErr w:type="spellStart"/>
      <w:r w:rsidRPr="00597B26">
        <w:t>wq</w:t>
      </w:r>
      <w:proofErr w:type="spellEnd"/>
      <w:r w:rsidRPr="00597B26">
        <w:t>保存并退出。</w:t>
      </w:r>
    </w:p>
    <w:p w14:paraId="209732EA" w14:textId="77777777" w:rsidR="003B380D" w:rsidRPr="00597B26" w:rsidRDefault="003B380D" w:rsidP="003B380D">
      <w:pPr>
        <w:pStyle w:val="30"/>
      </w:pPr>
      <w:r w:rsidRPr="00597B26">
        <w:t>配置</w:t>
      </w:r>
      <w:proofErr w:type="spellStart"/>
      <w:r w:rsidRPr="00597B26">
        <w:t>hadoop</w:t>
      </w:r>
      <w:proofErr w:type="spellEnd"/>
      <w:r w:rsidRPr="00597B26">
        <w:t>的</w:t>
      </w:r>
      <w:r w:rsidRPr="00597B26">
        <w:t>hdfs-site.xml</w:t>
      </w:r>
      <w:r w:rsidRPr="00597B26">
        <w:t>文件</w:t>
      </w:r>
    </w:p>
    <w:p w14:paraId="6388F00E" w14:textId="77777777" w:rsidR="003B380D" w:rsidRPr="00597B26" w:rsidRDefault="003B380D" w:rsidP="003B380D">
      <w:pPr>
        <w:pStyle w:val="1e"/>
      </w:pPr>
      <w:r w:rsidRPr="00597B26">
        <w:rPr>
          <w:rFonts w:hint="eastAsia"/>
        </w:rPr>
        <w:t>使用</w:t>
      </w:r>
      <w:r w:rsidRPr="00597B26">
        <w:rPr>
          <w:rFonts w:hint="eastAsia"/>
        </w:rPr>
        <w:t>vim</w:t>
      </w:r>
      <w:r w:rsidRPr="00597B26">
        <w:rPr>
          <w:rFonts w:hint="eastAsia"/>
        </w:rPr>
        <w:t>打开配置文件。</w:t>
      </w:r>
    </w:p>
    <w:p w14:paraId="176E3A01"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/hdfs-site.xml</w:t>
      </w:r>
    </w:p>
    <w:p w14:paraId="7AB407EF" w14:textId="77777777" w:rsidR="003B380D" w:rsidRPr="00597B26" w:rsidRDefault="003B380D" w:rsidP="003B380D">
      <w:pPr>
        <w:pStyle w:val="1e"/>
      </w:pPr>
      <w:r w:rsidRPr="00597B26">
        <w:rPr>
          <w:noProof/>
        </w:rPr>
        <mc:AlternateContent>
          <mc:Choice Requires="wps">
            <w:drawing>
              <wp:anchor distT="0" distB="0" distL="114300" distR="114300" simplePos="0" relativeHeight="251712512" behindDoc="0" locked="0" layoutInCell="1" allowOverlap="1" wp14:anchorId="5C4FDEF8" wp14:editId="7F29C3EE">
                <wp:simplePos x="0" y="0"/>
                <wp:positionH relativeFrom="margin">
                  <wp:posOffset>664210</wp:posOffset>
                </wp:positionH>
                <wp:positionV relativeFrom="paragraph">
                  <wp:posOffset>2183765</wp:posOffset>
                </wp:positionV>
                <wp:extent cx="1168400" cy="425450"/>
                <wp:effectExtent l="19050" t="19050" r="12700" b="12700"/>
                <wp:wrapNone/>
                <wp:docPr id="13" name="矩形 13"/>
                <wp:cNvGraphicFramePr/>
                <a:graphic xmlns:a="http://schemas.openxmlformats.org/drawingml/2006/main">
                  <a:graphicData uri="http://schemas.microsoft.com/office/word/2010/wordprocessingShape">
                    <wps:wsp>
                      <wps:cNvSpPr/>
                      <wps:spPr>
                        <a:xfrm>
                          <a:off x="0" y="0"/>
                          <a:ext cx="1168400" cy="4254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5947" id="矩形 13" o:spid="_x0000_s1026" style="position:absolute;left:0;text-align:left;margin-left:52.3pt;margin-top:171.95pt;width:92pt;height:3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" filled="f" strokecolor="#c7000b" strokeweight="2.25pt">
                <w10:wrap anchorx="margin"/>
              </v:rect>
            </w:pict>
          </mc:Fallback>
        </mc:AlternateContent>
      </w:r>
      <w:r w:rsidRPr="00597B26">
        <w:rPr>
          <w:noProof/>
        </w:rPr>
        <w:drawing>
          <wp:inline distT="0" distB="0" distL="0" distR="0" wp14:anchorId="004E7AA0" wp14:editId="5DC2F4A9">
            <wp:extent cx="5400000" cy="2667600"/>
            <wp:effectExtent l="19050" t="19050" r="10795"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00" cy="2667600"/>
                    </a:xfrm>
                    <a:prstGeom prst="rect">
                      <a:avLst/>
                    </a:prstGeom>
                    <a:ln w="12700">
                      <a:solidFill>
                        <a:schemeClr val="bg1">
                          <a:lumMod val="85000"/>
                        </a:schemeClr>
                      </a:solidFill>
                    </a:ln>
                  </pic:spPr>
                </pic:pic>
              </a:graphicData>
            </a:graphic>
          </wp:inline>
        </w:drawing>
      </w:r>
    </w:p>
    <w:p w14:paraId="67A15847" w14:textId="77777777" w:rsidR="003B380D" w:rsidRPr="00597B26" w:rsidRDefault="003B380D" w:rsidP="003B380D">
      <w:pPr>
        <w:pStyle w:val="1e"/>
      </w:pPr>
      <w:r w:rsidRPr="00597B26">
        <w:rPr>
          <w:rFonts w:hint="eastAsia"/>
        </w:rPr>
        <w:t>按</w:t>
      </w:r>
      <w:proofErr w:type="spellStart"/>
      <w:r w:rsidRPr="00597B26">
        <w:rPr>
          <w:rFonts w:hint="eastAsia"/>
        </w:rPr>
        <w:t>i</w:t>
      </w:r>
      <w:proofErr w:type="spellEnd"/>
      <w:r w:rsidRPr="00597B26">
        <w:rPr>
          <w:rFonts w:hint="eastAsia"/>
        </w:rPr>
        <w:t>键进入编辑模式，复制下面的配置内容粘贴到</w:t>
      </w:r>
      <w:r w:rsidRPr="00597B26">
        <w:rPr>
          <w:rFonts w:hint="eastAsia"/>
        </w:rPr>
        <w:t>&lt;</w:t>
      </w:r>
      <w:r w:rsidRPr="00597B26">
        <w:t>configuration&gt;</w:t>
      </w:r>
      <w:r w:rsidRPr="00597B26">
        <w:t>和</w:t>
      </w:r>
      <w:r w:rsidRPr="00597B26">
        <w:rPr>
          <w:rFonts w:hint="eastAsia"/>
        </w:rPr>
        <w:t>&lt;</w:t>
      </w:r>
      <w:r w:rsidRPr="00597B26">
        <w:t>/configuration&gt;</w:t>
      </w:r>
      <w:r w:rsidRPr="00597B26">
        <w:t>之间</w:t>
      </w:r>
      <w:r w:rsidRPr="00597B26">
        <w:rPr>
          <w:b/>
        </w:rPr>
        <w:t>注</w:t>
      </w:r>
      <w:r w:rsidRPr="00597B26">
        <w:rPr>
          <w:rFonts w:hint="eastAsia"/>
          <w:b/>
        </w:rPr>
        <w:t>（其中两处</w:t>
      </w:r>
      <w:proofErr w:type="spellStart"/>
      <w:r w:rsidRPr="00597B26">
        <w:rPr>
          <w:b/>
        </w:rPr>
        <w:t>ecs-</w:t>
      </w:r>
      <w:r w:rsidRPr="00597B26">
        <w:rPr>
          <w:rFonts w:hint="eastAsia"/>
          <w:b/>
        </w:rPr>
        <w:t>bigdata</w:t>
      </w:r>
      <w:r w:rsidRPr="00597B26">
        <w:rPr>
          <w:b/>
        </w:rPr>
        <w:t>pro</w:t>
      </w:r>
      <w:proofErr w:type="spellEnd"/>
      <w:r w:rsidRPr="00597B26">
        <w:rPr>
          <w:b/>
        </w:rPr>
        <w:t>为主机名，如果不一致需要自行修改）</w:t>
      </w:r>
      <w:r w:rsidRPr="00597B26">
        <w:rPr>
          <w:rFonts w:hint="eastAsia"/>
        </w:rPr>
        <w:t>：</w:t>
      </w:r>
    </w:p>
    <w:p w14:paraId="33C490C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16F22AB6"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name&gt;</w:t>
      </w:r>
      <w:proofErr w:type="spellStart"/>
      <w:proofErr w:type="gramEnd"/>
      <w:r w:rsidRPr="00597B26">
        <w:rPr>
          <w:rFonts w:ascii="Huawei Sans" w:hAnsi="Huawei Sans"/>
          <w:shd w:val="pct15" w:color="auto" w:fill="FFFFFF"/>
        </w:rPr>
        <w:t>dfs.replication</w:t>
      </w:r>
      <w:proofErr w:type="spellEnd"/>
      <w:r w:rsidRPr="00597B26">
        <w:rPr>
          <w:rFonts w:ascii="Huawei Sans" w:hAnsi="Huawei Sans"/>
          <w:shd w:val="pct15" w:color="auto" w:fill="FFFFFF"/>
        </w:rPr>
        <w:t>&lt;/name&gt;</w:t>
      </w:r>
    </w:p>
    <w:p w14:paraId="635D3F7D"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1&lt;/value&gt;</w:t>
      </w:r>
    </w:p>
    <w:p w14:paraId="0B59812B"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03BD1189"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0756701E"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dfs.namenode.secondary.http</w:t>
      </w:r>
      <w:proofErr w:type="spellEnd"/>
      <w:r w:rsidRPr="00597B26">
        <w:rPr>
          <w:rFonts w:ascii="Huawei Sans" w:hAnsi="Huawei Sans"/>
          <w:shd w:val="pct15" w:color="auto" w:fill="FFFFFF"/>
        </w:rPr>
        <w:t>-address&lt;/name&gt;</w:t>
      </w:r>
    </w:p>
    <w:p w14:paraId="1A17DCFB"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b/>
          <w:shd w:val="pct15" w:color="auto" w:fill="FFFFFF"/>
        </w:rPr>
        <w:t>ecs-bigdatapro</w:t>
      </w:r>
      <w:r w:rsidRPr="00597B26">
        <w:rPr>
          <w:rFonts w:ascii="Huawei Sans" w:hAnsi="Huawei Sans"/>
          <w:shd w:val="pct15" w:color="auto" w:fill="FFFFFF"/>
        </w:rPr>
        <w:t>:50090&lt;/value&gt;</w:t>
      </w:r>
    </w:p>
    <w:p w14:paraId="208557DC"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3688621F"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292918E1"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dfs.namenode.secondary.https</w:t>
      </w:r>
      <w:proofErr w:type="spellEnd"/>
      <w:r w:rsidRPr="00597B26">
        <w:rPr>
          <w:rFonts w:ascii="Huawei Sans" w:hAnsi="Huawei Sans"/>
          <w:shd w:val="pct15" w:color="auto" w:fill="FFFFFF"/>
        </w:rPr>
        <w:t>-address&lt;/name&gt;</w:t>
      </w:r>
    </w:p>
    <w:p w14:paraId="28AC2C8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b/>
          <w:shd w:val="pct15" w:color="auto" w:fill="FFFFFF"/>
        </w:rPr>
        <w:t>ecs-bigdatapro</w:t>
      </w:r>
      <w:r w:rsidRPr="00597B26">
        <w:rPr>
          <w:rFonts w:ascii="Huawei Sans" w:hAnsi="Huawei Sans"/>
          <w:shd w:val="pct15" w:color="auto" w:fill="FFFFFF"/>
        </w:rPr>
        <w:t>:50091&lt;/value&gt;</w:t>
      </w:r>
    </w:p>
    <w:p w14:paraId="7034369D"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1E201881" w14:textId="77777777" w:rsidR="003B380D" w:rsidRPr="00597B26" w:rsidRDefault="003B380D" w:rsidP="003B380D">
      <w:pPr>
        <w:pStyle w:val="1e"/>
      </w:pPr>
      <w:r w:rsidRPr="00597B26">
        <w:t>按</w:t>
      </w:r>
      <w:r w:rsidRPr="00597B26">
        <w:t>ECS</w:t>
      </w:r>
      <w:r w:rsidRPr="00597B26">
        <w:t>退出编辑模式，输入</w:t>
      </w:r>
      <w:r w:rsidRPr="00597B26">
        <w:rPr>
          <w:rFonts w:hint="eastAsia"/>
        </w:rPr>
        <w:t>:</w:t>
      </w:r>
      <w:proofErr w:type="spellStart"/>
      <w:r w:rsidRPr="00597B26">
        <w:t>wq</w:t>
      </w:r>
      <w:proofErr w:type="spellEnd"/>
      <w:r w:rsidRPr="00597B26">
        <w:t>保存并退出。</w:t>
      </w:r>
    </w:p>
    <w:p w14:paraId="5058BCE4" w14:textId="77777777" w:rsidR="003B380D" w:rsidRPr="00597B26" w:rsidRDefault="003B380D" w:rsidP="003B380D">
      <w:pPr>
        <w:pStyle w:val="30"/>
      </w:pPr>
      <w:r w:rsidRPr="00597B26">
        <w:t>配置</w:t>
      </w:r>
      <w:proofErr w:type="spellStart"/>
      <w:r w:rsidRPr="00597B26">
        <w:rPr>
          <w:rFonts w:hint="eastAsia"/>
        </w:rPr>
        <w:t>h</w:t>
      </w:r>
      <w:r w:rsidRPr="00597B26">
        <w:t>adoop</w:t>
      </w:r>
      <w:proofErr w:type="spellEnd"/>
      <w:r w:rsidRPr="00597B26">
        <w:t>的</w:t>
      </w:r>
      <w:r w:rsidRPr="00597B26">
        <w:t>yarn-site.xml</w:t>
      </w:r>
      <w:r w:rsidRPr="00597B26">
        <w:t>文件</w:t>
      </w:r>
    </w:p>
    <w:p w14:paraId="77536139" w14:textId="77777777" w:rsidR="003B380D" w:rsidRPr="00597B26" w:rsidRDefault="003B380D" w:rsidP="003B380D">
      <w:pPr>
        <w:pStyle w:val="1e"/>
      </w:pPr>
      <w:r w:rsidRPr="00597B26">
        <w:rPr>
          <w:rFonts w:hint="eastAsia"/>
        </w:rPr>
        <w:t>使用</w:t>
      </w:r>
      <w:r w:rsidRPr="00597B26">
        <w:rPr>
          <w:rFonts w:hint="eastAsia"/>
        </w:rPr>
        <w:t>vim</w:t>
      </w:r>
      <w:r w:rsidRPr="00597B26">
        <w:rPr>
          <w:rFonts w:hint="eastAsia"/>
        </w:rPr>
        <w:t>打开配置文件。</w:t>
      </w:r>
    </w:p>
    <w:p w14:paraId="54C5C536"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/yarn-site.xml</w:t>
      </w:r>
    </w:p>
    <w:p w14:paraId="422B8C0C"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713536" behindDoc="0" locked="0" layoutInCell="1" allowOverlap="1" wp14:anchorId="1B30DB81" wp14:editId="3C619923">
                <wp:simplePos x="0" y="0"/>
                <wp:positionH relativeFrom="margin">
                  <wp:posOffset>657860</wp:posOffset>
                </wp:positionH>
                <wp:positionV relativeFrom="paragraph">
                  <wp:posOffset>1694815</wp:posOffset>
                </wp:positionV>
                <wp:extent cx="1168400" cy="635000"/>
                <wp:effectExtent l="19050" t="19050" r="12700" b="12700"/>
                <wp:wrapNone/>
                <wp:docPr id="19" name="矩形 19"/>
                <wp:cNvGraphicFramePr/>
                <a:graphic xmlns:a="http://schemas.openxmlformats.org/drawingml/2006/main">
                  <a:graphicData uri="http://schemas.microsoft.com/office/word/2010/wordprocessingShape">
                    <wps:wsp>
                      <wps:cNvSpPr/>
                      <wps:spPr>
                        <a:xfrm>
                          <a:off x="0" y="0"/>
                          <a:ext cx="1168400" cy="6350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119BB" id="矩形 19" o:spid="_x0000_s1026" style="position:absolute;left:0;text-align:left;margin-left:51.8pt;margin-top:133.45pt;width:92pt;height: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" filled="f" strokecolor="#c7000b" strokeweight="2.25pt">
                <w10:wrap anchorx="margin"/>
              </v:rect>
            </w:pict>
          </mc:Fallback>
        </mc:AlternateContent>
      </w:r>
      <w:r w:rsidRPr="00597B26">
        <w:rPr>
          <w:noProof/>
        </w:rPr>
        <w:drawing>
          <wp:inline distT="0" distB="0" distL="0" distR="0" wp14:anchorId="073CB32D" wp14:editId="3EB2888F">
            <wp:extent cx="5400000" cy="2430000"/>
            <wp:effectExtent l="19050" t="19050" r="10795" b="279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00" cy="2430000"/>
                    </a:xfrm>
                    <a:prstGeom prst="rect">
                      <a:avLst/>
                    </a:prstGeom>
                    <a:ln w="12700">
                      <a:solidFill>
                        <a:schemeClr val="bg1">
                          <a:lumMod val="85000"/>
                        </a:schemeClr>
                      </a:solidFill>
                    </a:ln>
                  </pic:spPr>
                </pic:pic>
              </a:graphicData>
            </a:graphic>
          </wp:inline>
        </w:drawing>
      </w:r>
    </w:p>
    <w:p w14:paraId="1BA883A0" w14:textId="77777777" w:rsidR="003B380D" w:rsidRPr="00597B26" w:rsidRDefault="003B380D" w:rsidP="003B380D">
      <w:pPr>
        <w:pStyle w:val="1e"/>
      </w:pPr>
      <w:r w:rsidRPr="00597B26">
        <w:rPr>
          <w:rFonts w:hint="eastAsia"/>
        </w:rPr>
        <w:t>按</w:t>
      </w:r>
      <w:proofErr w:type="spellStart"/>
      <w:r w:rsidRPr="00597B26">
        <w:rPr>
          <w:rFonts w:hint="eastAsia"/>
        </w:rPr>
        <w:t>i</w:t>
      </w:r>
      <w:proofErr w:type="spellEnd"/>
      <w:r w:rsidRPr="00597B26">
        <w:rPr>
          <w:rFonts w:hint="eastAsia"/>
        </w:rPr>
        <w:t>键进入编辑模式，复制下面的配置内容粘贴到</w:t>
      </w:r>
      <w:r w:rsidRPr="00597B26">
        <w:rPr>
          <w:rFonts w:hint="eastAsia"/>
        </w:rPr>
        <w:t>&lt;</w:t>
      </w:r>
      <w:r w:rsidRPr="00597B26">
        <w:t>configuration&gt;</w:t>
      </w:r>
      <w:r w:rsidRPr="00597B26">
        <w:t>和</w:t>
      </w:r>
      <w:r w:rsidRPr="00597B26">
        <w:rPr>
          <w:rFonts w:hint="eastAsia"/>
        </w:rPr>
        <w:t>&lt;</w:t>
      </w:r>
      <w:r w:rsidRPr="00597B26">
        <w:t>/configuration&gt;</w:t>
      </w:r>
      <w:r w:rsidRPr="00597B26">
        <w:t>之间</w:t>
      </w:r>
      <w:r w:rsidRPr="00597B26">
        <w:rPr>
          <w:b/>
        </w:rPr>
        <w:t>（</w:t>
      </w:r>
      <w:r w:rsidRPr="00597B26">
        <w:rPr>
          <w:rFonts w:hint="eastAsia"/>
          <w:b/>
        </w:rPr>
        <w:t>其中两处</w:t>
      </w:r>
      <w:proofErr w:type="spellStart"/>
      <w:r w:rsidRPr="00597B26">
        <w:rPr>
          <w:b/>
        </w:rPr>
        <w:t>ecs-</w:t>
      </w:r>
      <w:r w:rsidRPr="00597B26">
        <w:rPr>
          <w:rFonts w:hint="eastAsia"/>
          <w:b/>
        </w:rPr>
        <w:t>bigdata</w:t>
      </w:r>
      <w:r w:rsidRPr="00597B26">
        <w:rPr>
          <w:b/>
        </w:rPr>
        <w:t>pro</w:t>
      </w:r>
      <w:proofErr w:type="spellEnd"/>
      <w:r w:rsidRPr="00597B26">
        <w:rPr>
          <w:b/>
        </w:rPr>
        <w:t>为主机名，如果不一致需要自行修改）</w:t>
      </w:r>
      <w:r w:rsidRPr="00597B26">
        <w:rPr>
          <w:rFonts w:hint="eastAsia"/>
        </w:rPr>
        <w:t>：</w:t>
      </w:r>
    </w:p>
    <w:p w14:paraId="2ACE4DBE" w14:textId="77777777" w:rsidR="003B380D" w:rsidRPr="00597B26" w:rsidRDefault="003B380D" w:rsidP="003B380D">
      <w:pPr>
        <w:pStyle w:val="affffc"/>
        <w:rPr>
          <w:rFonts w:ascii="Huawei Sans" w:hAnsi="Huawei Sans"/>
        </w:rPr>
      </w:pPr>
      <w:r w:rsidRPr="00597B26">
        <w:rPr>
          <w:rFonts w:ascii="Huawei Sans" w:hAnsi="Huawei Sans"/>
        </w:rPr>
        <w:t>&lt;</w:t>
      </w:r>
      <w:proofErr w:type="gramStart"/>
      <w:r w:rsidRPr="00597B26">
        <w:rPr>
          <w:rFonts w:ascii="Huawei Sans" w:hAnsi="Huawei Sans"/>
        </w:rPr>
        <w:t>property</w:t>
      </w:r>
      <w:proofErr w:type="gramEnd"/>
      <w:r w:rsidRPr="00597B26">
        <w:rPr>
          <w:rFonts w:ascii="Huawei Sans" w:hAnsi="Huawei Sans"/>
        </w:rPr>
        <w:t>&gt;</w:t>
      </w:r>
    </w:p>
    <w:p w14:paraId="478949D7" w14:textId="77777777" w:rsidR="003B380D" w:rsidRPr="00597B26" w:rsidRDefault="003B380D" w:rsidP="003B380D">
      <w:pPr>
        <w:pStyle w:val="affffc"/>
        <w:rPr>
          <w:rFonts w:ascii="Huawei Sans" w:hAnsi="Huawei Sans"/>
        </w:rPr>
      </w:pPr>
      <w:r w:rsidRPr="00597B26">
        <w:rPr>
          <w:rFonts w:ascii="Huawei Sans" w:hAnsi="Huawei Sans"/>
        </w:rPr>
        <w:t xml:space="preserve">  &lt;name&gt;</w:t>
      </w:r>
      <w:proofErr w:type="spellStart"/>
      <w:r w:rsidRPr="00597B26">
        <w:rPr>
          <w:rFonts w:ascii="Huawei Sans" w:hAnsi="Huawei Sans"/>
        </w:rPr>
        <w:t>yarn.nodemanager.local-dirs</w:t>
      </w:r>
      <w:proofErr w:type="spellEnd"/>
      <w:r w:rsidRPr="00597B26">
        <w:rPr>
          <w:rFonts w:ascii="Huawei Sans" w:hAnsi="Huawei Sans"/>
        </w:rPr>
        <w:t>&lt;/name&gt;</w:t>
      </w:r>
    </w:p>
    <w:p w14:paraId="78E29272" w14:textId="77777777" w:rsidR="003B380D" w:rsidRPr="00597B26" w:rsidRDefault="003B380D" w:rsidP="003B380D">
      <w:pPr>
        <w:pStyle w:val="affffc"/>
        <w:rPr>
          <w:rFonts w:ascii="Huawei Sans" w:hAnsi="Huawei Sans"/>
        </w:rPr>
      </w:pPr>
      <w:r w:rsidRPr="00597B26">
        <w:rPr>
          <w:rFonts w:ascii="Huawei Sans" w:hAnsi="Huawei Sans"/>
        </w:rPr>
        <w:t xml:space="preserve">  &lt;</w:t>
      </w:r>
      <w:proofErr w:type="gramStart"/>
      <w:r w:rsidRPr="00597B26">
        <w:rPr>
          <w:rFonts w:ascii="Huawei Sans" w:hAnsi="Huawei Sans"/>
        </w:rPr>
        <w:t>value</w:t>
      </w:r>
      <w:proofErr w:type="gramEnd"/>
      <w:r w:rsidRPr="00597B26">
        <w:rPr>
          <w:rFonts w:ascii="Huawei Sans" w:hAnsi="Huawei Sans"/>
        </w:rPr>
        <w:t>&gt;/home/nm/</w:t>
      </w:r>
      <w:proofErr w:type="spellStart"/>
      <w:r w:rsidRPr="00597B26">
        <w:rPr>
          <w:rFonts w:ascii="Huawei Sans" w:hAnsi="Huawei Sans"/>
        </w:rPr>
        <w:t>localdir</w:t>
      </w:r>
      <w:proofErr w:type="spellEnd"/>
      <w:r w:rsidRPr="00597B26">
        <w:rPr>
          <w:rFonts w:ascii="Huawei Sans" w:hAnsi="Huawei Sans"/>
        </w:rPr>
        <w:t>&lt;/value&gt;</w:t>
      </w:r>
    </w:p>
    <w:p w14:paraId="27191B59" w14:textId="77777777" w:rsidR="003B380D" w:rsidRPr="00597B26" w:rsidRDefault="003B380D" w:rsidP="003B380D">
      <w:pPr>
        <w:pStyle w:val="affffc"/>
        <w:rPr>
          <w:rFonts w:ascii="Huawei Sans" w:hAnsi="Huawei Sans"/>
        </w:rPr>
      </w:pPr>
      <w:r w:rsidRPr="00597B26">
        <w:rPr>
          <w:rFonts w:ascii="Huawei Sans" w:hAnsi="Huawei Sans"/>
        </w:rPr>
        <w:t>&lt;/property&gt;</w:t>
      </w:r>
    </w:p>
    <w:p w14:paraId="093AE998" w14:textId="77777777" w:rsidR="003B380D" w:rsidRPr="00597B26" w:rsidRDefault="003B380D" w:rsidP="003B380D">
      <w:pPr>
        <w:pStyle w:val="affffc"/>
        <w:rPr>
          <w:rFonts w:ascii="Huawei Sans" w:hAnsi="Huawei Sans"/>
        </w:rPr>
      </w:pPr>
      <w:r w:rsidRPr="00597B26">
        <w:rPr>
          <w:rFonts w:ascii="Huawei Sans" w:hAnsi="Huawei Sans"/>
        </w:rPr>
        <w:t>&lt;</w:t>
      </w:r>
      <w:proofErr w:type="gramStart"/>
      <w:r w:rsidRPr="00597B26">
        <w:rPr>
          <w:rFonts w:ascii="Huawei Sans" w:hAnsi="Huawei Sans"/>
        </w:rPr>
        <w:t>property</w:t>
      </w:r>
      <w:proofErr w:type="gramEnd"/>
      <w:r w:rsidRPr="00597B26">
        <w:rPr>
          <w:rFonts w:ascii="Huawei Sans" w:hAnsi="Huawei Sans"/>
        </w:rPr>
        <w:t>&gt;</w:t>
      </w:r>
    </w:p>
    <w:p w14:paraId="342031E7" w14:textId="77777777" w:rsidR="003B380D" w:rsidRPr="00597B26" w:rsidRDefault="003B380D" w:rsidP="003B380D">
      <w:pPr>
        <w:pStyle w:val="affffc"/>
        <w:rPr>
          <w:rFonts w:ascii="Huawei Sans" w:hAnsi="Huawei Sans"/>
        </w:rPr>
      </w:pPr>
      <w:r w:rsidRPr="00597B26">
        <w:rPr>
          <w:rFonts w:ascii="Huawei Sans" w:hAnsi="Huawei Sans"/>
        </w:rPr>
        <w:t xml:space="preserve">  &lt;name&gt;</w:t>
      </w:r>
      <w:proofErr w:type="spellStart"/>
      <w:r w:rsidRPr="00597B26">
        <w:rPr>
          <w:rFonts w:ascii="Huawei Sans" w:hAnsi="Huawei Sans"/>
        </w:rPr>
        <w:t>yarn.nodemanager.aux</w:t>
      </w:r>
      <w:proofErr w:type="spellEnd"/>
      <w:r w:rsidRPr="00597B26">
        <w:rPr>
          <w:rFonts w:ascii="Huawei Sans" w:hAnsi="Huawei Sans"/>
        </w:rPr>
        <w:t>-services&lt;/name&gt;</w:t>
      </w:r>
    </w:p>
    <w:p w14:paraId="522741E9" w14:textId="77777777" w:rsidR="003B380D" w:rsidRPr="00597B26" w:rsidRDefault="003B380D" w:rsidP="003B380D">
      <w:pPr>
        <w:pStyle w:val="affffc"/>
        <w:rPr>
          <w:rFonts w:ascii="Huawei Sans" w:hAnsi="Huawei Sans"/>
        </w:rPr>
      </w:pPr>
      <w:r w:rsidRPr="00597B26">
        <w:rPr>
          <w:rFonts w:ascii="Huawei Sans" w:hAnsi="Huawei Sans"/>
        </w:rPr>
        <w:t xml:space="preserve">  &lt;</w:t>
      </w:r>
      <w:proofErr w:type="gramStart"/>
      <w:r w:rsidRPr="00597B26">
        <w:rPr>
          <w:rFonts w:ascii="Huawei Sans" w:hAnsi="Huawei Sans"/>
        </w:rPr>
        <w:t>value&gt;</w:t>
      </w:r>
      <w:proofErr w:type="spellStart"/>
      <w:proofErr w:type="gramEnd"/>
      <w:r w:rsidRPr="00597B26">
        <w:rPr>
          <w:rFonts w:ascii="Huawei Sans" w:hAnsi="Huawei Sans"/>
        </w:rPr>
        <w:t>mapreduce_shuffle</w:t>
      </w:r>
      <w:proofErr w:type="spellEnd"/>
      <w:r w:rsidRPr="00597B26">
        <w:rPr>
          <w:rFonts w:ascii="Huawei Sans" w:hAnsi="Huawei Sans"/>
        </w:rPr>
        <w:t>&lt;/value&gt;</w:t>
      </w:r>
    </w:p>
    <w:p w14:paraId="47185D10" w14:textId="77777777" w:rsidR="003B380D" w:rsidRPr="00597B26" w:rsidRDefault="003B380D" w:rsidP="003B380D">
      <w:pPr>
        <w:pStyle w:val="affffc"/>
        <w:rPr>
          <w:rFonts w:ascii="Huawei Sans" w:hAnsi="Huawei Sans"/>
        </w:rPr>
      </w:pPr>
      <w:r w:rsidRPr="00597B26">
        <w:rPr>
          <w:rFonts w:ascii="Huawei Sans" w:hAnsi="Huawei Sans"/>
        </w:rPr>
        <w:t>&lt;/property&gt;</w:t>
      </w:r>
    </w:p>
    <w:p w14:paraId="0CB70B5A" w14:textId="77777777" w:rsidR="003B380D" w:rsidRPr="00597B26" w:rsidRDefault="003B380D" w:rsidP="003B380D">
      <w:pPr>
        <w:pStyle w:val="affffc"/>
        <w:rPr>
          <w:rFonts w:ascii="Huawei Sans" w:hAnsi="Huawei Sans"/>
        </w:rPr>
      </w:pPr>
      <w:r w:rsidRPr="00597B26">
        <w:rPr>
          <w:rFonts w:ascii="Huawei Sans" w:hAnsi="Huawei Sans"/>
        </w:rPr>
        <w:t>&lt;</w:t>
      </w:r>
      <w:proofErr w:type="gramStart"/>
      <w:r w:rsidRPr="00597B26">
        <w:rPr>
          <w:rFonts w:ascii="Huawei Sans" w:hAnsi="Huawei Sans"/>
        </w:rPr>
        <w:t>property</w:t>
      </w:r>
      <w:proofErr w:type="gramEnd"/>
      <w:r w:rsidRPr="00597B26">
        <w:rPr>
          <w:rFonts w:ascii="Huawei Sans" w:hAnsi="Huawei Sans"/>
        </w:rPr>
        <w:t>&gt;</w:t>
      </w:r>
    </w:p>
    <w:p w14:paraId="653B3BAF" w14:textId="77777777" w:rsidR="003B380D" w:rsidRPr="00597B26" w:rsidRDefault="003B380D" w:rsidP="003B380D">
      <w:pPr>
        <w:pStyle w:val="affffc"/>
        <w:rPr>
          <w:rFonts w:ascii="Huawei Sans" w:hAnsi="Huawei Sans"/>
        </w:rPr>
      </w:pPr>
      <w:r w:rsidRPr="00597B26">
        <w:rPr>
          <w:rFonts w:ascii="Huawei Sans" w:hAnsi="Huawei Sans"/>
        </w:rPr>
        <w:t xml:space="preserve">  &lt;name&gt;</w:t>
      </w:r>
      <w:proofErr w:type="spellStart"/>
      <w:r w:rsidRPr="00597B26">
        <w:rPr>
          <w:rFonts w:ascii="Huawei Sans" w:hAnsi="Huawei Sans"/>
        </w:rPr>
        <w:t>yarn.resourcemanager.hostname</w:t>
      </w:r>
      <w:proofErr w:type="spellEnd"/>
      <w:r w:rsidRPr="00597B26">
        <w:rPr>
          <w:rFonts w:ascii="Huawei Sans" w:hAnsi="Huawei Sans"/>
        </w:rPr>
        <w:t>&lt;/name&gt;</w:t>
      </w:r>
    </w:p>
    <w:p w14:paraId="2C6D870F" w14:textId="77777777" w:rsidR="003B380D" w:rsidRPr="00597B26" w:rsidRDefault="003B380D" w:rsidP="003B380D">
      <w:pPr>
        <w:pStyle w:val="affffc"/>
        <w:rPr>
          <w:rFonts w:ascii="Huawei Sans" w:hAnsi="Huawei Sans"/>
        </w:rPr>
      </w:pPr>
      <w:r w:rsidRPr="00597B26">
        <w:rPr>
          <w:rFonts w:ascii="Huawei Sans" w:hAnsi="Huawei Sans"/>
        </w:rPr>
        <w:t xml:space="preserve">  &lt;</w:t>
      </w:r>
      <w:proofErr w:type="gramStart"/>
      <w:r w:rsidRPr="00597B26">
        <w:rPr>
          <w:rFonts w:ascii="Huawei Sans" w:hAnsi="Huawei Sans"/>
        </w:rPr>
        <w:t>value&gt;</w:t>
      </w:r>
      <w:proofErr w:type="spellStart"/>
      <w:proofErr w:type="gramEnd"/>
      <w:r w:rsidRPr="00597B26">
        <w:rPr>
          <w:rFonts w:ascii="Huawei Sans" w:hAnsi="Huawei Sans"/>
          <w:b/>
        </w:rPr>
        <w:t>ecs-bigdatapro</w:t>
      </w:r>
      <w:proofErr w:type="spellEnd"/>
      <w:r w:rsidRPr="00597B26">
        <w:rPr>
          <w:rFonts w:ascii="Huawei Sans" w:hAnsi="Huawei Sans"/>
        </w:rPr>
        <w:t>&lt;/value&gt;</w:t>
      </w:r>
    </w:p>
    <w:p w14:paraId="00E3262A" w14:textId="77777777" w:rsidR="003B380D" w:rsidRPr="00597B26" w:rsidRDefault="003B380D" w:rsidP="003B380D">
      <w:pPr>
        <w:pStyle w:val="affffc"/>
        <w:rPr>
          <w:rFonts w:ascii="Huawei Sans" w:hAnsi="Huawei Sans"/>
        </w:rPr>
      </w:pPr>
      <w:r w:rsidRPr="00597B26">
        <w:rPr>
          <w:rFonts w:ascii="Huawei Sans" w:hAnsi="Huawei Sans"/>
        </w:rPr>
        <w:t>&lt;/property&gt;</w:t>
      </w:r>
    </w:p>
    <w:p w14:paraId="253BD953" w14:textId="77777777" w:rsidR="003B380D" w:rsidRPr="00597B26" w:rsidRDefault="003B380D" w:rsidP="003B380D">
      <w:pPr>
        <w:pStyle w:val="affffc"/>
        <w:rPr>
          <w:rFonts w:ascii="Huawei Sans" w:hAnsi="Huawei Sans"/>
        </w:rPr>
      </w:pPr>
      <w:r w:rsidRPr="00597B26">
        <w:rPr>
          <w:rFonts w:ascii="Huawei Sans" w:hAnsi="Huawei Sans"/>
        </w:rPr>
        <w:t>&lt;</w:t>
      </w:r>
      <w:proofErr w:type="gramStart"/>
      <w:r w:rsidRPr="00597B26">
        <w:rPr>
          <w:rFonts w:ascii="Huawei Sans" w:hAnsi="Huawei Sans"/>
        </w:rPr>
        <w:t>property</w:t>
      </w:r>
      <w:proofErr w:type="gramEnd"/>
      <w:r w:rsidRPr="00597B26">
        <w:rPr>
          <w:rFonts w:ascii="Huawei Sans" w:hAnsi="Huawei Sans"/>
        </w:rPr>
        <w:t>&gt;</w:t>
      </w:r>
    </w:p>
    <w:p w14:paraId="040D043F" w14:textId="77777777" w:rsidR="003B380D" w:rsidRPr="00597B26" w:rsidRDefault="003B380D" w:rsidP="003B380D">
      <w:pPr>
        <w:pStyle w:val="affffc"/>
        <w:rPr>
          <w:rFonts w:ascii="Huawei Sans" w:hAnsi="Huawei Sans"/>
        </w:rPr>
      </w:pPr>
      <w:r w:rsidRPr="00597B26">
        <w:rPr>
          <w:rFonts w:ascii="Huawei Sans" w:hAnsi="Huawei Sans"/>
        </w:rPr>
        <w:t xml:space="preserve">  &lt;name&gt;</w:t>
      </w:r>
      <w:proofErr w:type="spellStart"/>
      <w:r w:rsidRPr="00597B26">
        <w:rPr>
          <w:rFonts w:ascii="Huawei Sans" w:hAnsi="Huawei Sans"/>
        </w:rPr>
        <w:t>yarn.resourcemanager.scheduler.class</w:t>
      </w:r>
      <w:proofErr w:type="spellEnd"/>
      <w:r w:rsidRPr="00597B26">
        <w:rPr>
          <w:rFonts w:ascii="Huawei Sans" w:hAnsi="Huawei Sans"/>
        </w:rPr>
        <w:t>&lt;/name&gt;</w:t>
      </w:r>
    </w:p>
    <w:p w14:paraId="0268A19F" w14:textId="77777777" w:rsidR="003B380D" w:rsidRPr="00597B26" w:rsidRDefault="003B380D" w:rsidP="003B380D">
      <w:pPr>
        <w:pStyle w:val="affffc"/>
        <w:rPr>
          <w:rFonts w:ascii="Huawei Sans" w:hAnsi="Huawei Sans"/>
        </w:rPr>
      </w:pPr>
      <w:r w:rsidRPr="00597B26">
        <w:rPr>
          <w:rFonts w:ascii="Huawei Sans" w:hAnsi="Huawei Sans"/>
        </w:rPr>
        <w:t xml:space="preserve">  &lt;value&gt;org.apache.hadoop.yarn.server.resourcemanager.scheduler.fair.FairScheduler&lt;/value&gt;</w:t>
      </w:r>
    </w:p>
    <w:p w14:paraId="030CF97D" w14:textId="77777777" w:rsidR="003B380D" w:rsidRPr="00597B26" w:rsidRDefault="003B380D" w:rsidP="003B380D">
      <w:pPr>
        <w:pStyle w:val="affffc"/>
        <w:rPr>
          <w:rFonts w:ascii="Huawei Sans" w:hAnsi="Huawei Sans"/>
        </w:rPr>
      </w:pPr>
      <w:r w:rsidRPr="00597B26">
        <w:rPr>
          <w:rFonts w:ascii="Huawei Sans" w:hAnsi="Huawei Sans"/>
        </w:rPr>
        <w:t>&lt;/property&gt;</w:t>
      </w:r>
    </w:p>
    <w:p w14:paraId="23CBEC65" w14:textId="77777777" w:rsidR="003B380D" w:rsidRPr="00597B26" w:rsidRDefault="003B380D" w:rsidP="003B380D">
      <w:pPr>
        <w:pStyle w:val="affffc"/>
        <w:rPr>
          <w:rFonts w:ascii="Huawei Sans" w:hAnsi="Huawei Sans"/>
        </w:rPr>
      </w:pPr>
      <w:r w:rsidRPr="00597B26">
        <w:rPr>
          <w:rFonts w:ascii="Huawei Sans" w:hAnsi="Huawei Sans"/>
        </w:rPr>
        <w:t>&lt;</w:t>
      </w:r>
      <w:proofErr w:type="gramStart"/>
      <w:r w:rsidRPr="00597B26">
        <w:rPr>
          <w:rFonts w:ascii="Huawei Sans" w:hAnsi="Huawei Sans"/>
        </w:rPr>
        <w:t>property</w:t>
      </w:r>
      <w:proofErr w:type="gramEnd"/>
      <w:r w:rsidRPr="00597B26">
        <w:rPr>
          <w:rFonts w:ascii="Huawei Sans" w:hAnsi="Huawei Sans"/>
        </w:rPr>
        <w:t>&gt;</w:t>
      </w:r>
    </w:p>
    <w:p w14:paraId="6138A574" w14:textId="77777777" w:rsidR="003B380D" w:rsidRPr="00597B26" w:rsidRDefault="003B380D" w:rsidP="003B380D">
      <w:pPr>
        <w:pStyle w:val="affffc"/>
        <w:rPr>
          <w:rFonts w:ascii="Huawei Sans" w:hAnsi="Huawei Sans"/>
        </w:rPr>
      </w:pPr>
      <w:r w:rsidRPr="00597B26">
        <w:rPr>
          <w:rFonts w:ascii="Huawei Sans" w:hAnsi="Huawei Sans"/>
        </w:rPr>
        <w:t xml:space="preserve">  &lt;</w:t>
      </w:r>
      <w:proofErr w:type="gramStart"/>
      <w:r w:rsidRPr="00597B26">
        <w:rPr>
          <w:rFonts w:ascii="Huawei Sans" w:hAnsi="Huawei Sans"/>
        </w:rPr>
        <w:t>name&gt;</w:t>
      </w:r>
      <w:proofErr w:type="gramEnd"/>
      <w:r w:rsidRPr="00597B26">
        <w:rPr>
          <w:rFonts w:ascii="Huawei Sans" w:hAnsi="Huawei Sans"/>
        </w:rPr>
        <w:t>yarn.log-aggregation-enable&lt;/name&gt;</w:t>
      </w:r>
    </w:p>
    <w:p w14:paraId="55304DFC" w14:textId="77777777" w:rsidR="003B380D" w:rsidRPr="00597B26" w:rsidRDefault="003B380D" w:rsidP="003B380D">
      <w:pPr>
        <w:pStyle w:val="affffc"/>
        <w:rPr>
          <w:rFonts w:ascii="Huawei Sans" w:hAnsi="Huawei Sans"/>
        </w:rPr>
      </w:pPr>
      <w:r w:rsidRPr="00597B26">
        <w:rPr>
          <w:rFonts w:ascii="Huawei Sans" w:hAnsi="Huawei Sans"/>
        </w:rPr>
        <w:t xml:space="preserve">  &lt;</w:t>
      </w:r>
      <w:proofErr w:type="gramStart"/>
      <w:r w:rsidRPr="00597B26">
        <w:rPr>
          <w:rFonts w:ascii="Huawei Sans" w:hAnsi="Huawei Sans"/>
        </w:rPr>
        <w:t>value&gt;</w:t>
      </w:r>
      <w:proofErr w:type="gramEnd"/>
      <w:r w:rsidRPr="00597B26">
        <w:rPr>
          <w:rFonts w:ascii="Huawei Sans" w:hAnsi="Huawei Sans"/>
        </w:rPr>
        <w:t>true&lt;/value&gt;</w:t>
      </w:r>
    </w:p>
    <w:p w14:paraId="392CA1DA" w14:textId="77777777" w:rsidR="003B380D" w:rsidRPr="00597B26" w:rsidRDefault="003B380D" w:rsidP="003B380D">
      <w:pPr>
        <w:pStyle w:val="affffc"/>
        <w:rPr>
          <w:rFonts w:ascii="Huawei Sans" w:hAnsi="Huawei Sans"/>
        </w:rPr>
      </w:pPr>
      <w:r w:rsidRPr="00597B26">
        <w:rPr>
          <w:rFonts w:ascii="Huawei Sans" w:hAnsi="Huawei Sans"/>
        </w:rPr>
        <w:t>&lt;/property&gt;</w:t>
      </w:r>
    </w:p>
    <w:p w14:paraId="0049F1DB" w14:textId="77777777" w:rsidR="003B380D" w:rsidRPr="00597B26" w:rsidRDefault="003B380D" w:rsidP="003B380D">
      <w:pPr>
        <w:pStyle w:val="affffc"/>
        <w:rPr>
          <w:rFonts w:ascii="Huawei Sans" w:hAnsi="Huawei Sans"/>
        </w:rPr>
      </w:pPr>
      <w:r w:rsidRPr="00597B26">
        <w:rPr>
          <w:rFonts w:ascii="Huawei Sans" w:hAnsi="Huawei Sans"/>
        </w:rPr>
        <w:t>&lt;</w:t>
      </w:r>
      <w:proofErr w:type="gramStart"/>
      <w:r w:rsidRPr="00597B26">
        <w:rPr>
          <w:rFonts w:ascii="Huawei Sans" w:hAnsi="Huawei Sans"/>
        </w:rPr>
        <w:t>property</w:t>
      </w:r>
      <w:proofErr w:type="gramEnd"/>
      <w:r w:rsidRPr="00597B26">
        <w:rPr>
          <w:rFonts w:ascii="Huawei Sans" w:hAnsi="Huawei Sans"/>
        </w:rPr>
        <w:t>&gt;</w:t>
      </w:r>
    </w:p>
    <w:p w14:paraId="2FD000E1" w14:textId="77777777" w:rsidR="003B380D" w:rsidRPr="00597B26" w:rsidRDefault="003B380D" w:rsidP="003B380D">
      <w:pPr>
        <w:pStyle w:val="affffc"/>
        <w:rPr>
          <w:rFonts w:ascii="Huawei Sans" w:hAnsi="Huawei Sans"/>
        </w:rPr>
      </w:pPr>
      <w:r w:rsidRPr="00597B26">
        <w:rPr>
          <w:rFonts w:ascii="Huawei Sans" w:hAnsi="Huawei Sans"/>
        </w:rPr>
        <w:t xml:space="preserve">  &lt;name&gt;yarn.log.server.url&lt;/name&gt;</w:t>
      </w:r>
    </w:p>
    <w:p w14:paraId="59BE728F" w14:textId="77777777" w:rsidR="003B380D" w:rsidRPr="00597B26" w:rsidRDefault="003B380D" w:rsidP="003B380D">
      <w:pPr>
        <w:pStyle w:val="affffc"/>
        <w:rPr>
          <w:rFonts w:ascii="Huawei Sans" w:hAnsi="Huawei Sans"/>
        </w:rPr>
      </w:pPr>
      <w:r w:rsidRPr="00597B26">
        <w:rPr>
          <w:rFonts w:ascii="Huawei Sans" w:hAnsi="Huawei Sans"/>
        </w:rPr>
        <w:t xml:space="preserve">  &lt;</w:t>
      </w:r>
      <w:proofErr w:type="gramStart"/>
      <w:r w:rsidRPr="00597B26">
        <w:rPr>
          <w:rFonts w:ascii="Huawei Sans" w:hAnsi="Huawei Sans"/>
        </w:rPr>
        <w:t>value&gt;</w:t>
      </w:r>
      <w:proofErr w:type="gramEnd"/>
      <w:r w:rsidRPr="00597B26">
        <w:rPr>
          <w:rFonts w:ascii="Huawei Sans" w:hAnsi="Huawei Sans"/>
        </w:rPr>
        <w:t>http://</w:t>
      </w:r>
      <w:r w:rsidRPr="00597B26">
        <w:rPr>
          <w:rFonts w:ascii="Huawei Sans" w:hAnsi="Huawei Sans"/>
          <w:b/>
        </w:rPr>
        <w:t>ecs-bigdatapro</w:t>
      </w:r>
      <w:r w:rsidRPr="00597B26">
        <w:rPr>
          <w:rFonts w:ascii="Huawei Sans" w:hAnsi="Huawei Sans"/>
        </w:rPr>
        <w:t>:19888/jobhistory/logs&lt;/value&gt;</w:t>
      </w:r>
    </w:p>
    <w:p w14:paraId="7A3DB05D" w14:textId="77777777" w:rsidR="003B380D" w:rsidRPr="00597B26" w:rsidRDefault="003B380D" w:rsidP="003B380D">
      <w:pPr>
        <w:pStyle w:val="affffc"/>
        <w:rPr>
          <w:rFonts w:ascii="Huawei Sans" w:hAnsi="Huawei Sans"/>
        </w:rPr>
      </w:pPr>
      <w:r w:rsidRPr="00597B26">
        <w:rPr>
          <w:rFonts w:ascii="Huawei Sans" w:hAnsi="Huawei Sans"/>
        </w:rPr>
        <w:lastRenderedPageBreak/>
        <w:t>&lt;/property&gt;</w:t>
      </w:r>
    </w:p>
    <w:p w14:paraId="2BA3C683" w14:textId="77777777" w:rsidR="003B380D" w:rsidRPr="00597B26" w:rsidRDefault="003B380D" w:rsidP="003B380D">
      <w:pPr>
        <w:pStyle w:val="1e"/>
      </w:pPr>
      <w:r w:rsidRPr="00597B26">
        <w:rPr>
          <w:rFonts w:hint="eastAsia"/>
        </w:rPr>
        <w:t>按</w:t>
      </w:r>
      <w:r w:rsidRPr="00597B26">
        <w:t>ECS</w:t>
      </w:r>
      <w:r w:rsidRPr="00597B26">
        <w:t>退出编辑模式，输入</w:t>
      </w:r>
      <w:r w:rsidRPr="00597B26">
        <w:t>:</w:t>
      </w:r>
      <w:proofErr w:type="spellStart"/>
      <w:r w:rsidRPr="00597B26">
        <w:t>wq</w:t>
      </w:r>
      <w:proofErr w:type="spellEnd"/>
      <w:r w:rsidRPr="00597B26">
        <w:t>保存并退出。</w:t>
      </w:r>
    </w:p>
    <w:p w14:paraId="45036AA1" w14:textId="77777777" w:rsidR="003B380D" w:rsidRPr="00597B26" w:rsidRDefault="003B380D" w:rsidP="003B380D">
      <w:pPr>
        <w:pStyle w:val="30"/>
      </w:pPr>
      <w:r w:rsidRPr="00597B26">
        <w:rPr>
          <w:rFonts w:hint="eastAsia"/>
        </w:rPr>
        <w:t>配置</w:t>
      </w:r>
      <w:proofErr w:type="spellStart"/>
      <w:r w:rsidRPr="00597B26">
        <w:rPr>
          <w:rFonts w:hint="eastAsia"/>
        </w:rPr>
        <w:t>hadoop</w:t>
      </w:r>
      <w:proofErr w:type="spellEnd"/>
      <w:r w:rsidRPr="00597B26">
        <w:rPr>
          <w:rFonts w:hint="eastAsia"/>
        </w:rPr>
        <w:t>的</w:t>
      </w:r>
      <w:r w:rsidRPr="00597B26">
        <w:rPr>
          <w:rFonts w:hint="eastAsia"/>
        </w:rPr>
        <w:t>mapred</w:t>
      </w:r>
      <w:r w:rsidRPr="00597B26">
        <w:t>-site.xml</w:t>
      </w:r>
      <w:r w:rsidRPr="00597B26">
        <w:t>文件</w:t>
      </w:r>
    </w:p>
    <w:p w14:paraId="2F1E7091" w14:textId="77777777" w:rsidR="003B380D" w:rsidRPr="00597B26" w:rsidRDefault="003B380D" w:rsidP="003B380D">
      <w:pPr>
        <w:pStyle w:val="1e"/>
      </w:pPr>
      <w:r w:rsidRPr="00597B26">
        <w:t>使用</w:t>
      </w:r>
      <w:proofErr w:type="spellStart"/>
      <w:r w:rsidRPr="00597B26">
        <w:rPr>
          <w:rFonts w:hint="eastAsia"/>
        </w:rPr>
        <w:t>h</w:t>
      </w:r>
      <w:r w:rsidRPr="00597B26">
        <w:t>adoop</w:t>
      </w:r>
      <w:proofErr w:type="spellEnd"/>
      <w:r w:rsidRPr="00597B26">
        <w:t>自带模板文件创建</w:t>
      </w:r>
      <w:r w:rsidRPr="00597B26">
        <w:t>mapred-site.xml</w:t>
      </w:r>
      <w:r w:rsidRPr="00597B26">
        <w:t>配置文件：</w:t>
      </w:r>
    </w:p>
    <w:p w14:paraId="3DD1287E"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hint="eastAsia"/>
          <w:shd w:val="pct15" w:color="auto" w:fill="FFFFFF"/>
        </w:rPr>
        <w:t>c</w:t>
      </w:r>
      <w:r w:rsidRPr="00597B26">
        <w:rPr>
          <w:rFonts w:ascii="Huawei Sans" w:hAnsi="Huawei Sans"/>
          <w:shd w:val="pct15" w:color="auto" w:fill="FFFFFF"/>
        </w:rPr>
        <w:t>d</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w:t>
      </w:r>
    </w:p>
    <w:p w14:paraId="1C0B3DFF"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mv</w:t>
      </w:r>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mapred-site.xml.template</w:t>
      </w:r>
      <w:proofErr w:type="spellEnd"/>
      <w:r w:rsidRPr="00597B26">
        <w:rPr>
          <w:rFonts w:ascii="Huawei Sans" w:hAnsi="Huawei Sans"/>
          <w:shd w:val="pct15" w:color="auto" w:fill="FFFFFF"/>
        </w:rPr>
        <w:t xml:space="preserve"> mapred-site.xml</w:t>
      </w:r>
    </w:p>
    <w:p w14:paraId="76561967" w14:textId="77777777" w:rsidR="003B380D" w:rsidRPr="00597B26" w:rsidRDefault="003B380D" w:rsidP="003B380D">
      <w:pPr>
        <w:pStyle w:val="1e"/>
      </w:pPr>
      <w:r w:rsidRPr="00597B26">
        <w:rPr>
          <w:rFonts w:hint="eastAsia"/>
        </w:rPr>
        <w:t>使用</w:t>
      </w:r>
      <w:r w:rsidRPr="00597B26">
        <w:t>vim</w:t>
      </w:r>
      <w:r w:rsidRPr="00597B26">
        <w:t>打开配置文件。</w:t>
      </w:r>
    </w:p>
    <w:p w14:paraId="60198658"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/mapred-site.xml</w:t>
      </w:r>
    </w:p>
    <w:p w14:paraId="4E43B69C" w14:textId="77777777" w:rsidR="003B380D" w:rsidRPr="00597B26" w:rsidRDefault="003B380D" w:rsidP="003B380D">
      <w:pPr>
        <w:pStyle w:val="1e"/>
      </w:pPr>
      <w:r w:rsidRPr="00597B26">
        <w:rPr>
          <w:noProof/>
        </w:rPr>
        <mc:AlternateContent>
          <mc:Choice Requires="wps">
            <w:drawing>
              <wp:anchor distT="0" distB="0" distL="114300" distR="114300" simplePos="0" relativeHeight="251714560" behindDoc="0" locked="0" layoutInCell="1" allowOverlap="1" wp14:anchorId="622DAD2A" wp14:editId="0D590E96">
                <wp:simplePos x="0" y="0"/>
                <wp:positionH relativeFrom="margin">
                  <wp:posOffset>657860</wp:posOffset>
                </wp:positionH>
                <wp:positionV relativeFrom="paragraph">
                  <wp:posOffset>2186940</wp:posOffset>
                </wp:positionV>
                <wp:extent cx="1168400" cy="406400"/>
                <wp:effectExtent l="19050" t="19050" r="12700" b="12700"/>
                <wp:wrapNone/>
                <wp:docPr id="23" name="矩形 23"/>
                <wp:cNvGraphicFramePr/>
                <a:graphic xmlns:a="http://schemas.openxmlformats.org/drawingml/2006/main">
                  <a:graphicData uri="http://schemas.microsoft.com/office/word/2010/wordprocessingShape">
                    <wps:wsp>
                      <wps:cNvSpPr/>
                      <wps:spPr>
                        <a:xfrm>
                          <a:off x="0" y="0"/>
                          <a:ext cx="1168400" cy="406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E2BDB" id="矩形 23" o:spid="_x0000_s1026" style="position:absolute;left:0;text-align:left;margin-left:51.8pt;margin-top:172.2pt;width:92pt;height:3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" filled="f" strokecolor="#c7000b" strokeweight="2.25pt">
                <w10:wrap anchorx="margin"/>
              </v:rect>
            </w:pict>
          </mc:Fallback>
        </mc:AlternateContent>
      </w:r>
      <w:r w:rsidRPr="00597B26">
        <w:rPr>
          <w:noProof/>
        </w:rPr>
        <w:drawing>
          <wp:inline distT="0" distB="0" distL="0" distR="0" wp14:anchorId="2C913A4E" wp14:editId="5A768373">
            <wp:extent cx="5400000" cy="2678400"/>
            <wp:effectExtent l="19050" t="19050" r="1079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00" cy="2678400"/>
                    </a:xfrm>
                    <a:prstGeom prst="rect">
                      <a:avLst/>
                    </a:prstGeom>
                    <a:ln w="12700">
                      <a:solidFill>
                        <a:schemeClr val="bg1">
                          <a:lumMod val="85000"/>
                        </a:schemeClr>
                      </a:solidFill>
                    </a:ln>
                  </pic:spPr>
                </pic:pic>
              </a:graphicData>
            </a:graphic>
          </wp:inline>
        </w:drawing>
      </w:r>
    </w:p>
    <w:p w14:paraId="16C153F1" w14:textId="77777777" w:rsidR="003B380D" w:rsidRPr="00597B26" w:rsidRDefault="003B380D" w:rsidP="003B380D">
      <w:pPr>
        <w:pStyle w:val="1e"/>
      </w:pPr>
      <w:r w:rsidRPr="00597B26">
        <w:rPr>
          <w:rFonts w:hint="eastAsia"/>
        </w:rPr>
        <w:t>按</w:t>
      </w:r>
      <w:proofErr w:type="spellStart"/>
      <w:r w:rsidRPr="00597B26">
        <w:t>i</w:t>
      </w:r>
      <w:proofErr w:type="spellEnd"/>
      <w:r w:rsidRPr="00597B26">
        <w:t>键进入编辑模式，复制下面的配置内容粘贴到</w:t>
      </w:r>
      <w:r w:rsidRPr="00597B26">
        <w:t>&lt;configuration&gt;</w:t>
      </w:r>
      <w:r w:rsidRPr="00597B26">
        <w:t>和</w:t>
      </w:r>
      <w:r w:rsidRPr="00597B26">
        <w:t>&lt;/configuration&gt;</w:t>
      </w:r>
      <w:r w:rsidRPr="00597B26">
        <w:t>之间</w:t>
      </w:r>
      <w:r w:rsidRPr="00597B26">
        <w:rPr>
          <w:rFonts w:hint="eastAsia"/>
          <w:b/>
        </w:rPr>
        <w:t>（其中两处</w:t>
      </w:r>
      <w:proofErr w:type="spellStart"/>
      <w:r w:rsidRPr="00597B26">
        <w:rPr>
          <w:b/>
        </w:rPr>
        <w:t>ecs-bigdatapro</w:t>
      </w:r>
      <w:proofErr w:type="spellEnd"/>
      <w:r w:rsidRPr="00597B26">
        <w:rPr>
          <w:b/>
        </w:rPr>
        <w:t>为主机名，如果不一致需要自行修改）</w:t>
      </w:r>
      <w:r w:rsidRPr="00597B26">
        <w:t>：</w:t>
      </w:r>
    </w:p>
    <w:p w14:paraId="11BE1327"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43F18766"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&lt;name&gt;mapreduce.framework.name&lt;/name&gt;</w:t>
      </w:r>
    </w:p>
    <w:p w14:paraId="23E431CB"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yarn&lt;/value&gt;</w:t>
      </w:r>
    </w:p>
    <w:p w14:paraId="0456F524"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170728FE"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08BC539F"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mapreduce.jobhistory.address</w:t>
      </w:r>
      <w:proofErr w:type="spellEnd"/>
      <w:r w:rsidRPr="00597B26">
        <w:rPr>
          <w:rFonts w:ascii="Huawei Sans" w:hAnsi="Huawei Sans"/>
          <w:shd w:val="pct15" w:color="auto" w:fill="FFFFFF"/>
        </w:rPr>
        <w:t>&lt;/name&gt;</w:t>
      </w:r>
    </w:p>
    <w:p w14:paraId="3BE0A8D8"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b/>
          <w:shd w:val="pct15" w:color="auto" w:fill="FFFFFF"/>
        </w:rPr>
        <w:t>ecs-</w:t>
      </w:r>
      <w:r w:rsidRPr="00597B26">
        <w:rPr>
          <w:rFonts w:ascii="Huawei Sans" w:hAnsi="Huawei Sans" w:hint="eastAsia"/>
          <w:b/>
          <w:shd w:val="pct15" w:color="auto" w:fill="FFFFFF"/>
        </w:rPr>
        <w:t>bigdata</w:t>
      </w:r>
      <w:r w:rsidRPr="00597B26">
        <w:rPr>
          <w:rFonts w:ascii="Huawei Sans" w:hAnsi="Huawei Sans"/>
          <w:b/>
          <w:shd w:val="pct15" w:color="auto" w:fill="FFFFFF"/>
        </w:rPr>
        <w:t>pro</w:t>
      </w:r>
      <w:r w:rsidRPr="00597B26">
        <w:rPr>
          <w:rFonts w:ascii="Huawei Sans" w:hAnsi="Huawei Sans"/>
          <w:shd w:val="pct15" w:color="auto" w:fill="FFFFFF"/>
        </w:rPr>
        <w:t>:10020&lt;/value&gt;</w:t>
      </w:r>
    </w:p>
    <w:p w14:paraId="34BA3525"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66959BA3"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1480BC3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mapreduce.jobhistory.webapp.address</w:t>
      </w:r>
      <w:proofErr w:type="spellEnd"/>
      <w:r w:rsidRPr="00597B26">
        <w:rPr>
          <w:rFonts w:ascii="Huawei Sans" w:hAnsi="Huawei Sans"/>
          <w:shd w:val="pct15" w:color="auto" w:fill="FFFFFF"/>
        </w:rPr>
        <w:t>&lt;/name&gt;</w:t>
      </w:r>
    </w:p>
    <w:p w14:paraId="29C086EF"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b/>
          <w:shd w:val="pct15" w:color="auto" w:fill="FFFFFF"/>
        </w:rPr>
        <w:t>ecs-</w:t>
      </w:r>
      <w:r w:rsidRPr="00597B26">
        <w:rPr>
          <w:rFonts w:ascii="Huawei Sans" w:hAnsi="Huawei Sans" w:hint="eastAsia"/>
          <w:b/>
          <w:shd w:val="pct15" w:color="auto" w:fill="FFFFFF"/>
        </w:rPr>
        <w:t>bigdata</w:t>
      </w:r>
      <w:r w:rsidRPr="00597B26">
        <w:rPr>
          <w:rFonts w:ascii="Huawei Sans" w:hAnsi="Huawei Sans"/>
          <w:b/>
          <w:shd w:val="pct15" w:color="auto" w:fill="FFFFFF"/>
        </w:rPr>
        <w:t>pro</w:t>
      </w:r>
      <w:r w:rsidRPr="00597B26">
        <w:rPr>
          <w:rFonts w:ascii="Huawei Sans" w:hAnsi="Huawei Sans"/>
          <w:shd w:val="pct15" w:color="auto" w:fill="FFFFFF"/>
        </w:rPr>
        <w:t>:19888&lt;/value&gt;</w:t>
      </w:r>
    </w:p>
    <w:p w14:paraId="5A053E36"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16309116"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603AA8F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mapred.task.timeout</w:t>
      </w:r>
      <w:proofErr w:type="spellEnd"/>
      <w:r w:rsidRPr="00597B26">
        <w:rPr>
          <w:rFonts w:ascii="Huawei Sans" w:hAnsi="Huawei Sans"/>
          <w:shd w:val="pct15" w:color="auto" w:fill="FFFFFF"/>
        </w:rPr>
        <w:t>&lt;/name&gt;</w:t>
      </w:r>
    </w:p>
    <w:p w14:paraId="45702F58"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lastRenderedPageBreak/>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1800000&lt;/value&gt;</w:t>
      </w:r>
    </w:p>
    <w:p w14:paraId="7BD51E3A"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39F5A06A" w14:textId="77777777" w:rsidR="003B380D" w:rsidRPr="00597B26" w:rsidRDefault="003B380D" w:rsidP="003B380D">
      <w:pPr>
        <w:pStyle w:val="1e"/>
      </w:pPr>
      <w:r w:rsidRPr="00597B26">
        <w:rPr>
          <w:rFonts w:hint="eastAsia"/>
        </w:rPr>
        <w:t>按</w:t>
      </w:r>
      <w:r w:rsidRPr="00597B26">
        <w:t>ECS</w:t>
      </w:r>
      <w:r w:rsidRPr="00597B26">
        <w:t>退出编辑模式，输入</w:t>
      </w:r>
      <w:r w:rsidRPr="00597B26">
        <w:t>:</w:t>
      </w:r>
      <w:proofErr w:type="spellStart"/>
      <w:r w:rsidRPr="00597B26">
        <w:t>wq</w:t>
      </w:r>
      <w:proofErr w:type="spellEnd"/>
      <w:r w:rsidRPr="00597B26">
        <w:t>保存并退出。</w:t>
      </w:r>
    </w:p>
    <w:p w14:paraId="1F17DA67" w14:textId="77777777" w:rsidR="003B380D" w:rsidRPr="00597B26" w:rsidRDefault="003B380D" w:rsidP="003B380D">
      <w:pPr>
        <w:pStyle w:val="30"/>
      </w:pPr>
      <w:r w:rsidRPr="00597B26">
        <w:t>配置</w:t>
      </w:r>
      <w:proofErr w:type="spellStart"/>
      <w:r w:rsidRPr="00597B26">
        <w:t>hadoop</w:t>
      </w:r>
      <w:proofErr w:type="spellEnd"/>
      <w:r w:rsidRPr="00597B26">
        <w:t>环境变量</w:t>
      </w:r>
    </w:p>
    <w:p w14:paraId="7122575D" w14:textId="77777777" w:rsidR="003B380D" w:rsidRPr="00597B26" w:rsidRDefault="003B380D" w:rsidP="003B380D">
      <w:pPr>
        <w:pStyle w:val="1e"/>
      </w:pPr>
      <w:r w:rsidRPr="00597B26">
        <w:t>使用</w:t>
      </w:r>
      <w:r w:rsidRPr="00597B26">
        <w:t>vim</w:t>
      </w:r>
      <w:r w:rsidRPr="00597B26">
        <w:t>命令打开配置文件</w:t>
      </w:r>
      <w:r w:rsidRPr="00597B26">
        <w:rPr>
          <w:rFonts w:hint="eastAsia"/>
        </w:rPr>
        <w:t>。</w:t>
      </w:r>
    </w:p>
    <w:p w14:paraId="4D7E8298"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/home/modules/hadoop-2.8.3/etc/hadoop/hadoop-env.sh</w:t>
      </w:r>
    </w:p>
    <w:p w14:paraId="0964EC25" w14:textId="77777777" w:rsidR="003B380D" w:rsidRPr="00597B26" w:rsidRDefault="003B380D" w:rsidP="003B380D">
      <w:pPr>
        <w:pStyle w:val="1e"/>
      </w:pPr>
      <w:r w:rsidRPr="00597B26">
        <w:rPr>
          <w:rFonts w:hint="eastAsia"/>
        </w:rPr>
        <w:t>按</w:t>
      </w:r>
      <w:proofErr w:type="spellStart"/>
      <w:r w:rsidRPr="00597B26">
        <w:t>i</w:t>
      </w:r>
      <w:proofErr w:type="spellEnd"/>
      <w:r w:rsidRPr="00597B26">
        <w:t>键进入编辑模式，找到</w:t>
      </w:r>
      <w:r w:rsidRPr="00597B26">
        <w:t>JAVA_HOME</w:t>
      </w:r>
      <w:r w:rsidRPr="00597B26">
        <w:t>并修改如下：</w:t>
      </w:r>
    </w:p>
    <w:p w14:paraId="7FC402A2"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JAVA_HOME=/usr/lib/jvm/java-1.8.0-openjdk-1.8.0.242.b08-1.h5.oe1.aarch64</w:t>
      </w:r>
    </w:p>
    <w:p w14:paraId="1DA5EDBA" w14:textId="77777777" w:rsidR="003B380D" w:rsidRPr="00597B26" w:rsidRDefault="003B380D" w:rsidP="003B380D">
      <w:pPr>
        <w:pStyle w:val="1e"/>
      </w:pPr>
      <w:r w:rsidRPr="00597B26">
        <w:rPr>
          <w:rFonts w:hint="eastAsia"/>
          <w:b/>
        </w:rPr>
        <w:t>注：其中</w:t>
      </w:r>
      <w:r w:rsidRPr="00597B26">
        <w:rPr>
          <w:rFonts w:hint="eastAsia"/>
          <w:b/>
        </w:rPr>
        <w:t>JAVA</w:t>
      </w:r>
      <w:r w:rsidRPr="00597B26">
        <w:rPr>
          <w:b/>
        </w:rPr>
        <w:t>_HOME</w:t>
      </w:r>
      <w:r w:rsidRPr="00597B26">
        <w:rPr>
          <w:b/>
        </w:rPr>
        <w:t>的值</w:t>
      </w:r>
      <w:r w:rsidRPr="00597B26">
        <w:rPr>
          <w:rFonts w:hint="eastAsia"/>
          <w:b/>
        </w:rPr>
        <w:t>和前面</w:t>
      </w:r>
      <w:r w:rsidRPr="00597B26">
        <w:rPr>
          <w:b/>
        </w:rPr>
        <w:t>一样要确认。</w:t>
      </w:r>
    </w:p>
    <w:p w14:paraId="019DA934" w14:textId="77777777" w:rsidR="003B380D" w:rsidRPr="00597B26" w:rsidRDefault="003B380D" w:rsidP="003B380D">
      <w:pPr>
        <w:pStyle w:val="1e"/>
      </w:pPr>
      <w:r w:rsidRPr="00597B26">
        <w:rPr>
          <w:noProof/>
        </w:rPr>
        <mc:AlternateContent>
          <mc:Choice Requires="wps">
            <w:drawing>
              <wp:anchor distT="0" distB="0" distL="114300" distR="114300" simplePos="0" relativeHeight="251715584" behindDoc="0" locked="0" layoutInCell="1" allowOverlap="1" wp14:anchorId="0F9DA6B3" wp14:editId="2E10E54A">
                <wp:simplePos x="0" y="0"/>
                <wp:positionH relativeFrom="margin">
                  <wp:posOffset>664210</wp:posOffset>
                </wp:positionH>
                <wp:positionV relativeFrom="paragraph">
                  <wp:posOffset>764540</wp:posOffset>
                </wp:positionV>
                <wp:extent cx="5238750" cy="171450"/>
                <wp:effectExtent l="19050" t="19050" r="19050" b="19050"/>
                <wp:wrapNone/>
                <wp:docPr id="25" name="矩形 25"/>
                <wp:cNvGraphicFramePr/>
                <a:graphic xmlns:a="http://schemas.openxmlformats.org/drawingml/2006/main">
                  <a:graphicData uri="http://schemas.microsoft.com/office/word/2010/wordprocessingShape">
                    <wps:wsp>
                      <wps:cNvSpPr/>
                      <wps:spPr>
                        <a:xfrm>
                          <a:off x="0" y="0"/>
                          <a:ext cx="5238750" cy="1714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2A592" id="矩形 25" o:spid="_x0000_s1026" style="position:absolute;left:0;text-align:left;margin-left:52.3pt;margin-top:60.2pt;width:412.5pt;height: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" filled="f" strokecolor="#c7000b" strokeweight="2.25pt">
                <w10:wrap anchorx="margin"/>
              </v:rect>
            </w:pict>
          </mc:Fallback>
        </mc:AlternateContent>
      </w:r>
      <w:r w:rsidRPr="00597B26">
        <w:rPr>
          <w:noProof/>
        </w:rPr>
        <w:drawing>
          <wp:inline distT="0" distB="0" distL="0" distR="0" wp14:anchorId="59390D91" wp14:editId="7CCA4AAA">
            <wp:extent cx="5400000" cy="1918800"/>
            <wp:effectExtent l="19050" t="19050" r="10795" b="247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00" cy="1918800"/>
                    </a:xfrm>
                    <a:prstGeom prst="rect">
                      <a:avLst/>
                    </a:prstGeom>
                    <a:ln w="12700">
                      <a:solidFill>
                        <a:schemeClr val="bg1">
                          <a:lumMod val="85000"/>
                        </a:schemeClr>
                      </a:solidFill>
                    </a:ln>
                  </pic:spPr>
                </pic:pic>
              </a:graphicData>
            </a:graphic>
          </wp:inline>
        </w:drawing>
      </w:r>
    </w:p>
    <w:p w14:paraId="1870DEF3" w14:textId="77777777" w:rsidR="003B380D" w:rsidRPr="00597B26" w:rsidRDefault="003B380D" w:rsidP="003B380D">
      <w:pPr>
        <w:pStyle w:val="1e"/>
      </w:pPr>
      <w:r w:rsidRPr="00597B26">
        <w:rPr>
          <w:rFonts w:hint="eastAsia"/>
        </w:rPr>
        <w:t>按</w:t>
      </w:r>
      <w:r w:rsidRPr="00597B26">
        <w:t>ECS</w:t>
      </w:r>
      <w:r w:rsidRPr="00597B26">
        <w:t>退出编辑模式，输入</w:t>
      </w:r>
      <w:r w:rsidRPr="00597B26">
        <w:t>:</w:t>
      </w:r>
      <w:proofErr w:type="spellStart"/>
      <w:r w:rsidRPr="00597B26">
        <w:t>wq</w:t>
      </w:r>
      <w:proofErr w:type="spellEnd"/>
      <w:r w:rsidRPr="00597B26">
        <w:t>保存并退出。</w:t>
      </w:r>
    </w:p>
    <w:p w14:paraId="3D25C674" w14:textId="77777777" w:rsidR="003B380D" w:rsidRPr="00597B26" w:rsidRDefault="003B380D" w:rsidP="003B380D">
      <w:pPr>
        <w:pStyle w:val="30"/>
      </w:pPr>
      <w:r w:rsidRPr="00597B26">
        <w:t>配置</w:t>
      </w:r>
      <w:r w:rsidRPr="00597B26">
        <w:t>slaves</w:t>
      </w:r>
    </w:p>
    <w:p w14:paraId="6D3B1BA1" w14:textId="77777777" w:rsidR="003B380D" w:rsidRPr="00597B26" w:rsidRDefault="003B380D" w:rsidP="003B380D">
      <w:pPr>
        <w:pStyle w:val="1e"/>
      </w:pPr>
      <w:r w:rsidRPr="00597B26">
        <w:t>使用</w:t>
      </w:r>
      <w:r w:rsidRPr="00597B26">
        <w:t>vim</w:t>
      </w:r>
      <w:r w:rsidRPr="00597B26">
        <w:t>命令打开配置文件</w:t>
      </w:r>
    </w:p>
    <w:p w14:paraId="0F9FDC96"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/slaves</w:t>
      </w:r>
    </w:p>
    <w:p w14:paraId="02DE2BF4" w14:textId="77777777" w:rsidR="003B380D" w:rsidRPr="00597B26" w:rsidRDefault="003B380D" w:rsidP="003B380D">
      <w:pPr>
        <w:pStyle w:val="1e"/>
      </w:pPr>
      <w:r w:rsidRPr="00597B26">
        <w:rPr>
          <w:rFonts w:hint="eastAsia"/>
        </w:rPr>
        <w:t>按</w:t>
      </w:r>
      <w:proofErr w:type="spellStart"/>
      <w:r w:rsidRPr="00597B26">
        <w:rPr>
          <w:rFonts w:hint="eastAsia"/>
        </w:rPr>
        <w:t>i</w:t>
      </w:r>
      <w:proofErr w:type="spellEnd"/>
      <w:r w:rsidRPr="00597B26">
        <w:rPr>
          <w:rFonts w:hint="eastAsia"/>
        </w:rPr>
        <w:t>键进入编辑模式，删去原有内容，添加以下内容</w:t>
      </w:r>
      <w:r w:rsidRPr="00597B26">
        <w:rPr>
          <w:rFonts w:hint="eastAsia"/>
          <w:b/>
        </w:rPr>
        <w:t>（其中</w:t>
      </w:r>
      <w:proofErr w:type="spellStart"/>
      <w:r w:rsidRPr="00597B26">
        <w:rPr>
          <w:b/>
        </w:rPr>
        <w:t>ecs-bigdatapro</w:t>
      </w:r>
      <w:proofErr w:type="spellEnd"/>
      <w:r w:rsidRPr="00597B26">
        <w:rPr>
          <w:b/>
        </w:rPr>
        <w:t>为主机名，如果不一致需要自行修改）</w:t>
      </w:r>
      <w:r w:rsidRPr="00597B26">
        <w:rPr>
          <w:rFonts w:hint="eastAsia"/>
        </w:rPr>
        <w:t>：</w:t>
      </w:r>
    </w:p>
    <w:p w14:paraId="2048F1BB"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ecs-bigdatapro</w:t>
      </w:r>
      <w:proofErr w:type="spellEnd"/>
      <w:proofErr w:type="gramEnd"/>
    </w:p>
    <w:p w14:paraId="296E4E5B" w14:textId="77777777" w:rsidR="003B380D" w:rsidRPr="00597B26" w:rsidRDefault="003B380D" w:rsidP="003B380D">
      <w:pPr>
        <w:pStyle w:val="1e"/>
      </w:pPr>
      <w:r w:rsidRPr="00597B26">
        <w:rPr>
          <w:noProof/>
        </w:rPr>
        <w:drawing>
          <wp:inline distT="0" distB="0" distL="0" distR="0" wp14:anchorId="779F5789" wp14:editId="36EE25AC">
            <wp:extent cx="5400000" cy="428400"/>
            <wp:effectExtent l="19050" t="19050" r="1079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00" cy="428400"/>
                    </a:xfrm>
                    <a:prstGeom prst="rect">
                      <a:avLst/>
                    </a:prstGeom>
                    <a:ln w="12700">
                      <a:solidFill>
                        <a:schemeClr val="bg1">
                          <a:lumMod val="85000"/>
                        </a:schemeClr>
                      </a:solidFill>
                    </a:ln>
                  </pic:spPr>
                </pic:pic>
              </a:graphicData>
            </a:graphic>
          </wp:inline>
        </w:drawing>
      </w:r>
    </w:p>
    <w:p w14:paraId="07C0C51D" w14:textId="77777777" w:rsidR="003B380D" w:rsidRPr="00597B26" w:rsidRDefault="003B380D" w:rsidP="003B380D">
      <w:pPr>
        <w:pStyle w:val="1e"/>
      </w:pPr>
      <w:r w:rsidRPr="00597B26">
        <w:rPr>
          <w:rFonts w:hint="eastAsia"/>
        </w:rPr>
        <w:t>按</w:t>
      </w:r>
      <w:r w:rsidRPr="00597B26">
        <w:t>ECS</w:t>
      </w:r>
      <w:r w:rsidRPr="00597B26">
        <w:t>退出编辑模式，输入</w:t>
      </w:r>
      <w:r w:rsidRPr="00597B26">
        <w:t>:</w:t>
      </w:r>
      <w:proofErr w:type="spellStart"/>
      <w:r w:rsidRPr="00597B26">
        <w:t>wq</w:t>
      </w:r>
      <w:proofErr w:type="spellEnd"/>
      <w:r w:rsidRPr="00597B26">
        <w:t>保存并退出。</w:t>
      </w:r>
    </w:p>
    <w:p w14:paraId="0956AB07" w14:textId="77777777" w:rsidR="003B380D" w:rsidRPr="00597B26" w:rsidRDefault="003B380D" w:rsidP="003B380D">
      <w:pPr>
        <w:pStyle w:val="30"/>
      </w:pPr>
      <w:proofErr w:type="spellStart"/>
      <w:r w:rsidRPr="00597B26">
        <w:t>namenode</w:t>
      </w:r>
      <w:proofErr w:type="spellEnd"/>
      <w:r w:rsidRPr="00597B26">
        <w:t>初始化</w:t>
      </w:r>
    </w:p>
    <w:p w14:paraId="5CEBD594" w14:textId="77777777" w:rsidR="003B380D" w:rsidRPr="00597B26" w:rsidRDefault="003B380D" w:rsidP="003B380D">
      <w:pPr>
        <w:pStyle w:val="1e"/>
      </w:pPr>
      <w:r w:rsidRPr="00597B26">
        <w:t>执行下列命令初始化</w:t>
      </w:r>
      <w:proofErr w:type="spellStart"/>
      <w:r w:rsidRPr="00597B26">
        <w:t>namenode</w:t>
      </w:r>
      <w:proofErr w:type="spellEnd"/>
      <w:r w:rsidRPr="00597B26">
        <w:rPr>
          <w:rFonts w:hint="eastAsia"/>
        </w:rPr>
        <w:t>。</w:t>
      </w:r>
    </w:p>
    <w:p w14:paraId="5E6D64C8"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hdfs</w:t>
      </w:r>
      <w:proofErr w:type="spellEnd"/>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namenode</w:t>
      </w:r>
      <w:proofErr w:type="spellEnd"/>
      <w:r w:rsidRPr="00597B26">
        <w:rPr>
          <w:rFonts w:ascii="Huawei Sans" w:hAnsi="Huawei Sans"/>
          <w:shd w:val="pct15" w:color="auto" w:fill="FFFFFF"/>
        </w:rPr>
        <w:t xml:space="preserve"> -format</w:t>
      </w:r>
    </w:p>
    <w:p w14:paraId="25C03A94" w14:textId="77777777" w:rsidR="003B380D" w:rsidRPr="00597B26" w:rsidRDefault="003B380D" w:rsidP="003B380D">
      <w:pPr>
        <w:pStyle w:val="1e"/>
      </w:pPr>
      <w:r w:rsidRPr="00597B26">
        <w:rPr>
          <w:noProof/>
        </w:rPr>
        <w:lastRenderedPageBreak/>
        <w:drawing>
          <wp:inline distT="0" distB="0" distL="0" distR="0" wp14:anchorId="6927F78C" wp14:editId="3D509B50">
            <wp:extent cx="5400000" cy="1494000"/>
            <wp:effectExtent l="19050" t="19050" r="1079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00" cy="1494000"/>
                    </a:xfrm>
                    <a:prstGeom prst="rect">
                      <a:avLst/>
                    </a:prstGeom>
                    <a:ln w="12700">
                      <a:solidFill>
                        <a:schemeClr val="bg1">
                          <a:lumMod val="85000"/>
                        </a:schemeClr>
                      </a:solidFill>
                    </a:ln>
                  </pic:spPr>
                </pic:pic>
              </a:graphicData>
            </a:graphic>
          </wp:inline>
        </w:drawing>
      </w:r>
    </w:p>
    <w:p w14:paraId="5A940526" w14:textId="77777777" w:rsidR="003B380D" w:rsidRPr="00597B26" w:rsidRDefault="003B380D" w:rsidP="003B380D">
      <w:pPr>
        <w:pStyle w:val="1e"/>
      </w:pPr>
      <w:r w:rsidRPr="00597B26">
        <w:t>中间略去若干输出信息</w:t>
      </w:r>
      <w:r w:rsidRPr="00597B26">
        <w:t>…</w:t>
      </w:r>
    </w:p>
    <w:p w14:paraId="7B966448" w14:textId="77777777" w:rsidR="003B380D" w:rsidRPr="00597B26" w:rsidRDefault="003B380D" w:rsidP="003B380D">
      <w:pPr>
        <w:pStyle w:val="1e"/>
      </w:pPr>
      <w:r w:rsidRPr="00597B26">
        <w:rPr>
          <w:noProof/>
        </w:rPr>
        <w:drawing>
          <wp:inline distT="0" distB="0" distL="0" distR="0" wp14:anchorId="586323A7" wp14:editId="6E5BA478">
            <wp:extent cx="5400000" cy="1587600"/>
            <wp:effectExtent l="19050" t="19050" r="10795"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00" cy="1587600"/>
                    </a:xfrm>
                    <a:prstGeom prst="rect">
                      <a:avLst/>
                    </a:prstGeom>
                    <a:ln w="12700">
                      <a:solidFill>
                        <a:schemeClr val="bg1">
                          <a:lumMod val="85000"/>
                        </a:schemeClr>
                      </a:solidFill>
                    </a:ln>
                  </pic:spPr>
                </pic:pic>
              </a:graphicData>
            </a:graphic>
          </wp:inline>
        </w:drawing>
      </w:r>
    </w:p>
    <w:p w14:paraId="53922A6C" w14:textId="77777777" w:rsidR="003B380D" w:rsidRPr="00597B26" w:rsidRDefault="003B380D" w:rsidP="003B380D">
      <w:pPr>
        <w:pStyle w:val="1e"/>
      </w:pPr>
      <w:r w:rsidRPr="00597B26">
        <w:t>初始化成功。</w:t>
      </w:r>
    </w:p>
    <w:p w14:paraId="29724C46" w14:textId="77777777" w:rsidR="003B380D" w:rsidRPr="00597B26" w:rsidRDefault="003B380D" w:rsidP="003B380D">
      <w:pPr>
        <w:pStyle w:val="30"/>
      </w:pPr>
      <w:r w:rsidRPr="00597B26">
        <w:t>启动</w:t>
      </w:r>
      <w:r w:rsidRPr="00597B26">
        <w:t>HDFS</w:t>
      </w:r>
    </w:p>
    <w:p w14:paraId="20E4E782" w14:textId="77777777" w:rsidR="003B380D" w:rsidRPr="00597B26" w:rsidRDefault="003B380D" w:rsidP="003B380D">
      <w:pPr>
        <w:pStyle w:val="1e"/>
      </w:pPr>
      <w:r w:rsidRPr="00597B26">
        <w:t>执行以下命令启动</w:t>
      </w:r>
      <w:r w:rsidRPr="00597B26">
        <w:t>HDFS</w:t>
      </w:r>
      <w:r w:rsidRPr="00597B26">
        <w:t>。</w:t>
      </w:r>
    </w:p>
    <w:p w14:paraId="0892240C"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start-dfs.sh</w:t>
      </w:r>
      <w:proofErr w:type="gramEnd"/>
    </w:p>
    <w:p w14:paraId="697D8E37" w14:textId="77777777" w:rsidR="003B380D" w:rsidRPr="00597B26" w:rsidRDefault="003B380D" w:rsidP="003B380D">
      <w:pPr>
        <w:pStyle w:val="2f2"/>
      </w:pPr>
      <w:r w:rsidRPr="00597B26">
        <w:rPr>
          <w:noProof/>
          <w:lang w:eastAsia="zh-CN"/>
        </w:rPr>
        <w:drawing>
          <wp:inline distT="0" distB="0" distL="0" distR="0" wp14:anchorId="4CC17186" wp14:editId="342D0B1B">
            <wp:extent cx="5400000" cy="2210400"/>
            <wp:effectExtent l="19050" t="19050" r="10795" b="190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00" cy="2210400"/>
                    </a:xfrm>
                    <a:prstGeom prst="rect">
                      <a:avLst/>
                    </a:prstGeom>
                    <a:ln w="12700">
                      <a:solidFill>
                        <a:schemeClr val="bg1">
                          <a:lumMod val="85000"/>
                        </a:schemeClr>
                      </a:solidFill>
                    </a:ln>
                  </pic:spPr>
                </pic:pic>
              </a:graphicData>
            </a:graphic>
          </wp:inline>
        </w:drawing>
      </w:r>
    </w:p>
    <w:p w14:paraId="10C5B41E" w14:textId="77777777" w:rsidR="003B380D" w:rsidRPr="00597B26" w:rsidRDefault="003B380D" w:rsidP="003B380D">
      <w:pPr>
        <w:pStyle w:val="1e"/>
      </w:pPr>
      <w:r w:rsidRPr="00597B26">
        <w:t>使用</w:t>
      </w:r>
      <w:r w:rsidRPr="00597B26">
        <w:t>JPS</w:t>
      </w:r>
      <w:r w:rsidRPr="00597B26">
        <w:t>查看启动的进程。</w:t>
      </w:r>
    </w:p>
    <w:p w14:paraId="0B9B981A" w14:textId="77777777" w:rsidR="003B380D" w:rsidRPr="00597B26" w:rsidRDefault="003B380D" w:rsidP="003B380D">
      <w:pPr>
        <w:pStyle w:val="1e"/>
      </w:pPr>
      <w:r w:rsidRPr="00597B26">
        <w:rPr>
          <w:noProof/>
        </w:rPr>
        <mc:AlternateContent>
          <mc:Choice Requires="wps">
            <w:drawing>
              <wp:anchor distT="0" distB="0" distL="114300" distR="114300" simplePos="0" relativeHeight="251717632" behindDoc="0" locked="0" layoutInCell="1" allowOverlap="1" wp14:anchorId="3F0FD417" wp14:editId="5D48428E">
                <wp:simplePos x="0" y="0"/>
                <wp:positionH relativeFrom="margin">
                  <wp:posOffset>670560</wp:posOffset>
                </wp:positionH>
                <wp:positionV relativeFrom="paragraph">
                  <wp:posOffset>577215</wp:posOffset>
                </wp:positionV>
                <wp:extent cx="2012950" cy="292100"/>
                <wp:effectExtent l="19050" t="19050" r="25400" b="12700"/>
                <wp:wrapNone/>
                <wp:docPr id="37" name="矩形 37"/>
                <wp:cNvGraphicFramePr/>
                <a:graphic xmlns:a="http://schemas.openxmlformats.org/drawingml/2006/main">
                  <a:graphicData uri="http://schemas.microsoft.com/office/word/2010/wordprocessingShape">
                    <wps:wsp>
                      <wps:cNvSpPr/>
                      <wps:spPr>
                        <a:xfrm>
                          <a:off x="0" y="0"/>
                          <a:ext cx="2012950" cy="2921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39460" id="矩形 37" o:spid="_x0000_s1026" style="position:absolute;left:0;text-align:left;margin-left:52.8pt;margin-top:45.45pt;width:158.5pt;height:2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716608" behindDoc="0" locked="0" layoutInCell="1" allowOverlap="1" wp14:anchorId="382E3760" wp14:editId="600F2608">
                <wp:simplePos x="0" y="0"/>
                <wp:positionH relativeFrom="margin">
                  <wp:posOffset>670561</wp:posOffset>
                </wp:positionH>
                <wp:positionV relativeFrom="paragraph">
                  <wp:posOffset>158115</wp:posOffset>
                </wp:positionV>
                <wp:extent cx="2012950" cy="165100"/>
                <wp:effectExtent l="19050" t="19050" r="25400" b="25400"/>
                <wp:wrapNone/>
                <wp:docPr id="36" name="矩形 36"/>
                <wp:cNvGraphicFramePr/>
                <a:graphic xmlns:a="http://schemas.openxmlformats.org/drawingml/2006/main">
                  <a:graphicData uri="http://schemas.microsoft.com/office/word/2010/wordprocessingShape">
                    <wps:wsp>
                      <wps:cNvSpPr/>
                      <wps:spPr>
                        <a:xfrm>
                          <a:off x="0" y="0"/>
                          <a:ext cx="2012950" cy="1651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A958A" id="矩形 36" o:spid="_x0000_s1026" style="position:absolute;left:0;text-align:left;margin-left:52.8pt;margin-top:12.45pt;width:158.5pt;height:1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" filled="f" strokecolor="#c7000b" strokeweight="2.25pt">
                <w10:wrap anchorx="margin"/>
              </v:rect>
            </w:pict>
          </mc:Fallback>
        </mc:AlternateContent>
      </w:r>
      <w:r w:rsidRPr="00597B26">
        <w:rPr>
          <w:noProof/>
        </w:rPr>
        <w:drawing>
          <wp:inline distT="0" distB="0" distL="0" distR="0" wp14:anchorId="4032D7AC" wp14:editId="7988C85C">
            <wp:extent cx="5400000" cy="979200"/>
            <wp:effectExtent l="19050" t="19050" r="10795"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979200"/>
                    </a:xfrm>
                    <a:prstGeom prst="rect">
                      <a:avLst/>
                    </a:prstGeom>
                    <a:ln w="12700">
                      <a:solidFill>
                        <a:schemeClr val="bg1">
                          <a:lumMod val="85000"/>
                        </a:schemeClr>
                      </a:solidFill>
                    </a:ln>
                  </pic:spPr>
                </pic:pic>
              </a:graphicData>
            </a:graphic>
          </wp:inline>
        </w:drawing>
      </w:r>
    </w:p>
    <w:p w14:paraId="6B26CF92" w14:textId="77777777" w:rsidR="003B380D" w:rsidRPr="00597B26" w:rsidRDefault="003B380D" w:rsidP="003B380D">
      <w:pPr>
        <w:pStyle w:val="30"/>
      </w:pPr>
      <w:r w:rsidRPr="00597B26">
        <w:t>测试</w:t>
      </w:r>
      <w:r w:rsidRPr="00597B26">
        <w:t>HDFS</w:t>
      </w:r>
      <w:r w:rsidRPr="00597B26">
        <w:t>命令</w:t>
      </w:r>
    </w:p>
    <w:p w14:paraId="4AF601BC" w14:textId="77777777" w:rsidR="003B380D" w:rsidRPr="00597B26" w:rsidRDefault="003B380D" w:rsidP="003B380D">
      <w:pPr>
        <w:pStyle w:val="1e"/>
      </w:pPr>
      <w:r w:rsidRPr="00597B26">
        <w:lastRenderedPageBreak/>
        <w:t>使用</w:t>
      </w:r>
      <w:proofErr w:type="spellStart"/>
      <w:r w:rsidRPr="00597B26">
        <w:t>mkdir</w:t>
      </w:r>
      <w:proofErr w:type="spellEnd"/>
      <w:r w:rsidRPr="00597B26">
        <w:t>命令建立</w:t>
      </w:r>
      <w:proofErr w:type="spellStart"/>
      <w:r w:rsidRPr="00597B26">
        <w:t>bigdata</w:t>
      </w:r>
      <w:proofErr w:type="spellEnd"/>
      <w:r w:rsidRPr="00597B26">
        <w:t>目录</w:t>
      </w:r>
    </w:p>
    <w:p w14:paraId="5AAD6023"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hdfs</w:t>
      </w:r>
      <w:proofErr w:type="spellEnd"/>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dfs</w:t>
      </w:r>
      <w:proofErr w:type="spell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mkdir</w:t>
      </w:r>
      <w:proofErr w:type="spell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bigdata</w:t>
      </w:r>
      <w:proofErr w:type="spellEnd"/>
    </w:p>
    <w:p w14:paraId="484E0C8F"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hdfs</w:t>
      </w:r>
      <w:proofErr w:type="spellEnd"/>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dfs</w:t>
      </w:r>
      <w:proofErr w:type="spell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ls</w:t>
      </w:r>
      <w:proofErr w:type="spellEnd"/>
      <w:r w:rsidRPr="00597B26">
        <w:rPr>
          <w:rFonts w:ascii="Huawei Sans" w:hAnsi="Huawei Sans"/>
          <w:shd w:val="pct15" w:color="auto" w:fill="FFFFFF"/>
        </w:rPr>
        <w:t xml:space="preserve"> /</w:t>
      </w:r>
    </w:p>
    <w:p w14:paraId="7544AEBA" w14:textId="77777777" w:rsidR="003B380D" w:rsidRPr="00597B26" w:rsidRDefault="003B380D" w:rsidP="003B380D">
      <w:pPr>
        <w:pStyle w:val="1e"/>
      </w:pPr>
      <w:r w:rsidRPr="00597B26">
        <w:rPr>
          <w:noProof/>
        </w:rPr>
        <w:drawing>
          <wp:inline distT="0" distB="0" distL="0" distR="0" wp14:anchorId="0F7B5A53" wp14:editId="0A44E105">
            <wp:extent cx="5400000" cy="990000"/>
            <wp:effectExtent l="19050" t="19050" r="10795"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00" cy="990000"/>
                    </a:xfrm>
                    <a:prstGeom prst="rect">
                      <a:avLst/>
                    </a:prstGeom>
                    <a:ln w="12700">
                      <a:solidFill>
                        <a:schemeClr val="bg1">
                          <a:lumMod val="85000"/>
                        </a:schemeClr>
                      </a:solidFill>
                    </a:ln>
                  </pic:spPr>
                </pic:pic>
              </a:graphicData>
            </a:graphic>
          </wp:inline>
        </w:drawing>
      </w:r>
    </w:p>
    <w:p w14:paraId="66EFFB2C" w14:textId="77777777" w:rsidR="003B380D" w:rsidRPr="00597B26" w:rsidRDefault="003B380D" w:rsidP="003B380D">
      <w:pPr>
        <w:pStyle w:val="3"/>
        <w:numPr>
          <w:ilvl w:val="2"/>
          <w:numId w:val="7"/>
        </w:numPr>
      </w:pPr>
      <w:bookmarkStart w:id="54" w:name="_Toc48670268"/>
      <w:bookmarkStart w:id="55" w:name="_Toc48729523"/>
      <w:bookmarkStart w:id="56" w:name="_Toc63611133"/>
      <w:r w:rsidRPr="00597B26">
        <w:rPr>
          <w:rFonts w:hint="eastAsia"/>
        </w:rPr>
        <w:t>Hadoop</w:t>
      </w:r>
      <w:r w:rsidRPr="00597B26">
        <w:t>与</w:t>
      </w:r>
      <w:r w:rsidRPr="00597B26">
        <w:t>OBS</w:t>
      </w:r>
      <w:r w:rsidRPr="00597B26">
        <w:t>互联</w:t>
      </w:r>
      <w:bookmarkEnd w:id="54"/>
      <w:bookmarkEnd w:id="55"/>
      <w:bookmarkEnd w:id="56"/>
    </w:p>
    <w:p w14:paraId="1F83AC84" w14:textId="77777777" w:rsidR="003B380D" w:rsidRPr="00597B26" w:rsidRDefault="003B380D" w:rsidP="003B380D">
      <w:pPr>
        <w:pStyle w:val="30"/>
      </w:pPr>
      <w:r w:rsidRPr="00597B26">
        <w:t>在</w:t>
      </w:r>
      <w:r w:rsidRPr="00597B26">
        <w:t>OBS</w:t>
      </w:r>
      <w:r w:rsidRPr="00597B26">
        <w:t>上传文件</w:t>
      </w:r>
    </w:p>
    <w:p w14:paraId="197DFC27" w14:textId="77777777" w:rsidR="003B380D" w:rsidRPr="00597B26" w:rsidRDefault="003B380D" w:rsidP="003B380D">
      <w:pPr>
        <w:pStyle w:val="1e"/>
      </w:pPr>
      <w:r w:rsidRPr="00597B26">
        <w:rPr>
          <w:rFonts w:hint="eastAsia"/>
        </w:rPr>
        <w:t>进入前面建立的</w:t>
      </w:r>
      <w:r w:rsidRPr="00597B26">
        <w:rPr>
          <w:rFonts w:hint="eastAsia"/>
        </w:rPr>
        <w:t>OBS</w:t>
      </w:r>
      <w:r w:rsidRPr="00597B26">
        <w:rPr>
          <w:rFonts w:hint="eastAsia"/>
        </w:rPr>
        <w:t>桶</w:t>
      </w:r>
      <w:proofErr w:type="spellStart"/>
      <w:r w:rsidRPr="00597B26">
        <w:t>obs-bigdatapro</w:t>
      </w:r>
      <w:proofErr w:type="spellEnd"/>
      <w:r w:rsidRPr="00597B26">
        <w:rPr>
          <w:rFonts w:hint="eastAsia"/>
        </w:rPr>
        <w:t>，选择“对象”点击“上传对象”。</w:t>
      </w:r>
    </w:p>
    <w:p w14:paraId="113F207D" w14:textId="77777777" w:rsidR="003B380D" w:rsidRPr="00597B26" w:rsidRDefault="003B380D" w:rsidP="003B380D">
      <w:pPr>
        <w:pStyle w:val="1e"/>
      </w:pPr>
      <w:r w:rsidRPr="00597B26">
        <w:rPr>
          <w:noProof/>
        </w:rPr>
        <mc:AlternateContent>
          <mc:Choice Requires="wps">
            <w:drawing>
              <wp:anchor distT="0" distB="0" distL="114300" distR="114300" simplePos="0" relativeHeight="251719680" behindDoc="0" locked="0" layoutInCell="1" allowOverlap="1" wp14:anchorId="0F793F82" wp14:editId="398604AA">
                <wp:simplePos x="0" y="0"/>
                <wp:positionH relativeFrom="margin">
                  <wp:posOffset>1908810</wp:posOffset>
                </wp:positionH>
                <wp:positionV relativeFrom="paragraph">
                  <wp:posOffset>916940</wp:posOffset>
                </wp:positionV>
                <wp:extent cx="508000" cy="222250"/>
                <wp:effectExtent l="19050" t="19050" r="25400" b="25400"/>
                <wp:wrapNone/>
                <wp:docPr id="46" name="矩形 46"/>
                <wp:cNvGraphicFramePr/>
                <a:graphic xmlns:a="http://schemas.openxmlformats.org/drawingml/2006/main">
                  <a:graphicData uri="http://schemas.microsoft.com/office/word/2010/wordprocessingShape">
                    <wps:wsp>
                      <wps:cNvSpPr/>
                      <wps:spPr>
                        <a:xfrm>
                          <a:off x="0" y="0"/>
                          <a:ext cx="508000" cy="2222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6DCC" id="矩形 46" o:spid="_x0000_s1026" style="position:absolute;left:0;text-align:left;margin-left:150.3pt;margin-top:72.2pt;width:40pt;height:1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718656" behindDoc="0" locked="0" layoutInCell="1" allowOverlap="1" wp14:anchorId="656DCE90" wp14:editId="409A5E3A">
                <wp:simplePos x="0" y="0"/>
                <wp:positionH relativeFrom="margin">
                  <wp:posOffset>873760</wp:posOffset>
                </wp:positionH>
                <wp:positionV relativeFrom="paragraph">
                  <wp:posOffset>739140</wp:posOffset>
                </wp:positionV>
                <wp:extent cx="622300" cy="196850"/>
                <wp:effectExtent l="19050" t="19050" r="25400" b="12700"/>
                <wp:wrapNone/>
                <wp:docPr id="45" name="矩形 45"/>
                <wp:cNvGraphicFramePr/>
                <a:graphic xmlns:a="http://schemas.openxmlformats.org/drawingml/2006/main">
                  <a:graphicData uri="http://schemas.microsoft.com/office/word/2010/wordprocessingShape">
                    <wps:wsp>
                      <wps:cNvSpPr/>
                      <wps:spPr>
                        <a:xfrm>
                          <a:off x="0" y="0"/>
                          <a:ext cx="622300" cy="1968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B8544" id="矩形 45" o:spid="_x0000_s1026" style="position:absolute;left:0;text-align:left;margin-left:68.8pt;margin-top:58.2pt;width:49pt;height:1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" filled="f" strokecolor="#c7000b" strokeweight="2.25pt">
                <w10:wrap anchorx="margin"/>
              </v:rect>
            </w:pict>
          </mc:Fallback>
        </mc:AlternateContent>
      </w:r>
      <w:r w:rsidRPr="00597B26">
        <w:rPr>
          <w:noProof/>
        </w:rPr>
        <w:drawing>
          <wp:inline distT="0" distB="0" distL="0" distR="0" wp14:anchorId="7D1DB0D5" wp14:editId="7715CC71">
            <wp:extent cx="5400000" cy="2102400"/>
            <wp:effectExtent l="19050" t="19050" r="10795"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00" cy="2102400"/>
                    </a:xfrm>
                    <a:prstGeom prst="rect">
                      <a:avLst/>
                    </a:prstGeom>
                    <a:ln w="12700">
                      <a:solidFill>
                        <a:schemeClr val="bg1">
                          <a:lumMod val="85000"/>
                        </a:schemeClr>
                      </a:solidFill>
                    </a:ln>
                  </pic:spPr>
                </pic:pic>
              </a:graphicData>
            </a:graphic>
          </wp:inline>
        </w:drawing>
      </w:r>
    </w:p>
    <w:p w14:paraId="3DCE175A" w14:textId="77777777" w:rsidR="003B380D" w:rsidRPr="00597B26" w:rsidRDefault="003B380D" w:rsidP="003B380D">
      <w:pPr>
        <w:pStyle w:val="1e"/>
      </w:pPr>
      <w:r w:rsidRPr="00597B26">
        <w:t>在弹出的对话框中点击</w:t>
      </w:r>
      <w:r w:rsidRPr="00597B26">
        <w:rPr>
          <w:rFonts w:hint="eastAsia"/>
        </w:rPr>
        <w:t>“添加文件”，选择</w:t>
      </w:r>
      <w:r w:rsidRPr="00597B26">
        <w:t>playerinfo.txt</w:t>
      </w:r>
      <w:r w:rsidRPr="00597B26">
        <w:t>文件</w:t>
      </w:r>
      <w:r w:rsidRPr="00597B26">
        <w:rPr>
          <w:rFonts w:hint="eastAsia"/>
        </w:rPr>
        <w:t>。</w:t>
      </w:r>
    </w:p>
    <w:p w14:paraId="2662BD86" w14:textId="77777777" w:rsidR="003B380D" w:rsidRPr="00597B26" w:rsidRDefault="003B380D" w:rsidP="003B380D">
      <w:pPr>
        <w:pStyle w:val="1e"/>
      </w:pPr>
      <w:r w:rsidRPr="00597B26">
        <w:rPr>
          <w:noProof/>
        </w:rPr>
        <mc:AlternateContent>
          <mc:Choice Requires="wps">
            <w:drawing>
              <wp:anchor distT="0" distB="0" distL="114300" distR="114300" simplePos="0" relativeHeight="251720704" behindDoc="0" locked="0" layoutInCell="1" allowOverlap="1" wp14:anchorId="1A510F01" wp14:editId="32B947E5">
                <wp:simplePos x="0" y="0"/>
                <wp:positionH relativeFrom="margin">
                  <wp:posOffset>3420110</wp:posOffset>
                </wp:positionH>
                <wp:positionV relativeFrom="paragraph">
                  <wp:posOffset>1961515</wp:posOffset>
                </wp:positionV>
                <wp:extent cx="450850" cy="165100"/>
                <wp:effectExtent l="19050" t="19050" r="25400" b="25400"/>
                <wp:wrapNone/>
                <wp:docPr id="48" name="矩形 48"/>
                <wp:cNvGraphicFramePr/>
                <a:graphic xmlns:a="http://schemas.openxmlformats.org/drawingml/2006/main">
                  <a:graphicData uri="http://schemas.microsoft.com/office/word/2010/wordprocessingShape">
                    <wps:wsp>
                      <wps:cNvSpPr/>
                      <wps:spPr>
                        <a:xfrm>
                          <a:off x="0" y="0"/>
                          <a:ext cx="450850" cy="1651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79042" id="矩形 48" o:spid="_x0000_s1026" style="position:absolute;left:0;text-align:left;margin-left:269.3pt;margin-top:154.45pt;width:35.5pt;height:1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" filled="f" strokecolor="#c7000b" strokeweight="2.25pt">
                <w10:wrap anchorx="margin"/>
              </v:rect>
            </w:pict>
          </mc:Fallback>
        </mc:AlternateContent>
      </w:r>
      <w:r w:rsidRPr="00597B26">
        <w:rPr>
          <w:noProof/>
        </w:rPr>
        <w:drawing>
          <wp:inline distT="0" distB="0" distL="0" distR="0" wp14:anchorId="0907EE51" wp14:editId="104E4FE7">
            <wp:extent cx="4680000" cy="2959200"/>
            <wp:effectExtent l="19050" t="19050" r="2540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0000" cy="2959200"/>
                    </a:xfrm>
                    <a:prstGeom prst="rect">
                      <a:avLst/>
                    </a:prstGeom>
                    <a:ln w="12700">
                      <a:solidFill>
                        <a:schemeClr val="bg1">
                          <a:lumMod val="85000"/>
                        </a:schemeClr>
                      </a:solidFill>
                    </a:ln>
                  </pic:spPr>
                </pic:pic>
              </a:graphicData>
            </a:graphic>
          </wp:inline>
        </w:drawing>
      </w:r>
    </w:p>
    <w:p w14:paraId="350D91C0" w14:textId="77777777" w:rsidR="003B380D" w:rsidRPr="00597B26" w:rsidRDefault="003B380D" w:rsidP="003B380D">
      <w:pPr>
        <w:pStyle w:val="1e"/>
      </w:pPr>
      <w:r w:rsidRPr="00597B26">
        <w:lastRenderedPageBreak/>
        <w:t>点击</w:t>
      </w:r>
      <w:r w:rsidRPr="00597B26">
        <w:rPr>
          <w:rFonts w:hint="eastAsia"/>
        </w:rPr>
        <w:t>“上传”。</w:t>
      </w:r>
    </w:p>
    <w:p w14:paraId="649D44F2" w14:textId="77777777" w:rsidR="003B380D" w:rsidRPr="00597B26" w:rsidRDefault="003B380D" w:rsidP="003B380D">
      <w:pPr>
        <w:pStyle w:val="1e"/>
      </w:pPr>
      <w:r w:rsidRPr="00597B26">
        <w:rPr>
          <w:noProof/>
        </w:rPr>
        <mc:AlternateContent>
          <mc:Choice Requires="wps">
            <w:drawing>
              <wp:anchor distT="0" distB="0" distL="114300" distR="114300" simplePos="0" relativeHeight="251721728" behindDoc="0" locked="0" layoutInCell="1" allowOverlap="1" wp14:anchorId="275C066B" wp14:editId="106F04E0">
                <wp:simplePos x="0" y="0"/>
                <wp:positionH relativeFrom="margin">
                  <wp:posOffset>2562860</wp:posOffset>
                </wp:positionH>
                <wp:positionV relativeFrom="paragraph">
                  <wp:posOffset>2320290</wp:posOffset>
                </wp:positionV>
                <wp:extent cx="450850" cy="228600"/>
                <wp:effectExtent l="19050" t="19050" r="25400" b="19050"/>
                <wp:wrapNone/>
                <wp:docPr id="50" name="矩形 50"/>
                <wp:cNvGraphicFramePr/>
                <a:graphic xmlns:a="http://schemas.openxmlformats.org/drawingml/2006/main">
                  <a:graphicData uri="http://schemas.microsoft.com/office/word/2010/wordprocessingShape">
                    <wps:wsp>
                      <wps:cNvSpPr/>
                      <wps:spPr>
                        <a:xfrm>
                          <a:off x="0" y="0"/>
                          <a:ext cx="450850" cy="228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4F224" id="矩形 50" o:spid="_x0000_s1026" style="position:absolute;left:0;text-align:left;margin-left:201.8pt;margin-top:182.7pt;width:35.5pt;height:1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" filled="f" strokecolor="#c7000b" strokeweight="2.25pt">
                <w10:wrap anchorx="margin"/>
              </v:rect>
            </w:pict>
          </mc:Fallback>
        </mc:AlternateContent>
      </w:r>
      <w:r w:rsidRPr="00597B26">
        <w:rPr>
          <w:noProof/>
        </w:rPr>
        <w:drawing>
          <wp:inline distT="0" distB="0" distL="0" distR="0" wp14:anchorId="0E1ABC3A" wp14:editId="32B3AF0C">
            <wp:extent cx="4680000" cy="2559600"/>
            <wp:effectExtent l="19050" t="19050" r="2540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80000" cy="2559600"/>
                    </a:xfrm>
                    <a:prstGeom prst="rect">
                      <a:avLst/>
                    </a:prstGeom>
                    <a:ln w="12700">
                      <a:solidFill>
                        <a:schemeClr val="bg1">
                          <a:lumMod val="85000"/>
                        </a:schemeClr>
                      </a:solidFill>
                    </a:ln>
                  </pic:spPr>
                </pic:pic>
              </a:graphicData>
            </a:graphic>
          </wp:inline>
        </w:drawing>
      </w:r>
    </w:p>
    <w:p w14:paraId="006ADBB9" w14:textId="77777777" w:rsidR="003B380D" w:rsidRPr="00597B26" w:rsidRDefault="003B380D" w:rsidP="003B380D">
      <w:pPr>
        <w:pStyle w:val="1e"/>
      </w:pPr>
      <w:r w:rsidRPr="00597B26">
        <w:t>OBS</w:t>
      </w:r>
      <w:r w:rsidRPr="00597B26">
        <w:t>文件上传成功</w:t>
      </w:r>
      <w:r w:rsidRPr="00597B26">
        <w:rPr>
          <w:rFonts w:hint="eastAsia"/>
        </w:rPr>
        <w:t>。</w:t>
      </w:r>
    </w:p>
    <w:p w14:paraId="1E7BF996" w14:textId="77777777" w:rsidR="003B380D" w:rsidRPr="00597B26" w:rsidRDefault="003B380D" w:rsidP="003B380D">
      <w:pPr>
        <w:pStyle w:val="1e"/>
      </w:pPr>
      <w:r w:rsidRPr="00597B26">
        <w:rPr>
          <w:noProof/>
        </w:rPr>
        <mc:AlternateContent>
          <mc:Choice Requires="wps">
            <w:drawing>
              <wp:anchor distT="0" distB="0" distL="114300" distR="114300" simplePos="0" relativeHeight="251722752" behindDoc="0" locked="0" layoutInCell="1" allowOverlap="1" wp14:anchorId="324F3F1E" wp14:editId="253540FC">
                <wp:simplePos x="0" y="0"/>
                <wp:positionH relativeFrom="margin">
                  <wp:posOffset>1064260</wp:posOffset>
                </wp:positionH>
                <wp:positionV relativeFrom="paragraph">
                  <wp:posOffset>1586865</wp:posOffset>
                </wp:positionV>
                <wp:extent cx="609600" cy="222250"/>
                <wp:effectExtent l="19050" t="19050" r="19050" b="25400"/>
                <wp:wrapNone/>
                <wp:docPr id="53" name="矩形 53"/>
                <wp:cNvGraphicFramePr/>
                <a:graphic xmlns:a="http://schemas.openxmlformats.org/drawingml/2006/main">
                  <a:graphicData uri="http://schemas.microsoft.com/office/word/2010/wordprocessingShape">
                    <wps:wsp>
                      <wps:cNvSpPr/>
                      <wps:spPr>
                        <a:xfrm>
                          <a:off x="0" y="0"/>
                          <a:ext cx="609600" cy="2222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F8483" id="矩形 53" o:spid="_x0000_s1026" style="position:absolute;left:0;text-align:left;margin-left:83.8pt;margin-top:124.95pt;width:48pt;height:1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" filled="f" strokecolor="#c7000b" strokeweight="2.25pt">
                <w10:wrap anchorx="margin"/>
              </v:rect>
            </w:pict>
          </mc:Fallback>
        </mc:AlternateContent>
      </w:r>
      <w:r w:rsidRPr="00597B26">
        <w:rPr>
          <w:noProof/>
        </w:rPr>
        <w:drawing>
          <wp:inline distT="0" distB="0" distL="0" distR="0" wp14:anchorId="070ACA48" wp14:editId="43FEF19D">
            <wp:extent cx="5400000" cy="1918800"/>
            <wp:effectExtent l="19050" t="19050" r="10795" b="2476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00" cy="1918800"/>
                    </a:xfrm>
                    <a:prstGeom prst="rect">
                      <a:avLst/>
                    </a:prstGeom>
                    <a:ln w="12700">
                      <a:solidFill>
                        <a:schemeClr val="bg1">
                          <a:lumMod val="85000"/>
                        </a:schemeClr>
                      </a:solidFill>
                    </a:ln>
                  </pic:spPr>
                </pic:pic>
              </a:graphicData>
            </a:graphic>
          </wp:inline>
        </w:drawing>
      </w:r>
    </w:p>
    <w:p w14:paraId="1522BDDF" w14:textId="77777777" w:rsidR="003B380D" w:rsidRPr="00597B26" w:rsidRDefault="003B380D" w:rsidP="003B380D">
      <w:pPr>
        <w:pStyle w:val="30"/>
      </w:pPr>
      <w:r w:rsidRPr="00597B26">
        <w:t>建立</w:t>
      </w:r>
      <w:r w:rsidRPr="00597B26">
        <w:t>OBS</w:t>
      </w:r>
      <w:r w:rsidRPr="00597B26">
        <w:t>的缓存目录</w:t>
      </w:r>
    </w:p>
    <w:p w14:paraId="70DAD2D6" w14:textId="77777777" w:rsidR="003B380D" w:rsidRPr="00597B26" w:rsidRDefault="003B380D" w:rsidP="003B380D">
      <w:pPr>
        <w:pStyle w:val="1e"/>
      </w:pPr>
      <w:r w:rsidRPr="00597B26">
        <w:t>使用</w:t>
      </w:r>
      <w:proofErr w:type="spellStart"/>
      <w:r w:rsidRPr="00597B26">
        <w:t>mkdir</w:t>
      </w:r>
      <w:proofErr w:type="spellEnd"/>
      <w:r w:rsidRPr="00597B26">
        <w:t>建立</w:t>
      </w:r>
      <w:r w:rsidRPr="00597B26">
        <w:t>OBS</w:t>
      </w:r>
      <w:r w:rsidRPr="00597B26">
        <w:t>所需的缓存目录</w:t>
      </w:r>
      <w:r w:rsidRPr="00597B26">
        <w:rPr>
          <w:rFonts w:hint="eastAsia"/>
        </w:rPr>
        <w:t>。</w:t>
      </w:r>
    </w:p>
    <w:p w14:paraId="15D7547E"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mkdir</w:t>
      </w:r>
      <w:proofErr w:type="spellEnd"/>
      <w:proofErr w:type="gramEnd"/>
      <w:r w:rsidRPr="00597B26">
        <w:rPr>
          <w:rFonts w:ascii="Huawei Sans" w:hAnsi="Huawei Sans"/>
          <w:shd w:val="pct15" w:color="auto" w:fill="FFFFFF"/>
        </w:rPr>
        <w:t xml:space="preserve"> -p /home/modules/data/</w:t>
      </w:r>
      <w:proofErr w:type="spellStart"/>
      <w:r w:rsidRPr="00597B26">
        <w:rPr>
          <w:rFonts w:ascii="Huawei Sans" w:hAnsi="Huawei Sans"/>
          <w:shd w:val="pct15" w:color="auto" w:fill="FFFFFF"/>
        </w:rPr>
        <w:t>buf</w:t>
      </w:r>
      <w:proofErr w:type="spellEnd"/>
    </w:p>
    <w:p w14:paraId="00D1217F" w14:textId="77777777" w:rsidR="003B380D" w:rsidRPr="00597B26" w:rsidRDefault="003B380D" w:rsidP="003B380D">
      <w:pPr>
        <w:pStyle w:val="30"/>
      </w:pPr>
      <w:r w:rsidRPr="00597B26">
        <w:t>配置</w:t>
      </w:r>
      <w:r w:rsidRPr="00597B26">
        <w:t>OBS</w:t>
      </w:r>
      <w:r w:rsidRPr="00597B26">
        <w:t>信息</w:t>
      </w:r>
    </w:p>
    <w:p w14:paraId="71FEAFB1" w14:textId="77777777" w:rsidR="003B380D" w:rsidRPr="00597B26" w:rsidRDefault="003B380D" w:rsidP="003B380D">
      <w:pPr>
        <w:pStyle w:val="1e"/>
      </w:pPr>
      <w:r w:rsidRPr="00597B26">
        <w:t>使用</w:t>
      </w:r>
      <w:r w:rsidRPr="00597B26">
        <w:t>vim</w:t>
      </w:r>
      <w:r w:rsidRPr="00597B26">
        <w:t>打开</w:t>
      </w:r>
      <w:proofErr w:type="spellStart"/>
      <w:r w:rsidRPr="00597B26">
        <w:t>hadoop</w:t>
      </w:r>
      <w:proofErr w:type="spellEnd"/>
      <w:r w:rsidRPr="00597B26">
        <w:t>的配置文件</w:t>
      </w:r>
      <w:r w:rsidRPr="00597B26">
        <w:t>core-site.xml</w:t>
      </w:r>
      <w:r w:rsidRPr="00597B26">
        <w:rPr>
          <w:rFonts w:hint="eastAsia"/>
        </w:rPr>
        <w:t>。</w:t>
      </w:r>
    </w:p>
    <w:p w14:paraId="52A72019"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/core-site.xml</w:t>
      </w:r>
    </w:p>
    <w:p w14:paraId="70873BC4" w14:textId="77777777" w:rsidR="003B380D" w:rsidRPr="00597B26" w:rsidRDefault="003B380D" w:rsidP="003B380D">
      <w:pPr>
        <w:pStyle w:val="1e"/>
      </w:pPr>
      <w:r w:rsidRPr="00597B26">
        <w:rPr>
          <w:rFonts w:hint="eastAsia"/>
        </w:rPr>
        <w:t>按</w:t>
      </w:r>
      <w:proofErr w:type="spellStart"/>
      <w:r w:rsidRPr="00597B26">
        <w:rPr>
          <w:rFonts w:hint="eastAsia"/>
        </w:rPr>
        <w:t>i</w:t>
      </w:r>
      <w:proofErr w:type="spellEnd"/>
      <w:r w:rsidRPr="00597B26">
        <w:rPr>
          <w:rFonts w:hint="eastAsia"/>
        </w:rPr>
        <w:t>键进入编辑模式，在</w:t>
      </w:r>
      <w:r w:rsidRPr="00597B26">
        <w:t>&lt;configuration&gt;</w:t>
      </w:r>
      <w:r w:rsidRPr="00597B26">
        <w:t>和</w:t>
      </w:r>
      <w:r w:rsidRPr="00597B26">
        <w:t>&lt;/configuration&gt;</w:t>
      </w:r>
      <w:r w:rsidRPr="00597B26">
        <w:t>之间添加如下内容</w:t>
      </w:r>
      <w:r w:rsidRPr="00597B26">
        <w:rPr>
          <w:rFonts w:hint="eastAsia"/>
        </w:rPr>
        <w:t>（不要删除原有内容，并按代码后面的说明进行参数替换）。</w:t>
      </w:r>
    </w:p>
    <w:p w14:paraId="0F0CC27F"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778E3203"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fs.obs.readahead.inputstream.enabled</w:t>
      </w:r>
      <w:proofErr w:type="spellEnd"/>
      <w:r w:rsidRPr="00597B26">
        <w:rPr>
          <w:rFonts w:ascii="Huawei Sans" w:hAnsi="Huawei Sans"/>
          <w:shd w:val="pct15" w:color="auto" w:fill="FFFFFF"/>
        </w:rPr>
        <w:t>&lt;/name&gt;</w:t>
      </w:r>
    </w:p>
    <w:p w14:paraId="25219FEB"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true&lt;/value&gt;</w:t>
      </w:r>
    </w:p>
    <w:p w14:paraId="1600B38B"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33F4A5AD"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4B84B0F1"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lastRenderedPageBreak/>
        <w:t xml:space="preserve">   &lt;name&gt;</w:t>
      </w:r>
      <w:proofErr w:type="spellStart"/>
      <w:r w:rsidRPr="00597B26">
        <w:rPr>
          <w:rFonts w:ascii="Huawei Sans" w:hAnsi="Huawei Sans"/>
          <w:b/>
          <w:shd w:val="pct15" w:color="auto" w:fill="FFFFFF"/>
        </w:rPr>
        <w:t>fs.obs.access.key</w:t>
      </w:r>
      <w:proofErr w:type="spellEnd"/>
      <w:r w:rsidRPr="00597B26">
        <w:rPr>
          <w:rFonts w:ascii="Huawei Sans" w:hAnsi="Huawei Sans"/>
          <w:shd w:val="pct15" w:color="auto" w:fill="FFFFFF"/>
        </w:rPr>
        <w:t>&lt;/name&gt;</w:t>
      </w:r>
    </w:p>
    <w:p w14:paraId="3C84F840"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b/>
          <w:shd w:val="pct15" w:color="auto" w:fill="FFFFFF"/>
        </w:rPr>
        <w:t>YK9OMOQYDOYB9U0XCRL8</w:t>
      </w:r>
      <w:r w:rsidRPr="00597B26">
        <w:rPr>
          <w:rFonts w:ascii="Huawei Sans" w:hAnsi="Huawei Sans"/>
          <w:shd w:val="pct15" w:color="auto" w:fill="FFFFFF"/>
        </w:rPr>
        <w:t>&lt;/value&gt;</w:t>
      </w:r>
    </w:p>
    <w:p w14:paraId="54347BE7"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7C821FC9"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270A5E2D"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b/>
          <w:shd w:val="pct15" w:color="auto" w:fill="FFFFFF"/>
        </w:rPr>
        <w:t>fs.obs.secret.key</w:t>
      </w:r>
      <w:proofErr w:type="spellEnd"/>
      <w:r w:rsidRPr="00597B26">
        <w:rPr>
          <w:rFonts w:ascii="Huawei Sans" w:hAnsi="Huawei Sans"/>
          <w:shd w:val="pct15" w:color="auto" w:fill="FFFFFF"/>
        </w:rPr>
        <w:t>&lt;/name&gt;</w:t>
      </w:r>
    </w:p>
    <w:p w14:paraId="53CBBD70"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b/>
          <w:shd w:val="pct15" w:color="auto" w:fill="FFFFFF"/>
        </w:rPr>
        <w:t>iLQHOtSvU9VxxUlg1YH1U0YpQbGW52tFnpBUH1v6</w:t>
      </w:r>
      <w:r w:rsidRPr="00597B26">
        <w:rPr>
          <w:rFonts w:ascii="Huawei Sans" w:hAnsi="Huawei Sans"/>
          <w:shd w:val="pct15" w:color="auto" w:fill="FFFFFF"/>
        </w:rPr>
        <w:t>&lt;/value&gt;</w:t>
      </w:r>
    </w:p>
    <w:p w14:paraId="4A2F4A67"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13462DA8"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06525084"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b/>
          <w:shd w:val="pct15" w:color="auto" w:fill="FFFFFF"/>
        </w:rPr>
        <w:t>fs.obs.endpoint</w:t>
      </w:r>
      <w:proofErr w:type="spellEnd"/>
      <w:r w:rsidRPr="00597B26">
        <w:rPr>
          <w:rFonts w:ascii="Huawei Sans" w:hAnsi="Huawei Sans"/>
          <w:shd w:val="pct15" w:color="auto" w:fill="FFFFFF"/>
        </w:rPr>
        <w:t>&lt;/name&gt;</w:t>
      </w:r>
    </w:p>
    <w:p w14:paraId="1EE77A33"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&lt;value&gt;</w:t>
      </w:r>
      <w:r w:rsidRPr="00597B26">
        <w:rPr>
          <w:rFonts w:ascii="Huawei Sans" w:hAnsi="Huawei Sans"/>
          <w:b/>
          <w:shd w:val="pct15" w:color="auto" w:fill="FFFFFF"/>
        </w:rPr>
        <w:t>obs.cn-north-4.myhuaweicloud.com:</w:t>
      </w:r>
      <w:r w:rsidRPr="00597B26">
        <w:rPr>
          <w:rFonts w:ascii="Huawei Sans" w:hAnsi="Huawei Sans"/>
          <w:shd w:val="pct15" w:color="auto" w:fill="FFFFFF"/>
        </w:rPr>
        <w:t>5080&lt;/value&gt;</w:t>
      </w:r>
    </w:p>
    <w:p w14:paraId="3147AA61"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25601964"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72BAD61C"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fs.obs.buffer.dir</w:t>
      </w:r>
      <w:proofErr w:type="spellEnd"/>
      <w:r w:rsidRPr="00597B26">
        <w:rPr>
          <w:rFonts w:ascii="Huawei Sans" w:hAnsi="Huawei Sans"/>
          <w:shd w:val="pct15" w:color="auto" w:fill="FFFFFF"/>
        </w:rPr>
        <w:t>&lt;/name&gt;</w:t>
      </w:r>
    </w:p>
    <w:p w14:paraId="04B4E6A3"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w:t>
      </w:r>
      <w:proofErr w:type="gramEnd"/>
      <w:r w:rsidRPr="00597B26">
        <w:rPr>
          <w:rFonts w:ascii="Huawei Sans" w:hAnsi="Huawei Sans"/>
          <w:shd w:val="pct15" w:color="auto" w:fill="FFFFFF"/>
        </w:rPr>
        <w:t>&gt;/home/modules/data/</w:t>
      </w:r>
      <w:proofErr w:type="spellStart"/>
      <w:r w:rsidRPr="00597B26">
        <w:rPr>
          <w:rFonts w:ascii="Huawei Sans" w:hAnsi="Huawei Sans"/>
          <w:shd w:val="pct15" w:color="auto" w:fill="FFFFFF"/>
        </w:rPr>
        <w:t>buf</w:t>
      </w:r>
      <w:proofErr w:type="spellEnd"/>
      <w:r w:rsidRPr="00597B26">
        <w:rPr>
          <w:rFonts w:ascii="Huawei Sans" w:hAnsi="Huawei Sans"/>
          <w:shd w:val="pct15" w:color="auto" w:fill="FFFFFF"/>
        </w:rPr>
        <w:t>&lt;/value&gt;</w:t>
      </w:r>
    </w:p>
    <w:p w14:paraId="2B00B570"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553D4255"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2A269D0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fs.obs.impl</w:t>
      </w:r>
      <w:proofErr w:type="spellEnd"/>
      <w:r w:rsidRPr="00597B26">
        <w:rPr>
          <w:rFonts w:ascii="Huawei Sans" w:hAnsi="Huawei Sans"/>
          <w:shd w:val="pct15" w:color="auto" w:fill="FFFFFF"/>
        </w:rPr>
        <w:t>&lt;/name&gt;</w:t>
      </w:r>
    </w:p>
    <w:p w14:paraId="26621F4F"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&lt;value&gt;</w:t>
      </w:r>
      <w:proofErr w:type="spellStart"/>
      <w:r w:rsidRPr="00597B26">
        <w:rPr>
          <w:rFonts w:ascii="Huawei Sans" w:hAnsi="Huawei Sans"/>
          <w:shd w:val="pct15" w:color="auto" w:fill="FFFFFF"/>
        </w:rPr>
        <w:t>org.apache.hadoop.fs.obs.OBSFileSystem</w:t>
      </w:r>
      <w:proofErr w:type="spellEnd"/>
      <w:r w:rsidRPr="00597B26">
        <w:rPr>
          <w:rFonts w:ascii="Huawei Sans" w:hAnsi="Huawei Sans"/>
          <w:shd w:val="pct15" w:color="auto" w:fill="FFFFFF"/>
        </w:rPr>
        <w:t>&lt;/value&gt;</w:t>
      </w:r>
    </w:p>
    <w:p w14:paraId="1D57DB6A"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4E89307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00147570"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fs.obs.connection.ssl.enabled</w:t>
      </w:r>
      <w:proofErr w:type="spellEnd"/>
      <w:r w:rsidRPr="00597B26">
        <w:rPr>
          <w:rFonts w:ascii="Huawei Sans" w:hAnsi="Huawei Sans"/>
          <w:shd w:val="pct15" w:color="auto" w:fill="FFFFFF"/>
        </w:rPr>
        <w:t>&lt;/name&gt;</w:t>
      </w:r>
    </w:p>
    <w:p w14:paraId="2BE9EC02"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false&lt;/value&gt;</w:t>
      </w:r>
    </w:p>
    <w:p w14:paraId="480FC38C"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1FCDA987"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w:t>
      </w:r>
      <w:proofErr w:type="gramStart"/>
      <w:r w:rsidRPr="00597B26">
        <w:rPr>
          <w:rFonts w:ascii="Huawei Sans" w:hAnsi="Huawei Sans"/>
          <w:shd w:val="pct15" w:color="auto" w:fill="FFFFFF"/>
        </w:rPr>
        <w:t>property</w:t>
      </w:r>
      <w:proofErr w:type="gramEnd"/>
      <w:r w:rsidRPr="00597B26">
        <w:rPr>
          <w:rFonts w:ascii="Huawei Sans" w:hAnsi="Huawei Sans"/>
          <w:shd w:val="pct15" w:color="auto" w:fill="FFFFFF"/>
        </w:rPr>
        <w:t>&gt;</w:t>
      </w:r>
    </w:p>
    <w:p w14:paraId="2FED6773"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&lt;name&gt;</w:t>
      </w:r>
      <w:proofErr w:type="spellStart"/>
      <w:r w:rsidRPr="00597B26">
        <w:rPr>
          <w:rFonts w:ascii="Huawei Sans" w:hAnsi="Huawei Sans"/>
          <w:shd w:val="pct15" w:color="auto" w:fill="FFFFFF"/>
        </w:rPr>
        <w:t>fs.obs.fast.upload</w:t>
      </w:r>
      <w:proofErr w:type="spellEnd"/>
      <w:r w:rsidRPr="00597B26">
        <w:rPr>
          <w:rFonts w:ascii="Huawei Sans" w:hAnsi="Huawei Sans"/>
          <w:shd w:val="pct15" w:color="auto" w:fill="FFFFFF"/>
        </w:rPr>
        <w:t>&lt;/name&gt;</w:t>
      </w:r>
    </w:p>
    <w:p w14:paraId="41A68496"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 xml:space="preserve">   &lt;</w:t>
      </w:r>
      <w:proofErr w:type="gramStart"/>
      <w:r w:rsidRPr="00597B26">
        <w:rPr>
          <w:rFonts w:ascii="Huawei Sans" w:hAnsi="Huawei Sans"/>
          <w:shd w:val="pct15" w:color="auto" w:fill="FFFFFF"/>
        </w:rPr>
        <w:t>value&gt;</w:t>
      </w:r>
      <w:proofErr w:type="gramEnd"/>
      <w:r w:rsidRPr="00597B26">
        <w:rPr>
          <w:rFonts w:ascii="Huawei Sans" w:hAnsi="Huawei Sans"/>
          <w:shd w:val="pct15" w:color="auto" w:fill="FFFFFF"/>
        </w:rPr>
        <w:t>true&lt;/value&gt;</w:t>
      </w:r>
    </w:p>
    <w:p w14:paraId="2C395838" w14:textId="77777777" w:rsidR="003B380D" w:rsidRPr="00597B26" w:rsidRDefault="003B380D" w:rsidP="003B380D">
      <w:pPr>
        <w:pStyle w:val="affffc"/>
        <w:rPr>
          <w:rFonts w:ascii="Huawei Sans" w:hAnsi="Huawei Sans"/>
          <w:shd w:val="pct15" w:color="auto" w:fill="FFFFFF"/>
        </w:rPr>
      </w:pPr>
      <w:r w:rsidRPr="00597B26">
        <w:rPr>
          <w:rFonts w:ascii="Huawei Sans" w:hAnsi="Huawei Sans"/>
          <w:shd w:val="pct15" w:color="auto" w:fill="FFFFFF"/>
        </w:rPr>
        <w:t>&lt;/property&gt;</w:t>
      </w:r>
    </w:p>
    <w:p w14:paraId="2EFA1B23" w14:textId="77777777" w:rsidR="003B380D" w:rsidRPr="00597B26" w:rsidRDefault="003B380D" w:rsidP="003B380D">
      <w:pPr>
        <w:pStyle w:val="1e"/>
      </w:pPr>
      <w:r w:rsidRPr="00597B26">
        <w:t>注意</w:t>
      </w:r>
      <w:r w:rsidRPr="00597B26">
        <w:rPr>
          <w:rFonts w:hint="eastAsia"/>
        </w:rPr>
        <w:t>：</w:t>
      </w:r>
      <w:r w:rsidRPr="00597B26">
        <w:t>其中</w:t>
      </w:r>
      <w:proofErr w:type="spellStart"/>
      <w:r w:rsidRPr="00597B26">
        <w:t>fs.obs.access.key</w:t>
      </w:r>
      <w:proofErr w:type="spellEnd"/>
      <w:r w:rsidRPr="00597B26">
        <w:t>、</w:t>
      </w:r>
      <w:proofErr w:type="spellStart"/>
      <w:r w:rsidRPr="00597B26">
        <w:t>fs.obs.secret.key</w:t>
      </w:r>
      <w:proofErr w:type="spellEnd"/>
      <w:r w:rsidRPr="00597B26">
        <w:t>、</w:t>
      </w:r>
      <w:proofErr w:type="spellStart"/>
      <w:r w:rsidRPr="00597B26">
        <w:t>fs.obs.endpoint</w:t>
      </w:r>
      <w:proofErr w:type="spellEnd"/>
      <w:r w:rsidRPr="00597B26">
        <w:t>的值要替换成实际内容</w:t>
      </w:r>
      <w:r w:rsidRPr="00597B26">
        <w:rPr>
          <w:rFonts w:hint="eastAsia"/>
        </w:rPr>
        <w:t>。</w:t>
      </w:r>
    </w:p>
    <w:p w14:paraId="4BEFC96F" w14:textId="77777777" w:rsidR="003B380D" w:rsidRPr="00597B26" w:rsidRDefault="003B380D" w:rsidP="003B380D">
      <w:pPr>
        <w:pStyle w:val="1e"/>
        <w:rPr>
          <w:b/>
        </w:rPr>
      </w:pPr>
      <w:proofErr w:type="spellStart"/>
      <w:r w:rsidRPr="00597B26">
        <w:rPr>
          <w:b/>
        </w:rPr>
        <w:t>fs.obs.access.key</w:t>
      </w:r>
      <w:proofErr w:type="spellEnd"/>
      <w:r w:rsidRPr="00597B26">
        <w:rPr>
          <w:b/>
        </w:rPr>
        <w:t>、</w:t>
      </w:r>
      <w:proofErr w:type="spellStart"/>
      <w:r w:rsidRPr="00597B26">
        <w:rPr>
          <w:b/>
        </w:rPr>
        <w:t>fs.obs.secret.key</w:t>
      </w:r>
      <w:proofErr w:type="spellEnd"/>
      <w:r w:rsidRPr="00597B26">
        <w:t>为</w:t>
      </w:r>
      <w:r w:rsidRPr="00597B26">
        <w:rPr>
          <w:rFonts w:hint="eastAsia"/>
        </w:rPr>
        <w:t>2</w:t>
      </w:r>
      <w:r w:rsidRPr="00597B26">
        <w:t>.3.2</w:t>
      </w:r>
      <w:r w:rsidRPr="00597B26">
        <w:t>步骤</w:t>
      </w:r>
      <w:r w:rsidRPr="00597B26">
        <w:rPr>
          <w:rFonts w:hint="eastAsia"/>
        </w:rPr>
        <w:t>5</w:t>
      </w:r>
      <w:r w:rsidRPr="00597B26">
        <w:rPr>
          <w:rFonts w:hint="eastAsia"/>
        </w:rPr>
        <w:t>中获取的</w:t>
      </w:r>
      <w:r w:rsidRPr="00597B26">
        <w:rPr>
          <w:rFonts w:hint="eastAsia"/>
        </w:rPr>
        <w:t>AK</w:t>
      </w:r>
      <w:r w:rsidRPr="00597B26">
        <w:rPr>
          <w:rFonts w:hint="eastAsia"/>
        </w:rPr>
        <w:t>和</w:t>
      </w:r>
      <w:r w:rsidRPr="00597B26">
        <w:rPr>
          <w:rFonts w:hint="eastAsia"/>
        </w:rPr>
        <w:t>SK</w:t>
      </w:r>
      <w:r w:rsidRPr="00597B26">
        <w:rPr>
          <w:rFonts w:hint="eastAsia"/>
        </w:rPr>
        <w:t>的值（在下载的密钥文件中可以找到）。</w:t>
      </w:r>
    </w:p>
    <w:p w14:paraId="490F783F" w14:textId="77777777" w:rsidR="003B380D" w:rsidRPr="00597B26" w:rsidRDefault="003B380D" w:rsidP="003B380D">
      <w:pPr>
        <w:pStyle w:val="1e"/>
      </w:pPr>
      <w:proofErr w:type="spellStart"/>
      <w:r w:rsidRPr="00597B26">
        <w:rPr>
          <w:b/>
        </w:rPr>
        <w:t>fs.obs.endpoint</w:t>
      </w:r>
      <w:proofErr w:type="spellEnd"/>
      <w:r w:rsidRPr="00597B26">
        <w:t>为</w:t>
      </w:r>
      <w:r w:rsidRPr="00597B26">
        <w:rPr>
          <w:rFonts w:hint="eastAsia"/>
        </w:rPr>
        <w:t>2</w:t>
      </w:r>
      <w:r w:rsidRPr="00597B26">
        <w:t>.3</w:t>
      </w:r>
      <w:r w:rsidRPr="00597B26">
        <w:rPr>
          <w:rFonts w:hint="eastAsia"/>
        </w:rPr>
        <w:t>.</w:t>
      </w:r>
      <w:r w:rsidRPr="00597B26">
        <w:t>1</w:t>
      </w:r>
      <w:r w:rsidRPr="00597B26">
        <w:t>步骤</w:t>
      </w:r>
      <w:r w:rsidRPr="00597B26">
        <w:rPr>
          <w:rFonts w:hint="eastAsia"/>
        </w:rPr>
        <w:t>5</w:t>
      </w:r>
      <w:r w:rsidRPr="00597B26">
        <w:rPr>
          <w:rFonts w:hint="eastAsia"/>
        </w:rPr>
        <w:t>中记录的</w:t>
      </w:r>
      <w:r w:rsidRPr="00597B26">
        <w:rPr>
          <w:rFonts w:hint="eastAsia"/>
        </w:rPr>
        <w:t>OBS</w:t>
      </w:r>
      <w:r w:rsidRPr="00597B26">
        <w:rPr>
          <w:rFonts w:hint="eastAsia"/>
        </w:rPr>
        <w:t>的</w:t>
      </w:r>
      <w:r w:rsidRPr="00597B26">
        <w:rPr>
          <w:rFonts w:hint="eastAsia"/>
        </w:rPr>
        <w:t>endpoint</w:t>
      </w:r>
      <w:r w:rsidRPr="00597B26">
        <w:rPr>
          <w:rFonts w:hint="eastAsia"/>
        </w:rPr>
        <w:t>的值（可以进入</w:t>
      </w:r>
      <w:proofErr w:type="spellStart"/>
      <w:r w:rsidRPr="00597B26">
        <w:t>obs-bigdatapro</w:t>
      </w:r>
      <w:proofErr w:type="spellEnd"/>
      <w:r w:rsidRPr="00597B26">
        <w:rPr>
          <w:rFonts w:hint="eastAsia"/>
        </w:rPr>
        <w:t>桶后在“概览”的“基本信息”中再次查看到</w:t>
      </w:r>
      <w:r w:rsidRPr="00597B26">
        <w:rPr>
          <w:rFonts w:hint="eastAsia"/>
        </w:rPr>
        <w:t>endpoint</w:t>
      </w:r>
      <w:r w:rsidRPr="00597B26">
        <w:rPr>
          <w:rFonts w:hint="eastAsia"/>
        </w:rPr>
        <w:t>，端口号不修改）。</w:t>
      </w:r>
    </w:p>
    <w:p w14:paraId="7184E951" w14:textId="77777777" w:rsidR="003B380D" w:rsidRPr="00597B26" w:rsidRDefault="003B380D" w:rsidP="003B380D">
      <w:pPr>
        <w:pStyle w:val="1e"/>
      </w:pPr>
      <w:r w:rsidRPr="00597B26">
        <w:t>按</w:t>
      </w:r>
      <w:r w:rsidRPr="00597B26">
        <w:t>ECS</w:t>
      </w:r>
      <w:r w:rsidRPr="00597B26">
        <w:t>退出编辑模式</w:t>
      </w:r>
      <w:r w:rsidRPr="00597B26">
        <w:rPr>
          <w:rFonts w:hint="eastAsia"/>
        </w:rPr>
        <w:t>，</w:t>
      </w:r>
      <w:r w:rsidRPr="00597B26">
        <w:t>输入</w:t>
      </w:r>
      <w:r w:rsidRPr="00597B26">
        <w:rPr>
          <w:rFonts w:hint="eastAsia"/>
        </w:rPr>
        <w:t>:</w:t>
      </w:r>
      <w:proofErr w:type="spellStart"/>
      <w:r w:rsidRPr="00597B26">
        <w:t>wq</w:t>
      </w:r>
      <w:proofErr w:type="spellEnd"/>
      <w:r w:rsidRPr="00597B26">
        <w:t>保存并退出</w:t>
      </w:r>
      <w:r w:rsidRPr="00597B26">
        <w:rPr>
          <w:rFonts w:hint="eastAsia"/>
        </w:rPr>
        <w:t>。</w:t>
      </w:r>
    </w:p>
    <w:p w14:paraId="12F7BFDD" w14:textId="77777777" w:rsidR="003B380D" w:rsidRPr="00597B26" w:rsidRDefault="003B380D" w:rsidP="003B380D">
      <w:pPr>
        <w:pStyle w:val="30"/>
      </w:pPr>
      <w:r w:rsidRPr="00597B26">
        <w:t>添加所需</w:t>
      </w:r>
      <w:r w:rsidRPr="00597B26">
        <w:t>jar</w:t>
      </w:r>
      <w:r w:rsidRPr="00597B26">
        <w:t>包</w:t>
      </w:r>
    </w:p>
    <w:p w14:paraId="45884971" w14:textId="77777777" w:rsidR="003B380D" w:rsidRPr="00597B26" w:rsidRDefault="003B380D" w:rsidP="003B380D">
      <w:pPr>
        <w:pStyle w:val="1e"/>
      </w:pPr>
      <w:r w:rsidRPr="00597B26">
        <w:rPr>
          <w:rFonts w:hint="eastAsia"/>
        </w:rPr>
        <w:t>进入</w:t>
      </w:r>
      <w:r w:rsidRPr="00597B26">
        <w:rPr>
          <w:rFonts w:hint="eastAsia"/>
        </w:rPr>
        <w:t>root</w:t>
      </w:r>
      <w:r w:rsidRPr="00597B26">
        <w:rPr>
          <w:rFonts w:hint="eastAsia"/>
        </w:rPr>
        <w:t>目录，使用</w:t>
      </w:r>
      <w:proofErr w:type="spellStart"/>
      <w:r w:rsidRPr="00597B26">
        <w:rPr>
          <w:rFonts w:hint="eastAsia"/>
        </w:rPr>
        <w:t>wget</w:t>
      </w:r>
      <w:proofErr w:type="spellEnd"/>
      <w:r w:rsidRPr="00597B26">
        <w:rPr>
          <w:rFonts w:hint="eastAsia"/>
        </w:rPr>
        <w:t>命令</w:t>
      </w:r>
      <w:r w:rsidRPr="00597B26">
        <w:t>下载</w:t>
      </w:r>
      <w:proofErr w:type="spellStart"/>
      <w:r w:rsidRPr="00597B26">
        <w:rPr>
          <w:rFonts w:hint="eastAsia"/>
        </w:rPr>
        <w:t>OBSFileSystem</w:t>
      </w:r>
      <w:proofErr w:type="spellEnd"/>
      <w:r w:rsidRPr="00597B26">
        <w:t>相关</w:t>
      </w:r>
      <w:r w:rsidRPr="00597B26">
        <w:t>jar</w:t>
      </w:r>
      <w:r w:rsidRPr="00597B26">
        <w:t>包</w:t>
      </w:r>
      <w:r w:rsidRPr="00597B26">
        <w:rPr>
          <w:rFonts w:hint="eastAsia"/>
        </w:rPr>
        <w:t>：</w:t>
      </w:r>
    </w:p>
    <w:p w14:paraId="18764AD2"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/root</w:t>
      </w:r>
    </w:p>
    <w:p w14:paraId="0D211ACE"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lastRenderedPageBreak/>
        <w:t>wget</w:t>
      </w:r>
      <w:proofErr w:type="spellEnd"/>
      <w:proofErr w:type="gramEnd"/>
      <w:r w:rsidRPr="00597B26">
        <w:rPr>
          <w:rFonts w:ascii="Huawei Sans" w:hAnsi="Huawei Sans"/>
          <w:shd w:val="pct15" w:color="auto" w:fill="FFFFFF"/>
        </w:rPr>
        <w:t xml:space="preserve"> https://raw.githubusercontent.com/huaweicloud/obsa-hdfs/master/release/hadoop-huaweicloud-2.8.3-hw-39.jar</w:t>
      </w:r>
    </w:p>
    <w:p w14:paraId="4A0E135F" w14:textId="77777777" w:rsidR="003B380D" w:rsidRPr="00597B26" w:rsidRDefault="003B380D" w:rsidP="003B380D">
      <w:pPr>
        <w:pStyle w:val="1e"/>
      </w:pPr>
      <w:r w:rsidRPr="00597B26">
        <w:rPr>
          <w:rFonts w:hint="eastAsia"/>
        </w:rPr>
        <w:t>把下载的</w:t>
      </w:r>
      <w:r w:rsidRPr="00597B26">
        <w:rPr>
          <w:rFonts w:hint="eastAsia"/>
        </w:rPr>
        <w:t>jar</w:t>
      </w:r>
      <w:r w:rsidRPr="00597B26">
        <w:rPr>
          <w:rFonts w:hint="eastAsia"/>
        </w:rPr>
        <w:t>包复制到所需目录中。</w:t>
      </w:r>
    </w:p>
    <w:p w14:paraId="190A08BE"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cp</w:t>
      </w:r>
      <w:proofErr w:type="spellEnd"/>
      <w:proofErr w:type="gramEnd"/>
      <w:r w:rsidRPr="00597B26">
        <w:rPr>
          <w:rFonts w:ascii="Huawei Sans" w:hAnsi="Huawei Sans"/>
          <w:shd w:val="pct15" w:color="auto" w:fill="FFFFFF"/>
        </w:rPr>
        <w:t xml:space="preserve"> hadoop-huaweicloud-2.8.3-hw-39.jar /home/modules/hadoop-2.8.3/share/</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/common/lib/</w:t>
      </w:r>
    </w:p>
    <w:p w14:paraId="30FE23B6"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cp</w:t>
      </w:r>
      <w:proofErr w:type="spellEnd"/>
      <w:proofErr w:type="gramEnd"/>
      <w:r w:rsidRPr="00597B26">
        <w:rPr>
          <w:rFonts w:ascii="Huawei Sans" w:hAnsi="Huawei Sans"/>
          <w:shd w:val="pct15" w:color="auto" w:fill="FFFFFF"/>
        </w:rPr>
        <w:t xml:space="preserve"> hadoop-huaweicloud-2.8.3-hw-39.jar /home/modules/hadoop-2.8.3/share/</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/tools/lib</w:t>
      </w:r>
    </w:p>
    <w:p w14:paraId="20ACC9EC"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cp</w:t>
      </w:r>
      <w:proofErr w:type="spellEnd"/>
      <w:proofErr w:type="gramEnd"/>
      <w:r w:rsidRPr="00597B26">
        <w:rPr>
          <w:rFonts w:ascii="Huawei Sans" w:hAnsi="Huawei Sans"/>
          <w:shd w:val="pct15" w:color="auto" w:fill="FFFFFF"/>
        </w:rPr>
        <w:t xml:space="preserve"> hadoop-huaweicloud-2.8.3-hw-39.jar /home/modules/hadoop-2.8.3/share/hadoop/httpfs/tomcat/webapps/webhdfs/WEB-INF/lib/</w:t>
      </w:r>
    </w:p>
    <w:p w14:paraId="1FCB1D2E"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cp</w:t>
      </w:r>
      <w:proofErr w:type="spellEnd"/>
      <w:proofErr w:type="gramEnd"/>
      <w:r w:rsidRPr="00597B26">
        <w:rPr>
          <w:rFonts w:ascii="Huawei Sans" w:hAnsi="Huawei Sans"/>
          <w:shd w:val="pct15" w:color="auto" w:fill="FFFFFF"/>
        </w:rPr>
        <w:t xml:space="preserve"> hadoop-huaweicloud-2.8.3-hw-39.jar /home/modules/hadoop-2.8.3/share/</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hdfs</w:t>
      </w:r>
      <w:proofErr w:type="spellEnd"/>
      <w:r w:rsidRPr="00597B26">
        <w:rPr>
          <w:rFonts w:ascii="Huawei Sans" w:hAnsi="Huawei Sans"/>
          <w:shd w:val="pct15" w:color="auto" w:fill="FFFFFF"/>
        </w:rPr>
        <w:t>/lib/</w:t>
      </w:r>
    </w:p>
    <w:p w14:paraId="4E2B3B43" w14:textId="77777777" w:rsidR="003B380D" w:rsidRPr="00597B26" w:rsidRDefault="003B380D" w:rsidP="003B380D">
      <w:pPr>
        <w:pStyle w:val="30"/>
      </w:pPr>
      <w:r w:rsidRPr="00597B26">
        <w:t>测试</w:t>
      </w:r>
      <w:r w:rsidRPr="00597B26">
        <w:t>OBS</w:t>
      </w:r>
      <w:r w:rsidRPr="00597B26">
        <w:t>互联</w:t>
      </w:r>
    </w:p>
    <w:p w14:paraId="6B8D531A" w14:textId="77777777" w:rsidR="003B380D" w:rsidRPr="00597B26" w:rsidRDefault="003B380D" w:rsidP="003B380D">
      <w:pPr>
        <w:pStyle w:val="1e"/>
      </w:pPr>
      <w:r w:rsidRPr="00597B26">
        <w:rPr>
          <w:rFonts w:hint="eastAsia"/>
        </w:rPr>
        <w:t>执行</w:t>
      </w:r>
      <w:r w:rsidRPr="00597B26">
        <w:t>HDFS</w:t>
      </w:r>
      <w:r w:rsidRPr="00597B26">
        <w:t>命令查看</w:t>
      </w:r>
      <w:r w:rsidRPr="00597B26">
        <w:t>OBS</w:t>
      </w:r>
      <w:r w:rsidRPr="00597B26">
        <w:t>文件</w:t>
      </w:r>
      <w:r w:rsidRPr="00597B26">
        <w:rPr>
          <w:rFonts w:hint="eastAsia"/>
        </w:rPr>
        <w:t>（注意目录最后要有“</w:t>
      </w:r>
      <w:r w:rsidRPr="00597B26">
        <w:rPr>
          <w:rFonts w:hint="eastAsia"/>
        </w:rPr>
        <w:t>/</w:t>
      </w:r>
      <w:r w:rsidRPr="00597B26">
        <w:rPr>
          <w:rFonts w:hint="eastAsia"/>
        </w:rPr>
        <w:t>”）。</w:t>
      </w:r>
    </w:p>
    <w:p w14:paraId="27B9FD84"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hdfs</w:t>
      </w:r>
      <w:proofErr w:type="spellEnd"/>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dfs</w:t>
      </w:r>
      <w:proofErr w:type="spell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ls</w:t>
      </w:r>
      <w:proofErr w:type="spellEnd"/>
      <w:r w:rsidRPr="00597B26">
        <w:rPr>
          <w:rFonts w:ascii="Huawei Sans" w:hAnsi="Huawei Sans"/>
          <w:shd w:val="pct15" w:color="auto" w:fill="FFFFFF"/>
        </w:rPr>
        <w:t xml:space="preserve"> obs://obs-bigdatapro/</w:t>
      </w:r>
    </w:p>
    <w:p w14:paraId="253F682D" w14:textId="77777777" w:rsidR="003B380D" w:rsidRPr="00597B26" w:rsidRDefault="003B380D" w:rsidP="003B380D">
      <w:pPr>
        <w:pStyle w:val="1e"/>
      </w:pPr>
      <w:r w:rsidRPr="00597B26">
        <w:rPr>
          <w:noProof/>
        </w:rPr>
        <mc:AlternateContent>
          <mc:Choice Requires="wps">
            <w:drawing>
              <wp:anchor distT="0" distB="0" distL="114300" distR="114300" simplePos="0" relativeHeight="251723776" behindDoc="0" locked="0" layoutInCell="1" allowOverlap="1" wp14:anchorId="2687FC7D" wp14:editId="49EE02D4">
                <wp:simplePos x="0" y="0"/>
                <wp:positionH relativeFrom="margin">
                  <wp:posOffset>657860</wp:posOffset>
                </wp:positionH>
                <wp:positionV relativeFrom="paragraph">
                  <wp:posOffset>514985</wp:posOffset>
                </wp:positionV>
                <wp:extent cx="5397500" cy="247650"/>
                <wp:effectExtent l="19050" t="19050" r="12700" b="19050"/>
                <wp:wrapNone/>
                <wp:docPr id="57" name="矩形 57"/>
                <wp:cNvGraphicFramePr/>
                <a:graphic xmlns:a="http://schemas.openxmlformats.org/drawingml/2006/main">
                  <a:graphicData uri="http://schemas.microsoft.com/office/word/2010/wordprocessingShape">
                    <wps:wsp>
                      <wps:cNvSpPr/>
                      <wps:spPr>
                        <a:xfrm>
                          <a:off x="0" y="0"/>
                          <a:ext cx="5397500" cy="2476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3ECD6" id="矩形 57" o:spid="_x0000_s1026" style="position:absolute;left:0;text-align:left;margin-left:51.8pt;margin-top:40.55pt;width:425pt;height:19.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" filled="f" strokecolor="#c7000b" strokeweight="2.25pt">
                <w10:wrap anchorx="margin"/>
              </v:rect>
            </w:pict>
          </mc:Fallback>
        </mc:AlternateContent>
      </w:r>
      <w:r w:rsidRPr="00597B26">
        <w:rPr>
          <w:noProof/>
        </w:rPr>
        <w:drawing>
          <wp:inline distT="0" distB="0" distL="0" distR="0" wp14:anchorId="4AEF5A6E" wp14:editId="5B6CF883">
            <wp:extent cx="5400000" cy="824400"/>
            <wp:effectExtent l="19050" t="19050" r="10795"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00" cy="824400"/>
                    </a:xfrm>
                    <a:prstGeom prst="rect">
                      <a:avLst/>
                    </a:prstGeom>
                    <a:ln w="12700">
                      <a:solidFill>
                        <a:schemeClr val="bg1">
                          <a:lumMod val="85000"/>
                        </a:schemeClr>
                      </a:solidFill>
                    </a:ln>
                  </pic:spPr>
                </pic:pic>
              </a:graphicData>
            </a:graphic>
          </wp:inline>
        </w:drawing>
      </w:r>
    </w:p>
    <w:p w14:paraId="0C8C5B2C" w14:textId="77777777" w:rsidR="003B380D" w:rsidRPr="00597B26" w:rsidRDefault="003B380D" w:rsidP="003B380D">
      <w:pPr>
        <w:pStyle w:val="1e"/>
      </w:pPr>
      <w:r w:rsidRPr="00597B26">
        <w:t>Hadoop</w:t>
      </w:r>
      <w:r w:rsidRPr="00597B26">
        <w:rPr>
          <w:rFonts w:hint="eastAsia"/>
        </w:rPr>
        <w:t>集群与</w:t>
      </w:r>
      <w:r w:rsidRPr="00597B26">
        <w:rPr>
          <w:rFonts w:hint="eastAsia"/>
        </w:rPr>
        <w:t>OBS</w:t>
      </w:r>
      <w:r w:rsidRPr="00597B26">
        <w:rPr>
          <w:rFonts w:hint="eastAsia"/>
        </w:rPr>
        <w:t>互联成功。</w:t>
      </w:r>
    </w:p>
    <w:p w14:paraId="7F924BC5" w14:textId="77777777" w:rsidR="003B380D" w:rsidRPr="00597B26" w:rsidRDefault="003B380D" w:rsidP="003B380D">
      <w:pPr>
        <w:pStyle w:val="1e"/>
        <w:rPr>
          <w:b/>
        </w:rPr>
      </w:pPr>
      <w:r w:rsidRPr="00597B26">
        <w:rPr>
          <w:rFonts w:hint="eastAsia"/>
          <w:b/>
        </w:rPr>
        <w:t>注：命令参数“</w:t>
      </w:r>
      <w:proofErr w:type="spellStart"/>
      <w:r w:rsidRPr="00597B26">
        <w:rPr>
          <w:b/>
        </w:rPr>
        <w:t>obs-bigdatapro</w:t>
      </w:r>
      <w:proofErr w:type="spellEnd"/>
      <w:r w:rsidRPr="00597B26">
        <w:rPr>
          <w:rFonts w:hint="eastAsia"/>
          <w:b/>
        </w:rPr>
        <w:t>”为前面创建桶的名称，</w:t>
      </w:r>
      <w:r w:rsidRPr="00597B26">
        <w:rPr>
          <w:b/>
        </w:rPr>
        <w:t>需要根据实际情况修改</w:t>
      </w:r>
      <w:r w:rsidRPr="00597B26">
        <w:rPr>
          <w:rFonts w:hint="eastAsia"/>
          <w:b/>
        </w:rPr>
        <w:t>。</w:t>
      </w:r>
    </w:p>
    <w:p w14:paraId="046C6EC3" w14:textId="29E3A8E2" w:rsidR="00804998" w:rsidRPr="00804998" w:rsidRDefault="003B380D" w:rsidP="00804998">
      <w:pPr>
        <w:topLinePunct w:val="0"/>
        <w:adjustRightInd/>
        <w:snapToGrid/>
        <w:spacing w:before="0" w:after="0" w:line="240" w:lineRule="auto"/>
        <w:ind w:left="0"/>
        <w:rPr>
          <w:rFonts w:ascii="Huawei Sans" w:eastAsia="方正兰亭黑简体" w:hAnsi="Huawei Sans"/>
          <w:b/>
          <w:i/>
          <w:sz w:val="21"/>
        </w:rPr>
      </w:pPr>
      <w:r w:rsidRPr="00597B26">
        <w:rPr>
          <w:rFonts w:ascii="Huawei Sans" w:eastAsia="方正兰亭黑简体" w:hAnsi="Huawei Sans"/>
        </w:rPr>
        <w:br w:type="page"/>
      </w:r>
    </w:p>
    <w:p w14:paraId="19939D66" w14:textId="2AECC92C" w:rsidR="00804998" w:rsidRPr="00804998" w:rsidRDefault="00804998" w:rsidP="00804998">
      <w:pPr>
        <w:pStyle w:val="1"/>
      </w:pPr>
      <w:bookmarkStart w:id="57" w:name="_Toc63611134"/>
      <w:r>
        <w:lastRenderedPageBreak/>
        <w:t>Spark</w:t>
      </w:r>
      <w:r>
        <w:t>集群搭建</w:t>
      </w:r>
      <w:bookmarkEnd w:id="57"/>
    </w:p>
    <w:p w14:paraId="3B8F87E8" w14:textId="77777777" w:rsidR="003B380D" w:rsidRPr="00597B26" w:rsidRDefault="003B380D" w:rsidP="003B380D">
      <w:pPr>
        <w:pStyle w:val="2"/>
        <w:numPr>
          <w:ilvl w:val="1"/>
          <w:numId w:val="7"/>
        </w:numPr>
      </w:pPr>
      <w:bookmarkStart w:id="58" w:name="_Toc48670270"/>
      <w:bookmarkStart w:id="59" w:name="_Toc48729525"/>
      <w:bookmarkStart w:id="60" w:name="_Toc63611135"/>
      <w:r w:rsidRPr="00597B26">
        <w:rPr>
          <w:rFonts w:hint="eastAsia"/>
        </w:rPr>
        <w:t>实验介绍</w:t>
      </w:r>
      <w:bookmarkEnd w:id="58"/>
      <w:bookmarkEnd w:id="59"/>
      <w:bookmarkEnd w:id="60"/>
    </w:p>
    <w:p w14:paraId="0C5D927F" w14:textId="77777777" w:rsidR="003B380D" w:rsidRPr="00597B26" w:rsidRDefault="003B380D" w:rsidP="003B380D">
      <w:pPr>
        <w:pStyle w:val="3"/>
        <w:numPr>
          <w:ilvl w:val="2"/>
          <w:numId w:val="7"/>
        </w:numPr>
      </w:pPr>
      <w:bookmarkStart w:id="61" w:name="_Toc48670271"/>
      <w:bookmarkStart w:id="62" w:name="_Toc48729526"/>
      <w:bookmarkStart w:id="63" w:name="_Toc63611136"/>
      <w:r w:rsidRPr="00597B26">
        <w:t>关于本实验</w:t>
      </w:r>
      <w:bookmarkEnd w:id="61"/>
      <w:bookmarkEnd w:id="62"/>
      <w:bookmarkEnd w:id="63"/>
    </w:p>
    <w:p w14:paraId="7CC9C2FD" w14:textId="77777777" w:rsidR="003B380D" w:rsidRPr="00597B26" w:rsidRDefault="003B380D" w:rsidP="003B380D">
      <w:pPr>
        <w:pStyle w:val="1e"/>
      </w:pPr>
      <w:r w:rsidRPr="00597B26">
        <w:rPr>
          <w:rFonts w:hint="eastAsia"/>
        </w:rPr>
        <w:t>本部分实验介绍安装</w:t>
      </w:r>
      <w:r w:rsidRPr="00597B26">
        <w:rPr>
          <w:rFonts w:hint="eastAsia"/>
        </w:rPr>
        <w:t>Spark</w:t>
      </w:r>
      <w:r w:rsidRPr="00597B26">
        <w:rPr>
          <w:rFonts w:hint="eastAsia"/>
        </w:rPr>
        <w:t>集群，并使</w:t>
      </w:r>
      <w:r w:rsidRPr="00597B26">
        <w:rPr>
          <w:rFonts w:hint="eastAsia"/>
        </w:rPr>
        <w:t>Spark</w:t>
      </w:r>
      <w:r w:rsidRPr="00597B26">
        <w:rPr>
          <w:rFonts w:hint="eastAsia"/>
        </w:rPr>
        <w:t>能够读取</w:t>
      </w:r>
      <w:r w:rsidRPr="00597B26">
        <w:rPr>
          <w:rFonts w:hint="eastAsia"/>
        </w:rPr>
        <w:t>OBS</w:t>
      </w:r>
      <w:r w:rsidRPr="00597B26">
        <w:rPr>
          <w:rFonts w:hint="eastAsia"/>
        </w:rPr>
        <w:t>数据，使用</w:t>
      </w:r>
      <w:r w:rsidRPr="00597B26">
        <w:rPr>
          <w:rFonts w:hint="eastAsia"/>
        </w:rPr>
        <w:t>Python</w:t>
      </w:r>
      <w:r w:rsidRPr="00597B26">
        <w:rPr>
          <w:rFonts w:hint="eastAsia"/>
        </w:rPr>
        <w:t>编写</w:t>
      </w:r>
      <w:r w:rsidRPr="00597B26">
        <w:rPr>
          <w:rFonts w:hint="eastAsia"/>
        </w:rPr>
        <w:t>Spark</w:t>
      </w:r>
      <w:r w:rsidRPr="00597B26">
        <w:rPr>
          <w:rFonts w:hint="eastAsia"/>
        </w:rPr>
        <w:t>程序处理</w:t>
      </w:r>
      <w:r w:rsidRPr="00597B26">
        <w:rPr>
          <w:rFonts w:hint="eastAsia"/>
        </w:rPr>
        <w:t>OBS</w:t>
      </w:r>
      <w:r w:rsidRPr="00597B26">
        <w:rPr>
          <w:rFonts w:hint="eastAsia"/>
        </w:rPr>
        <w:t>中的数据（单词统计）。该实验使用</w:t>
      </w:r>
      <w:r w:rsidRPr="00597B26">
        <w:rPr>
          <w:rFonts w:hint="eastAsia"/>
        </w:rPr>
        <w:t>Spark</w:t>
      </w:r>
      <w:r w:rsidRPr="00597B26">
        <w:rPr>
          <w:rFonts w:hint="eastAsia"/>
        </w:rPr>
        <w:t>集群</w:t>
      </w:r>
      <w:r w:rsidRPr="00597B26">
        <w:rPr>
          <w:rFonts w:hint="eastAsia"/>
        </w:rPr>
        <w:t>+OBS</w:t>
      </w:r>
      <w:r w:rsidRPr="00597B26">
        <w:rPr>
          <w:rFonts w:hint="eastAsia"/>
        </w:rPr>
        <w:t>实现存算分离，提高计算性能。</w:t>
      </w:r>
    </w:p>
    <w:p w14:paraId="634A4E3B" w14:textId="77777777" w:rsidR="003B380D" w:rsidRPr="00597B26" w:rsidRDefault="003B380D" w:rsidP="003B380D">
      <w:pPr>
        <w:pStyle w:val="3"/>
        <w:numPr>
          <w:ilvl w:val="2"/>
          <w:numId w:val="7"/>
        </w:numPr>
      </w:pPr>
      <w:bookmarkStart w:id="64" w:name="_Toc48670272"/>
      <w:bookmarkStart w:id="65" w:name="_Toc48729527"/>
      <w:bookmarkStart w:id="66" w:name="_Toc63611137"/>
      <w:r w:rsidRPr="00597B26">
        <w:rPr>
          <w:rFonts w:hint="eastAsia"/>
        </w:rPr>
        <w:t>实验目的</w:t>
      </w:r>
      <w:bookmarkEnd w:id="64"/>
      <w:bookmarkEnd w:id="65"/>
      <w:bookmarkEnd w:id="66"/>
    </w:p>
    <w:p w14:paraId="34A8240C" w14:textId="77777777" w:rsidR="003B380D" w:rsidRPr="00597B26" w:rsidRDefault="003B380D" w:rsidP="003B380D">
      <w:pPr>
        <w:pStyle w:val="4a"/>
      </w:pPr>
      <w:r w:rsidRPr="00597B26">
        <w:rPr>
          <w:rFonts w:hint="eastAsia"/>
        </w:rPr>
        <w:t>掌握</w:t>
      </w:r>
      <w:r w:rsidRPr="00597B26">
        <w:rPr>
          <w:rFonts w:hint="eastAsia"/>
        </w:rPr>
        <w:t>Spark</w:t>
      </w:r>
      <w:r w:rsidRPr="00597B26">
        <w:rPr>
          <w:rFonts w:hint="eastAsia"/>
        </w:rPr>
        <w:t>集群搭建</w:t>
      </w:r>
    </w:p>
    <w:p w14:paraId="317BA871" w14:textId="77777777" w:rsidR="003B380D" w:rsidRPr="00597B26" w:rsidRDefault="003B380D" w:rsidP="003B380D">
      <w:pPr>
        <w:pStyle w:val="4a"/>
      </w:pPr>
      <w:r w:rsidRPr="00597B26">
        <w:t>掌握</w:t>
      </w:r>
      <w:r w:rsidRPr="00597B26">
        <w:t>Spark</w:t>
      </w:r>
      <w:r w:rsidRPr="00597B26">
        <w:t>集群与</w:t>
      </w:r>
      <w:r w:rsidRPr="00597B26">
        <w:t>OBS</w:t>
      </w:r>
      <w:r w:rsidRPr="00597B26">
        <w:t>互联</w:t>
      </w:r>
    </w:p>
    <w:p w14:paraId="6FF9C6D9" w14:textId="77777777" w:rsidR="003B380D" w:rsidRPr="00597B26" w:rsidRDefault="003B380D" w:rsidP="003B380D">
      <w:pPr>
        <w:pStyle w:val="4a"/>
      </w:pPr>
      <w:r w:rsidRPr="00597B26">
        <w:t>使用</w:t>
      </w:r>
      <w:r w:rsidRPr="00597B26">
        <w:t>Python</w:t>
      </w:r>
      <w:r w:rsidRPr="00597B26">
        <w:t>编写</w:t>
      </w:r>
      <w:r w:rsidRPr="00597B26">
        <w:t>Spark</w:t>
      </w:r>
      <w:r w:rsidRPr="00597B26">
        <w:t>程序</w:t>
      </w:r>
    </w:p>
    <w:p w14:paraId="5C4E5DD4" w14:textId="77777777" w:rsidR="003B380D" w:rsidRPr="00597B26" w:rsidRDefault="003B380D" w:rsidP="003B380D">
      <w:pPr>
        <w:pStyle w:val="2"/>
        <w:numPr>
          <w:ilvl w:val="1"/>
          <w:numId w:val="7"/>
        </w:numPr>
      </w:pPr>
      <w:bookmarkStart w:id="67" w:name="_Toc48670273"/>
      <w:bookmarkStart w:id="68" w:name="_Toc48729528"/>
      <w:bookmarkStart w:id="69" w:name="_Toc63611138"/>
      <w:r w:rsidRPr="00597B26">
        <w:rPr>
          <w:rFonts w:hint="eastAsia"/>
        </w:rPr>
        <w:t>Spark</w:t>
      </w:r>
      <w:r w:rsidRPr="00597B26">
        <w:rPr>
          <w:rFonts w:hint="eastAsia"/>
        </w:rPr>
        <w:t>集群存算分离</w:t>
      </w:r>
      <w:bookmarkEnd w:id="67"/>
      <w:bookmarkEnd w:id="68"/>
      <w:bookmarkEnd w:id="69"/>
    </w:p>
    <w:p w14:paraId="4572768A" w14:textId="77777777" w:rsidR="003B380D" w:rsidRPr="00597B26" w:rsidRDefault="003B380D" w:rsidP="003B380D">
      <w:pPr>
        <w:pStyle w:val="3"/>
        <w:numPr>
          <w:ilvl w:val="2"/>
          <w:numId w:val="7"/>
        </w:numPr>
      </w:pPr>
      <w:bookmarkStart w:id="70" w:name="_Toc48670274"/>
      <w:bookmarkStart w:id="71" w:name="_Toc48729529"/>
      <w:bookmarkStart w:id="72" w:name="_Toc63611139"/>
      <w:r w:rsidRPr="00597B26">
        <w:rPr>
          <w:rFonts w:hint="eastAsia"/>
        </w:rPr>
        <w:t>搭建</w:t>
      </w:r>
      <w:r w:rsidRPr="00597B26">
        <w:rPr>
          <w:rFonts w:hint="eastAsia"/>
        </w:rPr>
        <w:t>Spark</w:t>
      </w:r>
      <w:r w:rsidRPr="00597B26">
        <w:rPr>
          <w:rFonts w:hint="eastAsia"/>
        </w:rPr>
        <w:t>集群</w:t>
      </w:r>
      <w:bookmarkEnd w:id="70"/>
      <w:bookmarkEnd w:id="71"/>
      <w:bookmarkEnd w:id="72"/>
    </w:p>
    <w:p w14:paraId="533A74E2" w14:textId="77777777" w:rsidR="003B380D" w:rsidRPr="00597B26" w:rsidRDefault="003B380D" w:rsidP="003B380D">
      <w:pPr>
        <w:pStyle w:val="30"/>
      </w:pPr>
      <w:r w:rsidRPr="00597B26">
        <w:rPr>
          <w:rFonts w:hint="eastAsia"/>
        </w:rPr>
        <w:t>获取</w:t>
      </w:r>
      <w:r w:rsidRPr="00597B26">
        <w:rPr>
          <w:rFonts w:hint="eastAsia"/>
        </w:rPr>
        <w:t>Spark</w:t>
      </w:r>
      <w:r w:rsidRPr="00597B26">
        <w:rPr>
          <w:rFonts w:hint="eastAsia"/>
        </w:rPr>
        <w:t>安装包</w:t>
      </w:r>
    </w:p>
    <w:p w14:paraId="04A2D966" w14:textId="77777777" w:rsidR="003B380D" w:rsidRPr="00597B26" w:rsidRDefault="003B380D" w:rsidP="003B380D">
      <w:pPr>
        <w:pStyle w:val="1e"/>
      </w:pPr>
      <w:r w:rsidRPr="00597B26">
        <w:rPr>
          <w:rFonts w:hint="eastAsia"/>
        </w:rPr>
        <w:t>进入</w:t>
      </w:r>
      <w:r w:rsidRPr="00597B26">
        <w:rPr>
          <w:rFonts w:hint="eastAsia"/>
        </w:rPr>
        <w:t>root</w:t>
      </w:r>
      <w:r w:rsidRPr="00597B26">
        <w:rPr>
          <w:rFonts w:hint="eastAsia"/>
        </w:rPr>
        <w:t>目录下载</w:t>
      </w:r>
      <w:r w:rsidRPr="00597B26">
        <w:rPr>
          <w:rFonts w:hint="eastAsia"/>
        </w:rPr>
        <w:t>S</w:t>
      </w:r>
      <w:r w:rsidRPr="00597B26">
        <w:t>park</w:t>
      </w:r>
      <w:r w:rsidRPr="00597B26">
        <w:t>安装包。</w:t>
      </w:r>
    </w:p>
    <w:p w14:paraId="767AC29E"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/root</w:t>
      </w:r>
    </w:p>
    <w:p w14:paraId="5E8919D0" w14:textId="77777777" w:rsidR="003B380D" w:rsidRPr="00597B26" w:rsidRDefault="003B380D" w:rsidP="003B380D">
      <w:pPr>
        <w:pStyle w:val="affffc"/>
        <w:rPr>
          <w:rFonts w:ascii="Huawei Sans" w:hAnsi="Huawei Sans"/>
        </w:rPr>
      </w:pPr>
      <w:proofErr w:type="spellStart"/>
      <w:proofErr w:type="gramStart"/>
      <w:r w:rsidRPr="00597B26">
        <w:rPr>
          <w:rFonts w:ascii="Huawei Sans" w:hAnsi="Huawei Sans"/>
          <w:shd w:val="pct15" w:color="auto" w:fill="FFFFFF"/>
        </w:rPr>
        <w:t>wget</w:t>
      </w:r>
      <w:proofErr w:type="spellEnd"/>
      <w:proofErr w:type="gramEnd"/>
      <w:r w:rsidRPr="00597B26">
        <w:rPr>
          <w:rFonts w:ascii="Huawei Sans" w:hAnsi="Huawei Sans"/>
          <w:shd w:val="pct15" w:color="auto" w:fill="FFFFFF"/>
        </w:rPr>
        <w:t xml:space="preserve"> </w:t>
      </w:r>
      <w:hyperlink r:id="rId88" w:history="1">
        <w:r w:rsidRPr="00597B26">
          <w:rPr>
            <w:rFonts w:ascii="Huawei Sans" w:hAnsi="Huawei Sans"/>
            <w:shd w:val="pct15" w:color="auto" w:fill="FFFFFF"/>
          </w:rPr>
          <w:t>https://archive.apache.org/dist/spark/spark-2.3.0/spark-2.3.0-bin-without-hadoop.tgz</w:t>
        </w:r>
      </w:hyperlink>
    </w:p>
    <w:p w14:paraId="4CB0287D" w14:textId="77777777" w:rsidR="003B380D" w:rsidRPr="00597B26" w:rsidRDefault="003B380D" w:rsidP="003B380D">
      <w:pPr>
        <w:pStyle w:val="30"/>
      </w:pPr>
      <w:r w:rsidRPr="00597B26">
        <w:rPr>
          <w:rFonts w:hint="eastAsia"/>
        </w:rPr>
        <w:t>解压</w:t>
      </w:r>
      <w:r w:rsidRPr="00597B26">
        <w:t>Spark</w:t>
      </w:r>
      <w:r w:rsidRPr="00597B26">
        <w:t>安装包</w:t>
      </w:r>
    </w:p>
    <w:p w14:paraId="1D0E1AC7" w14:textId="77777777" w:rsidR="003B380D" w:rsidRPr="00597B26" w:rsidRDefault="003B380D" w:rsidP="003B380D">
      <w:pPr>
        <w:pStyle w:val="1e"/>
      </w:pPr>
      <w:r w:rsidRPr="00597B26">
        <w:t>使用</w:t>
      </w:r>
      <w:r w:rsidRPr="00597B26">
        <w:t>tar</w:t>
      </w:r>
      <w:r w:rsidRPr="00597B26">
        <w:t>命令解压</w:t>
      </w:r>
      <w:r w:rsidRPr="00597B26">
        <w:t>Spark</w:t>
      </w:r>
      <w:r w:rsidRPr="00597B26">
        <w:t>的安装包。</w:t>
      </w:r>
    </w:p>
    <w:p w14:paraId="41261631"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tar</w:t>
      </w:r>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zxvf</w:t>
      </w:r>
      <w:proofErr w:type="spellEnd"/>
      <w:r w:rsidRPr="00597B26">
        <w:rPr>
          <w:rFonts w:ascii="Huawei Sans" w:hAnsi="Huawei Sans"/>
          <w:shd w:val="pct15" w:color="auto" w:fill="FFFFFF"/>
        </w:rPr>
        <w:t xml:space="preserve"> spark-2.3.0-bin-without-hadoop.tgz</w:t>
      </w:r>
    </w:p>
    <w:p w14:paraId="6D2E1DBB" w14:textId="77777777" w:rsidR="003B380D" w:rsidRPr="00597B26" w:rsidRDefault="003B380D" w:rsidP="003B380D">
      <w:pPr>
        <w:pStyle w:val="1e"/>
      </w:pPr>
      <w:r w:rsidRPr="00597B26">
        <w:t>移动</w:t>
      </w:r>
      <w:r w:rsidRPr="00597B26">
        <w:t>Spark</w:t>
      </w:r>
      <w:r w:rsidRPr="00597B26">
        <w:t>到</w:t>
      </w:r>
      <w:r w:rsidRPr="00597B26">
        <w:rPr>
          <w:rFonts w:hint="eastAsia"/>
        </w:rPr>
        <w:t>/</w:t>
      </w:r>
      <w:r w:rsidRPr="00597B26">
        <w:t>home/modules</w:t>
      </w:r>
      <w:r w:rsidRPr="00597B26">
        <w:t>目录下并重命名为</w:t>
      </w:r>
      <w:r w:rsidRPr="00597B26">
        <w:rPr>
          <w:rFonts w:hint="eastAsia"/>
        </w:rPr>
        <w:t>spark</w:t>
      </w:r>
      <w:r w:rsidRPr="00597B26">
        <w:t>-2.3.0</w:t>
      </w:r>
      <w:r w:rsidRPr="00597B26">
        <w:t>。</w:t>
      </w:r>
    </w:p>
    <w:p w14:paraId="1D377729"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mv</w:t>
      </w:r>
      <w:proofErr w:type="gramEnd"/>
      <w:r w:rsidRPr="00597B26">
        <w:rPr>
          <w:rFonts w:ascii="Huawei Sans" w:hAnsi="Huawei Sans"/>
          <w:shd w:val="pct15" w:color="auto" w:fill="FFFFFF"/>
        </w:rPr>
        <w:t xml:space="preserve"> spark-2.3.0-bin-without-hadoop /home/modules/spark-2.3.0</w:t>
      </w:r>
    </w:p>
    <w:p w14:paraId="73E32CD8" w14:textId="77777777" w:rsidR="003B380D" w:rsidRPr="00597B26" w:rsidRDefault="003B380D" w:rsidP="003B380D">
      <w:pPr>
        <w:pStyle w:val="1e"/>
      </w:pPr>
      <w:r w:rsidRPr="00597B26">
        <w:rPr>
          <w:rFonts w:hint="eastAsia"/>
        </w:rPr>
        <w:t>进入安装目录查看</w:t>
      </w:r>
      <w:r w:rsidRPr="00597B26">
        <w:rPr>
          <w:rFonts w:hint="eastAsia"/>
        </w:rPr>
        <w:t>Spark</w:t>
      </w:r>
      <w:r w:rsidRPr="00597B26">
        <w:rPr>
          <w:rFonts w:hint="eastAsia"/>
        </w:rPr>
        <w:t>。</w:t>
      </w:r>
    </w:p>
    <w:p w14:paraId="6D3C4936"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/home/modules/</w:t>
      </w:r>
    </w:p>
    <w:p w14:paraId="3CD18871"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lastRenderedPageBreak/>
        <w:t>ll</w:t>
      </w:r>
      <w:proofErr w:type="spellEnd"/>
      <w:proofErr w:type="gramEnd"/>
    </w:p>
    <w:p w14:paraId="4D6C1936" w14:textId="77777777" w:rsidR="003B380D" w:rsidRPr="00597B26" w:rsidRDefault="003B380D" w:rsidP="003B380D">
      <w:pPr>
        <w:pStyle w:val="2f2"/>
      </w:pPr>
      <w:r w:rsidRPr="00597B26">
        <w:rPr>
          <w:noProof/>
          <w:lang w:eastAsia="zh-CN"/>
        </w:rPr>
        <mc:AlternateContent>
          <mc:Choice Requires="wps">
            <w:drawing>
              <wp:anchor distT="0" distB="0" distL="114300" distR="114300" simplePos="0" relativeHeight="251724800" behindDoc="0" locked="0" layoutInCell="1" allowOverlap="1" wp14:anchorId="7E86AF86" wp14:editId="1008A424">
                <wp:simplePos x="0" y="0"/>
                <wp:positionH relativeFrom="margin">
                  <wp:posOffset>4004310</wp:posOffset>
                </wp:positionH>
                <wp:positionV relativeFrom="paragraph">
                  <wp:posOffset>589915</wp:posOffset>
                </wp:positionV>
                <wp:extent cx="990600" cy="127000"/>
                <wp:effectExtent l="19050" t="19050" r="19050" b="25400"/>
                <wp:wrapNone/>
                <wp:docPr id="6" name="矩形 6"/>
                <wp:cNvGraphicFramePr/>
                <a:graphic xmlns:a="http://schemas.openxmlformats.org/drawingml/2006/main">
                  <a:graphicData uri="http://schemas.microsoft.com/office/word/2010/wordprocessingShape">
                    <wps:wsp>
                      <wps:cNvSpPr/>
                      <wps:spPr>
                        <a:xfrm>
                          <a:off x="0" y="0"/>
                          <a:ext cx="990600" cy="1270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16EBC" id="矩形 6" o:spid="_x0000_s1026" style="position:absolute;left:0;text-align:left;margin-left:315.3pt;margin-top:46.45pt;width:78pt;height:10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Y9pgIAAIs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" filled="f" strokecolor="#c7000b" strokeweight="2.25pt">
                <w10:wrap anchorx="margin"/>
              </v:rect>
            </w:pict>
          </mc:Fallback>
        </mc:AlternateContent>
      </w:r>
      <w:r w:rsidRPr="00597B26">
        <w:rPr>
          <w:noProof/>
          <w:lang w:eastAsia="zh-CN"/>
        </w:rPr>
        <w:drawing>
          <wp:inline distT="0" distB="0" distL="0" distR="0" wp14:anchorId="368DA151" wp14:editId="727268A7">
            <wp:extent cx="5400000" cy="705600"/>
            <wp:effectExtent l="19050" t="19050" r="1079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00" cy="705600"/>
                    </a:xfrm>
                    <a:prstGeom prst="rect">
                      <a:avLst/>
                    </a:prstGeom>
                    <a:ln w="12700">
                      <a:solidFill>
                        <a:schemeClr val="bg1">
                          <a:lumMod val="85000"/>
                        </a:schemeClr>
                      </a:solidFill>
                    </a:ln>
                  </pic:spPr>
                </pic:pic>
              </a:graphicData>
            </a:graphic>
          </wp:inline>
        </w:drawing>
      </w:r>
    </w:p>
    <w:p w14:paraId="4710155E" w14:textId="77777777" w:rsidR="003B380D" w:rsidRPr="00597B26" w:rsidRDefault="003B380D" w:rsidP="003B380D">
      <w:pPr>
        <w:pStyle w:val="30"/>
      </w:pPr>
      <w:r w:rsidRPr="00597B26">
        <w:t>配置相关的</w:t>
      </w:r>
      <w:r w:rsidRPr="00597B26">
        <w:t>jar</w:t>
      </w:r>
      <w:r w:rsidRPr="00597B26">
        <w:t>包</w:t>
      </w:r>
    </w:p>
    <w:p w14:paraId="4F108E70" w14:textId="77777777" w:rsidR="003B380D" w:rsidRPr="00597B26" w:rsidRDefault="003B380D" w:rsidP="003B380D">
      <w:pPr>
        <w:pStyle w:val="1e"/>
      </w:pPr>
      <w:r w:rsidRPr="00597B26">
        <w:t>复制前面下载的</w:t>
      </w:r>
      <w:proofErr w:type="spellStart"/>
      <w:r w:rsidRPr="00597B26">
        <w:rPr>
          <w:rFonts w:hint="eastAsia"/>
        </w:rPr>
        <w:t>OBSFileSystem</w:t>
      </w:r>
      <w:proofErr w:type="spellEnd"/>
      <w:r w:rsidRPr="00597B26">
        <w:rPr>
          <w:rFonts w:hint="eastAsia"/>
        </w:rPr>
        <w:t>相关</w:t>
      </w:r>
      <w:r w:rsidRPr="00597B26">
        <w:t>jar</w:t>
      </w:r>
      <w:r w:rsidRPr="00597B26">
        <w:t>包和</w:t>
      </w:r>
      <w:proofErr w:type="spellStart"/>
      <w:r w:rsidRPr="00597B26">
        <w:t>hadoop</w:t>
      </w:r>
      <w:proofErr w:type="spellEnd"/>
      <w:r w:rsidRPr="00597B26">
        <w:t>的相关</w:t>
      </w:r>
      <w:r w:rsidRPr="00597B26">
        <w:t>jar</w:t>
      </w:r>
      <w:r w:rsidRPr="00597B26">
        <w:t>包到</w:t>
      </w:r>
      <w:r w:rsidRPr="00597B26">
        <w:t>Spark</w:t>
      </w:r>
      <w:r w:rsidRPr="00597B26">
        <w:rPr>
          <w:rFonts w:hint="eastAsia"/>
        </w:rPr>
        <w:t>的</w:t>
      </w:r>
      <w:r w:rsidRPr="00597B26">
        <w:t>jars</w:t>
      </w:r>
      <w:r w:rsidRPr="00597B26">
        <w:t>目录下。</w:t>
      </w:r>
    </w:p>
    <w:p w14:paraId="49354FFB"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cp</w:t>
      </w:r>
      <w:proofErr w:type="spellEnd"/>
      <w:proofErr w:type="gramEnd"/>
      <w:r w:rsidRPr="00597B26">
        <w:rPr>
          <w:rFonts w:ascii="Huawei Sans" w:hAnsi="Huawei Sans"/>
          <w:shd w:val="pct15" w:color="auto" w:fill="FFFFFF"/>
        </w:rPr>
        <w:t xml:space="preserve"> /root/hadoop-huaweicloud-2.8.3-hw-39.jar /home/modules/spark-2.3.0/jars/</w:t>
      </w:r>
    </w:p>
    <w:p w14:paraId="1D4A1C3D"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cp</w:t>
      </w:r>
      <w:proofErr w:type="spellEnd"/>
      <w:proofErr w:type="gramEnd"/>
      <w:r w:rsidRPr="00597B26">
        <w:rPr>
          <w:rFonts w:ascii="Huawei Sans" w:hAnsi="Huawei Sans"/>
          <w:shd w:val="pct15" w:color="auto" w:fill="FFFFFF"/>
        </w:rPr>
        <w:t xml:space="preserve"> /home/modules/hadoop-2.8.3/share/hadoop/common/lib/snappy-java-1.0.4.1.jar /home/modules/spark-2.3.0/jars/</w:t>
      </w:r>
    </w:p>
    <w:p w14:paraId="3F2A11A6" w14:textId="77777777" w:rsidR="003B380D" w:rsidRPr="00597B26" w:rsidRDefault="003B380D" w:rsidP="003B380D">
      <w:pPr>
        <w:pStyle w:val="30"/>
      </w:pPr>
      <w:r w:rsidRPr="00597B26">
        <w:rPr>
          <w:rFonts w:hint="eastAsia"/>
        </w:rPr>
        <w:t>进行</w:t>
      </w:r>
      <w:r w:rsidRPr="00597B26">
        <w:rPr>
          <w:rFonts w:hint="eastAsia"/>
        </w:rPr>
        <w:t>Spark</w:t>
      </w:r>
      <w:r w:rsidRPr="00597B26">
        <w:rPr>
          <w:rFonts w:hint="eastAsia"/>
        </w:rPr>
        <w:t>的配置</w:t>
      </w:r>
    </w:p>
    <w:p w14:paraId="4BF3DDB4" w14:textId="77777777" w:rsidR="003B380D" w:rsidRPr="00597B26" w:rsidRDefault="003B380D" w:rsidP="003B380D">
      <w:pPr>
        <w:pStyle w:val="1e"/>
      </w:pPr>
      <w:r w:rsidRPr="00597B26">
        <w:t>通过</w:t>
      </w:r>
      <w:r w:rsidRPr="00597B26">
        <w:t>mv</w:t>
      </w:r>
      <w:r w:rsidRPr="00597B26">
        <w:t>命令使用</w:t>
      </w:r>
      <w:r w:rsidRPr="00597B26">
        <w:t>Spark</w:t>
      </w:r>
      <w:r w:rsidRPr="00597B26">
        <w:t>自带的配置文件模板创建出所需的配置文件。</w:t>
      </w:r>
    </w:p>
    <w:p w14:paraId="658D1868"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cd</w:t>
      </w:r>
      <w:proofErr w:type="gramEnd"/>
      <w:r w:rsidRPr="00597B26">
        <w:rPr>
          <w:rFonts w:ascii="Huawei Sans" w:hAnsi="Huawei Sans"/>
          <w:shd w:val="pct15" w:color="auto" w:fill="FFFFFF"/>
        </w:rPr>
        <w:t xml:space="preserve"> /home/modules/spark-2.3.0/</w:t>
      </w:r>
      <w:proofErr w:type="spellStart"/>
      <w:r w:rsidRPr="00597B26">
        <w:rPr>
          <w:rFonts w:ascii="Huawei Sans" w:hAnsi="Huawei Sans"/>
          <w:shd w:val="pct15" w:color="auto" w:fill="FFFFFF"/>
        </w:rPr>
        <w:t>conf</w:t>
      </w:r>
      <w:proofErr w:type="spellEnd"/>
      <w:r w:rsidRPr="00597B26">
        <w:rPr>
          <w:rFonts w:ascii="Huawei Sans" w:hAnsi="Huawei Sans"/>
          <w:shd w:val="pct15" w:color="auto" w:fill="FFFFFF"/>
        </w:rPr>
        <w:t>/</w:t>
      </w:r>
    </w:p>
    <w:p w14:paraId="70EE3BB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mv</w:t>
      </w:r>
      <w:proofErr w:type="gramEnd"/>
      <w:r w:rsidRPr="00597B26">
        <w:rPr>
          <w:rFonts w:ascii="Huawei Sans" w:hAnsi="Huawei Sans"/>
          <w:shd w:val="pct15" w:color="auto" w:fill="FFFFFF"/>
        </w:rPr>
        <w:t xml:space="preserve"> spark-</w:t>
      </w:r>
      <w:proofErr w:type="spellStart"/>
      <w:r w:rsidRPr="00597B26">
        <w:rPr>
          <w:rFonts w:ascii="Huawei Sans" w:hAnsi="Huawei Sans"/>
          <w:shd w:val="pct15" w:color="auto" w:fill="FFFFFF"/>
        </w:rPr>
        <w:t>env.sh.template</w:t>
      </w:r>
      <w:proofErr w:type="spellEnd"/>
      <w:r w:rsidRPr="00597B26">
        <w:rPr>
          <w:rFonts w:ascii="Huawei Sans" w:hAnsi="Huawei Sans"/>
          <w:shd w:val="pct15" w:color="auto" w:fill="FFFFFF"/>
        </w:rPr>
        <w:t xml:space="preserve"> spark-env.sh</w:t>
      </w:r>
    </w:p>
    <w:p w14:paraId="7E752DC5"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ll</w:t>
      </w:r>
      <w:proofErr w:type="spellEnd"/>
      <w:proofErr w:type="gramEnd"/>
    </w:p>
    <w:p w14:paraId="7069E68F" w14:textId="77777777" w:rsidR="003B380D" w:rsidRPr="00597B26" w:rsidRDefault="003B380D" w:rsidP="003B380D">
      <w:pPr>
        <w:pStyle w:val="2f2"/>
      </w:pPr>
      <w:r w:rsidRPr="00597B26">
        <w:rPr>
          <w:noProof/>
          <w:lang w:eastAsia="zh-CN"/>
        </w:rPr>
        <mc:AlternateContent>
          <mc:Choice Requires="wps">
            <w:drawing>
              <wp:anchor distT="0" distB="0" distL="114300" distR="114300" simplePos="0" relativeHeight="251725824" behindDoc="0" locked="0" layoutInCell="1" allowOverlap="1" wp14:anchorId="2A25D2C5" wp14:editId="08138C0A">
                <wp:simplePos x="0" y="0"/>
                <wp:positionH relativeFrom="margin">
                  <wp:posOffset>4055110</wp:posOffset>
                </wp:positionH>
                <wp:positionV relativeFrom="paragraph">
                  <wp:posOffset>1208405</wp:posOffset>
                </wp:positionV>
                <wp:extent cx="990600" cy="127000"/>
                <wp:effectExtent l="19050" t="19050" r="19050" b="25400"/>
                <wp:wrapNone/>
                <wp:docPr id="24" name="矩形 24"/>
                <wp:cNvGraphicFramePr/>
                <a:graphic xmlns:a="http://schemas.openxmlformats.org/drawingml/2006/main">
                  <a:graphicData uri="http://schemas.microsoft.com/office/word/2010/wordprocessingShape">
                    <wps:wsp>
                      <wps:cNvSpPr/>
                      <wps:spPr>
                        <a:xfrm>
                          <a:off x="0" y="0"/>
                          <a:ext cx="990600" cy="1270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DEE58" id="矩形 24" o:spid="_x0000_s1026" style="position:absolute;left:0;text-align:left;margin-left:319.3pt;margin-top:95.15pt;width:78pt;height:10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" filled="f" strokecolor="#c7000b" strokeweight="2.25pt">
                <w10:wrap anchorx="margin"/>
              </v:rect>
            </w:pict>
          </mc:Fallback>
        </mc:AlternateContent>
      </w:r>
      <w:r w:rsidRPr="00597B26">
        <w:rPr>
          <w:noProof/>
          <w:lang w:eastAsia="zh-CN"/>
        </w:rPr>
        <w:drawing>
          <wp:inline distT="0" distB="0" distL="0" distR="0" wp14:anchorId="70EFFF25" wp14:editId="421C3264">
            <wp:extent cx="5400000" cy="1407600"/>
            <wp:effectExtent l="19050" t="19050" r="10795" b="215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00" cy="1407600"/>
                    </a:xfrm>
                    <a:prstGeom prst="rect">
                      <a:avLst/>
                    </a:prstGeom>
                    <a:ln w="12700">
                      <a:solidFill>
                        <a:schemeClr val="bg1">
                          <a:lumMod val="85000"/>
                        </a:schemeClr>
                      </a:solidFill>
                    </a:ln>
                  </pic:spPr>
                </pic:pic>
              </a:graphicData>
            </a:graphic>
          </wp:inline>
        </w:drawing>
      </w:r>
    </w:p>
    <w:p w14:paraId="29BEEFDD" w14:textId="77777777" w:rsidR="003B380D" w:rsidRPr="00597B26" w:rsidRDefault="003B380D" w:rsidP="003B380D">
      <w:pPr>
        <w:pStyle w:val="1e"/>
      </w:pPr>
      <w:r w:rsidRPr="00597B26">
        <w:t>使用</w:t>
      </w:r>
      <w:r w:rsidRPr="00597B26">
        <w:t>vim</w:t>
      </w:r>
      <w:r w:rsidRPr="00597B26">
        <w:t>命令打开配置文件。</w:t>
      </w:r>
    </w:p>
    <w:p w14:paraId="1D04CB20" w14:textId="77777777" w:rsidR="003B380D" w:rsidRPr="00597B26" w:rsidRDefault="003B380D" w:rsidP="003B380D">
      <w:pPr>
        <w:pStyle w:val="affffc"/>
        <w:rPr>
          <w:rFonts w:ascii="Huawei Sans" w:hAnsi="Huawei Sans"/>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spark-env.sh</w:t>
      </w:r>
    </w:p>
    <w:p w14:paraId="5BF15C4C" w14:textId="77777777" w:rsidR="003B380D" w:rsidRPr="00597B26" w:rsidRDefault="003B380D" w:rsidP="003B380D">
      <w:pPr>
        <w:pStyle w:val="1e"/>
      </w:pPr>
      <w:r w:rsidRPr="00597B26">
        <w:t>按下</w:t>
      </w:r>
      <w:proofErr w:type="spellStart"/>
      <w:r w:rsidRPr="00597B26">
        <w:t>i</w:t>
      </w:r>
      <w:proofErr w:type="spellEnd"/>
      <w:r w:rsidRPr="00597B26">
        <w:t>键盘进入编辑模式，在文件末尾添加如下内容</w:t>
      </w:r>
      <w:r w:rsidRPr="00597B26">
        <w:rPr>
          <w:b/>
        </w:rPr>
        <w:t>（注意确认</w:t>
      </w:r>
      <w:r w:rsidRPr="00597B26">
        <w:rPr>
          <w:b/>
        </w:rPr>
        <w:t>JAVA_HOME</w:t>
      </w:r>
      <w:r w:rsidRPr="00597B26">
        <w:rPr>
          <w:b/>
        </w:rPr>
        <w:t>值是否与本机一致）</w:t>
      </w:r>
      <w:r w:rsidRPr="00597B26">
        <w:rPr>
          <w:rFonts w:hint="eastAsia"/>
        </w:rPr>
        <w:t>。</w:t>
      </w:r>
    </w:p>
    <w:p w14:paraId="556EA8FF"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JAVA_HOME=/usr/lib/jvm/java-1.8.0-openjdk-1.8.0.242.b08-1.h5.oe1.aarch64</w:t>
      </w:r>
    </w:p>
    <w:p w14:paraId="1156333A"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SCALA_HOME=/home/modules/spark-2.3.0/examples/</w:t>
      </w:r>
      <w:proofErr w:type="spellStart"/>
      <w:r w:rsidRPr="00597B26">
        <w:rPr>
          <w:rFonts w:ascii="Huawei Sans" w:hAnsi="Huawei Sans"/>
          <w:shd w:val="pct15" w:color="auto" w:fill="FFFFFF"/>
        </w:rPr>
        <w:t>src</w:t>
      </w:r>
      <w:proofErr w:type="spellEnd"/>
      <w:r w:rsidRPr="00597B26">
        <w:rPr>
          <w:rFonts w:ascii="Huawei Sans" w:hAnsi="Huawei Sans"/>
          <w:shd w:val="pct15" w:color="auto" w:fill="FFFFFF"/>
        </w:rPr>
        <w:t>/main/</w:t>
      </w:r>
      <w:proofErr w:type="spellStart"/>
      <w:r w:rsidRPr="00597B26">
        <w:rPr>
          <w:rFonts w:ascii="Huawei Sans" w:hAnsi="Huawei Sans"/>
          <w:shd w:val="pct15" w:color="auto" w:fill="FFFFFF"/>
        </w:rPr>
        <w:t>scala</w:t>
      </w:r>
      <w:proofErr w:type="spellEnd"/>
    </w:p>
    <w:p w14:paraId="32F803D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HADOOP_HOME=/home/modules/hadoop-2.8.3</w:t>
      </w:r>
    </w:p>
    <w:p w14:paraId="6FB781A1"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HADOOP_CONF_DIR=/home/modules/hadoop-2.8.3/</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hadoop</w:t>
      </w:r>
      <w:proofErr w:type="spellEnd"/>
    </w:p>
    <w:p w14:paraId="6DF4DE5E"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SPARK_HOME=/home/modules/spark-2.3.0</w:t>
      </w:r>
    </w:p>
    <w:p w14:paraId="6603B71B"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SPARK_DIST_CLASSPATH=$(/home/modules/hadoop-2.8.3/bin/</w:t>
      </w:r>
      <w:proofErr w:type="spellStart"/>
      <w:r w:rsidRPr="00597B26">
        <w:rPr>
          <w:rFonts w:ascii="Huawei Sans" w:hAnsi="Huawei Sans"/>
          <w:shd w:val="pct15" w:color="auto" w:fill="FFFFFF"/>
        </w:rPr>
        <w:t>hadoop</w:t>
      </w:r>
      <w:proofErr w:type="spell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classpath</w:t>
      </w:r>
      <w:proofErr w:type="spellEnd"/>
      <w:r w:rsidRPr="00597B26">
        <w:rPr>
          <w:rFonts w:ascii="Huawei Sans" w:hAnsi="Huawei Sans"/>
          <w:shd w:val="pct15" w:color="auto" w:fill="FFFFFF"/>
        </w:rPr>
        <w:t>)</w:t>
      </w:r>
    </w:p>
    <w:p w14:paraId="3794637F" w14:textId="77777777" w:rsidR="003B380D" w:rsidRPr="00597B26" w:rsidRDefault="003B380D" w:rsidP="003B380D">
      <w:pPr>
        <w:pStyle w:val="1e"/>
      </w:pPr>
      <w:r w:rsidRPr="00597B26">
        <w:rPr>
          <w:noProof/>
        </w:rPr>
        <w:lastRenderedPageBreak/>
        <mc:AlternateContent>
          <mc:Choice Requires="wps">
            <w:drawing>
              <wp:anchor distT="0" distB="0" distL="114300" distR="114300" simplePos="0" relativeHeight="251726848" behindDoc="0" locked="0" layoutInCell="1" allowOverlap="1" wp14:anchorId="4EC5FB39" wp14:editId="1C438BD5">
                <wp:simplePos x="0" y="0"/>
                <wp:positionH relativeFrom="margin">
                  <wp:posOffset>651510</wp:posOffset>
                </wp:positionH>
                <wp:positionV relativeFrom="paragraph">
                  <wp:posOffset>558165</wp:posOffset>
                </wp:positionV>
                <wp:extent cx="4749800" cy="666750"/>
                <wp:effectExtent l="19050" t="19050" r="12700" b="19050"/>
                <wp:wrapNone/>
                <wp:docPr id="32" name="矩形 32"/>
                <wp:cNvGraphicFramePr/>
                <a:graphic xmlns:a="http://schemas.openxmlformats.org/drawingml/2006/main">
                  <a:graphicData uri="http://schemas.microsoft.com/office/word/2010/wordprocessingShape">
                    <wps:wsp>
                      <wps:cNvSpPr/>
                      <wps:spPr>
                        <a:xfrm>
                          <a:off x="0" y="0"/>
                          <a:ext cx="4749800" cy="6667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8C387" id="矩形 32" o:spid="_x0000_s1026" style="position:absolute;left:0;text-align:left;margin-left:51.3pt;margin-top:43.95pt;width:374pt;height:5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" filled="f" strokecolor="#c7000b" strokeweight="2.25pt">
                <w10:wrap anchorx="margin"/>
              </v:rect>
            </w:pict>
          </mc:Fallback>
        </mc:AlternateContent>
      </w:r>
      <w:r w:rsidRPr="00597B26">
        <w:rPr>
          <w:noProof/>
        </w:rPr>
        <w:drawing>
          <wp:inline distT="0" distB="0" distL="0" distR="0" wp14:anchorId="665820DA" wp14:editId="5DF1270E">
            <wp:extent cx="5400000" cy="1414800"/>
            <wp:effectExtent l="19050" t="19050" r="10795"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00" cy="1414800"/>
                    </a:xfrm>
                    <a:prstGeom prst="rect">
                      <a:avLst/>
                    </a:prstGeom>
                    <a:ln w="12700">
                      <a:solidFill>
                        <a:schemeClr val="bg1">
                          <a:lumMod val="85000"/>
                        </a:schemeClr>
                      </a:solidFill>
                    </a:ln>
                  </pic:spPr>
                </pic:pic>
              </a:graphicData>
            </a:graphic>
          </wp:inline>
        </w:drawing>
      </w:r>
    </w:p>
    <w:p w14:paraId="52B9CD10" w14:textId="77777777" w:rsidR="003B380D" w:rsidRPr="00597B26" w:rsidRDefault="003B380D" w:rsidP="003B380D">
      <w:pPr>
        <w:pStyle w:val="1e"/>
      </w:pPr>
      <w:r w:rsidRPr="00597B26">
        <w:t>按</w:t>
      </w:r>
      <w:r w:rsidRPr="00597B26">
        <w:t>ESC</w:t>
      </w:r>
      <w:r w:rsidRPr="00597B26">
        <w:t>退出编辑模式，输入</w:t>
      </w:r>
      <w:r w:rsidRPr="00597B26">
        <w:rPr>
          <w:rFonts w:hint="eastAsia"/>
        </w:rPr>
        <w:t>:</w:t>
      </w:r>
      <w:proofErr w:type="spellStart"/>
      <w:r w:rsidRPr="00597B26">
        <w:t>wq</w:t>
      </w:r>
      <w:proofErr w:type="spellEnd"/>
      <w:r w:rsidRPr="00597B26">
        <w:t>保存并退出。</w:t>
      </w:r>
    </w:p>
    <w:p w14:paraId="3CFCB50E" w14:textId="77777777" w:rsidR="003B380D" w:rsidRPr="00597B26" w:rsidRDefault="003B380D" w:rsidP="003B380D">
      <w:pPr>
        <w:pStyle w:val="30"/>
      </w:pPr>
      <w:r w:rsidRPr="00597B26">
        <w:rPr>
          <w:rFonts w:hint="eastAsia"/>
        </w:rPr>
        <w:t>配置系统环境变量</w:t>
      </w:r>
    </w:p>
    <w:p w14:paraId="45BAB68C" w14:textId="77777777" w:rsidR="003B380D" w:rsidRPr="00597B26" w:rsidRDefault="003B380D" w:rsidP="003B380D">
      <w:pPr>
        <w:pStyle w:val="1e"/>
      </w:pPr>
      <w:r w:rsidRPr="00597B26">
        <w:t>使用</w:t>
      </w:r>
      <w:r w:rsidRPr="00597B26">
        <w:t>vim</w:t>
      </w:r>
      <w:r w:rsidRPr="00597B26">
        <w:t>命令打开系统配置文件</w:t>
      </w:r>
      <w:r w:rsidRPr="00597B26">
        <w:t>profile</w:t>
      </w:r>
      <w:r w:rsidRPr="00597B26">
        <w:t>。</w:t>
      </w:r>
    </w:p>
    <w:p w14:paraId="26F9F83F"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vim</w:t>
      </w:r>
      <w:proofErr w:type="gramEnd"/>
      <w:r w:rsidRPr="00597B26">
        <w:rPr>
          <w:rFonts w:ascii="Huawei Sans" w:hAnsi="Huawei Sans"/>
          <w:shd w:val="pct15" w:color="auto" w:fill="FFFFFF"/>
        </w:rPr>
        <w:t xml:space="preserve"> </w:t>
      </w:r>
      <w:r w:rsidRPr="00597B26">
        <w:rPr>
          <w:rFonts w:ascii="Huawei Sans" w:hAnsi="Huawei Sans" w:hint="eastAsia"/>
          <w:shd w:val="pct15" w:color="auto" w:fill="FFFFFF"/>
        </w:rPr>
        <w:t>/</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/profile</w:t>
      </w:r>
    </w:p>
    <w:p w14:paraId="5EB54521" w14:textId="77777777" w:rsidR="003B380D" w:rsidRPr="00597B26" w:rsidRDefault="003B380D" w:rsidP="003B380D">
      <w:pPr>
        <w:pStyle w:val="1e"/>
      </w:pPr>
      <w:r w:rsidRPr="00597B26">
        <w:rPr>
          <w:rFonts w:hint="eastAsia"/>
        </w:rPr>
        <w:t>按</w:t>
      </w:r>
      <w:proofErr w:type="spellStart"/>
      <w:r w:rsidRPr="00597B26">
        <w:rPr>
          <w:rFonts w:hint="eastAsia"/>
        </w:rPr>
        <w:t>i</w:t>
      </w:r>
      <w:proofErr w:type="spellEnd"/>
      <w:r w:rsidRPr="00597B26">
        <w:rPr>
          <w:rFonts w:hint="eastAsia"/>
        </w:rPr>
        <w:t>键进入编辑模式，在文件尾添加如下内容。</w:t>
      </w:r>
    </w:p>
    <w:p w14:paraId="6B29DE5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SPARK_HOME=/home/modules/spark-2.3.0</w:t>
      </w:r>
    </w:p>
    <w:p w14:paraId="4043001A"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export</w:t>
      </w:r>
      <w:proofErr w:type="gramEnd"/>
      <w:r w:rsidRPr="00597B26">
        <w:rPr>
          <w:rFonts w:ascii="Huawei Sans" w:hAnsi="Huawei Sans"/>
          <w:shd w:val="pct15" w:color="auto" w:fill="FFFFFF"/>
        </w:rPr>
        <w:t xml:space="preserve"> PATH=${SPARK_HOME}/bin:${SPARK_HOME}/</w:t>
      </w:r>
      <w:proofErr w:type="spellStart"/>
      <w:r w:rsidRPr="00597B26">
        <w:rPr>
          <w:rFonts w:ascii="Huawei Sans" w:hAnsi="Huawei Sans"/>
          <w:shd w:val="pct15" w:color="auto" w:fill="FFFFFF"/>
        </w:rPr>
        <w:t>sbin</w:t>
      </w:r>
      <w:proofErr w:type="spellEnd"/>
      <w:r w:rsidRPr="00597B26">
        <w:rPr>
          <w:rFonts w:ascii="Huawei Sans" w:hAnsi="Huawei Sans"/>
          <w:shd w:val="pct15" w:color="auto" w:fill="FFFFFF"/>
        </w:rPr>
        <w:t>:$PATH</w:t>
      </w:r>
    </w:p>
    <w:p w14:paraId="6567B94A" w14:textId="3136987C" w:rsidR="003B380D" w:rsidRPr="00597B26" w:rsidRDefault="003C2682" w:rsidP="003B380D">
      <w:pPr>
        <w:pStyle w:val="1e"/>
      </w:pPr>
      <w:r w:rsidRPr="00597B26">
        <w:rPr>
          <w:noProof/>
        </w:rPr>
        <mc:AlternateContent>
          <mc:Choice Requires="wps">
            <w:drawing>
              <wp:anchor distT="0" distB="0" distL="114300" distR="114300" simplePos="0" relativeHeight="251727872" behindDoc="0" locked="0" layoutInCell="1" allowOverlap="1" wp14:anchorId="07743874" wp14:editId="2AE323AD">
                <wp:simplePos x="0" y="0"/>
                <wp:positionH relativeFrom="margin">
                  <wp:posOffset>637655</wp:posOffset>
                </wp:positionH>
                <wp:positionV relativeFrom="paragraph">
                  <wp:posOffset>613699</wp:posOffset>
                </wp:positionV>
                <wp:extent cx="3390900" cy="249381"/>
                <wp:effectExtent l="19050" t="19050" r="19050" b="17780"/>
                <wp:wrapNone/>
                <wp:docPr id="42" name="矩形 42"/>
                <wp:cNvGraphicFramePr/>
                <a:graphic xmlns:a="http://schemas.openxmlformats.org/drawingml/2006/main">
                  <a:graphicData uri="http://schemas.microsoft.com/office/word/2010/wordprocessingShape">
                    <wps:wsp>
                      <wps:cNvSpPr/>
                      <wps:spPr>
                        <a:xfrm>
                          <a:off x="0" y="0"/>
                          <a:ext cx="3390900" cy="24938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CD43B" id="矩形 42" o:spid="_x0000_s1026" style="position:absolute;left:0;text-align:left;margin-left:50.2pt;margin-top:48.3pt;width:267pt;height:19.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" filled="f" strokecolor="#c7000b" strokeweight="2.25pt">
                <w10:wrap anchorx="margin"/>
              </v:rect>
            </w:pict>
          </mc:Fallback>
        </mc:AlternateContent>
      </w:r>
      <w:r>
        <w:rPr>
          <w:noProof/>
        </w:rPr>
        <w:drawing>
          <wp:inline distT="0" distB="0" distL="0" distR="0" wp14:anchorId="2976D1F6" wp14:editId="10F51210">
            <wp:extent cx="5400000" cy="1062000"/>
            <wp:effectExtent l="0" t="0" r="0" b="5080"/>
            <wp:docPr id="35869" name="图片 3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00" cy="1062000"/>
                    </a:xfrm>
                    <a:prstGeom prst="rect">
                      <a:avLst/>
                    </a:prstGeom>
                  </pic:spPr>
                </pic:pic>
              </a:graphicData>
            </a:graphic>
          </wp:inline>
        </w:drawing>
      </w:r>
    </w:p>
    <w:p w14:paraId="573C2F89" w14:textId="77777777" w:rsidR="003B380D" w:rsidRPr="00597B26" w:rsidRDefault="003B380D" w:rsidP="003B380D">
      <w:pPr>
        <w:pStyle w:val="1e"/>
      </w:pPr>
      <w:r w:rsidRPr="00597B26">
        <w:rPr>
          <w:rFonts w:hint="eastAsia"/>
        </w:rPr>
        <w:t>按</w:t>
      </w:r>
      <w:r w:rsidRPr="00597B26">
        <w:rPr>
          <w:rFonts w:hint="eastAsia"/>
        </w:rPr>
        <w:t>ECS</w:t>
      </w:r>
      <w:r w:rsidRPr="00597B26">
        <w:rPr>
          <w:rFonts w:hint="eastAsia"/>
        </w:rPr>
        <w:t>退出编辑，输入</w:t>
      </w:r>
      <w:r w:rsidRPr="00597B26">
        <w:rPr>
          <w:rFonts w:hint="eastAsia"/>
        </w:rPr>
        <w:t>:</w:t>
      </w:r>
      <w:proofErr w:type="spellStart"/>
      <w:r w:rsidRPr="00597B26">
        <w:t>wq</w:t>
      </w:r>
      <w:proofErr w:type="spellEnd"/>
      <w:r w:rsidRPr="00597B26">
        <w:rPr>
          <w:rFonts w:hint="eastAsia"/>
        </w:rPr>
        <w:t>保存并退出。</w:t>
      </w:r>
    </w:p>
    <w:p w14:paraId="3AF88AF0" w14:textId="77777777" w:rsidR="003B380D" w:rsidRPr="00597B26" w:rsidRDefault="003B380D" w:rsidP="003B380D">
      <w:pPr>
        <w:pStyle w:val="1e"/>
      </w:pPr>
      <w:r w:rsidRPr="00597B26">
        <w:t>使用</w:t>
      </w:r>
      <w:r w:rsidRPr="00597B26">
        <w:t>source</w:t>
      </w:r>
      <w:r w:rsidRPr="00597B26">
        <w:t>命令使用环境变量生效。</w:t>
      </w:r>
    </w:p>
    <w:p w14:paraId="6BF6EFCD"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source</w:t>
      </w:r>
      <w:proofErr w:type="gramEnd"/>
      <w:r w:rsidRPr="00597B26">
        <w:rPr>
          <w:rFonts w:ascii="Huawei Sans" w:hAnsi="Huawei Sans"/>
          <w:shd w:val="pct15" w:color="auto" w:fill="FFFFFF"/>
        </w:rPr>
        <w:t xml:space="preserve"> /</w:t>
      </w:r>
      <w:proofErr w:type="spellStart"/>
      <w:r w:rsidRPr="00597B26">
        <w:rPr>
          <w:rFonts w:ascii="Huawei Sans" w:hAnsi="Huawei Sans"/>
          <w:shd w:val="pct15" w:color="auto" w:fill="FFFFFF"/>
        </w:rPr>
        <w:t>etc</w:t>
      </w:r>
      <w:proofErr w:type="spellEnd"/>
      <w:r w:rsidRPr="00597B26">
        <w:rPr>
          <w:rFonts w:ascii="Huawei Sans" w:hAnsi="Huawei Sans"/>
          <w:shd w:val="pct15" w:color="auto" w:fill="FFFFFF"/>
        </w:rPr>
        <w:t>/profile</w:t>
      </w:r>
    </w:p>
    <w:p w14:paraId="7B5A8AC6" w14:textId="77777777" w:rsidR="003B380D" w:rsidRPr="00597B26" w:rsidRDefault="003B380D" w:rsidP="003B380D">
      <w:pPr>
        <w:pStyle w:val="30"/>
      </w:pPr>
      <w:bookmarkStart w:id="73" w:name="_Toc48670275"/>
      <w:bookmarkStart w:id="74" w:name="_Toc48729530"/>
      <w:r w:rsidRPr="00597B26">
        <w:rPr>
          <w:rFonts w:hint="eastAsia"/>
        </w:rPr>
        <w:t>验证</w:t>
      </w:r>
      <w:r w:rsidRPr="00597B26">
        <w:rPr>
          <w:rFonts w:hint="eastAsia"/>
        </w:rPr>
        <w:t>Spark</w:t>
      </w:r>
      <w:r w:rsidRPr="00597B26">
        <w:rPr>
          <w:rFonts w:hint="eastAsia"/>
        </w:rPr>
        <w:t>安装</w:t>
      </w:r>
    </w:p>
    <w:p w14:paraId="5B8ABF25" w14:textId="77777777" w:rsidR="003B380D" w:rsidRPr="00597B26" w:rsidRDefault="003B380D" w:rsidP="003B380D">
      <w:pPr>
        <w:pStyle w:val="1e"/>
      </w:pPr>
      <w:r w:rsidRPr="00597B26">
        <w:t>进入</w:t>
      </w:r>
      <w:r w:rsidRPr="00597B26">
        <w:t>root</w:t>
      </w:r>
      <w:r w:rsidRPr="00597B26">
        <w:t>目录，输入</w:t>
      </w:r>
      <w:r w:rsidRPr="00597B26">
        <w:t>spark-shell</w:t>
      </w:r>
      <w:r w:rsidRPr="00597B26">
        <w:t>命令。</w:t>
      </w:r>
    </w:p>
    <w:p w14:paraId="74D3D9F6"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spark-shell</w:t>
      </w:r>
      <w:proofErr w:type="gramEnd"/>
    </w:p>
    <w:p w14:paraId="7E5DA54E" w14:textId="77777777" w:rsidR="003B380D" w:rsidRPr="00597B26" w:rsidRDefault="003B380D" w:rsidP="003B380D">
      <w:pPr>
        <w:pStyle w:val="1e"/>
      </w:pPr>
      <w:r w:rsidRPr="00597B26">
        <w:rPr>
          <w:noProof/>
        </w:rPr>
        <w:lastRenderedPageBreak/>
        <w:drawing>
          <wp:inline distT="0" distB="0" distL="0" distR="0" wp14:anchorId="04B4E8D1" wp14:editId="2B543A4C">
            <wp:extent cx="5400000" cy="2588400"/>
            <wp:effectExtent l="19050" t="19050" r="10795" b="215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00" cy="2588400"/>
                    </a:xfrm>
                    <a:prstGeom prst="rect">
                      <a:avLst/>
                    </a:prstGeom>
                    <a:ln w="12700">
                      <a:solidFill>
                        <a:schemeClr val="bg1">
                          <a:lumMod val="85000"/>
                        </a:schemeClr>
                      </a:solidFill>
                    </a:ln>
                  </pic:spPr>
                </pic:pic>
              </a:graphicData>
            </a:graphic>
          </wp:inline>
        </w:drawing>
      </w:r>
    </w:p>
    <w:p w14:paraId="699B93C0" w14:textId="77777777" w:rsidR="003B380D" w:rsidRPr="00597B26" w:rsidRDefault="003B380D" w:rsidP="003B380D">
      <w:pPr>
        <w:pStyle w:val="1e"/>
      </w:pPr>
      <w:r w:rsidRPr="00597B26">
        <w:t>显示版本号并进入命令提示符，</w:t>
      </w:r>
      <w:r w:rsidRPr="00597B26">
        <w:t>Spark</w:t>
      </w:r>
      <w:r w:rsidRPr="00597B26">
        <w:t>安装完成。</w:t>
      </w:r>
    </w:p>
    <w:p w14:paraId="108014AE" w14:textId="1BC67BC6" w:rsidR="003B380D" w:rsidRPr="00597B26" w:rsidRDefault="003B380D" w:rsidP="003B380D">
      <w:pPr>
        <w:pStyle w:val="1e"/>
      </w:pPr>
      <w:r w:rsidRPr="00597B26">
        <w:t>输入</w:t>
      </w:r>
      <w:r w:rsidRPr="00597B26">
        <w:rPr>
          <w:rFonts w:hint="eastAsia"/>
        </w:rPr>
        <w:t>:</w:t>
      </w:r>
      <w:r w:rsidRPr="00597B26">
        <w:t>quit</w:t>
      </w:r>
      <w:r w:rsidRPr="00597B26">
        <w:t>退出</w:t>
      </w:r>
      <w:r w:rsidRPr="00597B26">
        <w:t>spark-shell</w:t>
      </w:r>
      <w:r w:rsidRPr="00597B26">
        <w:t>。</w:t>
      </w:r>
    </w:p>
    <w:p w14:paraId="1CA60837"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:quit</w:t>
      </w:r>
      <w:proofErr w:type="gramEnd"/>
    </w:p>
    <w:p w14:paraId="2895F7E1" w14:textId="77777777" w:rsidR="003B380D" w:rsidRPr="00597B26" w:rsidRDefault="003B380D" w:rsidP="003B380D">
      <w:pPr>
        <w:pStyle w:val="1e"/>
      </w:pPr>
      <w:r w:rsidRPr="00597B26">
        <w:rPr>
          <w:noProof/>
        </w:rPr>
        <w:drawing>
          <wp:inline distT="0" distB="0" distL="0" distR="0" wp14:anchorId="594D3B11" wp14:editId="02DFE3A1">
            <wp:extent cx="5400000" cy="273600"/>
            <wp:effectExtent l="19050" t="19050" r="10795" b="1270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00" cy="273600"/>
                    </a:xfrm>
                    <a:prstGeom prst="rect">
                      <a:avLst/>
                    </a:prstGeom>
                    <a:ln w="12700">
                      <a:solidFill>
                        <a:schemeClr val="bg1">
                          <a:lumMod val="85000"/>
                        </a:schemeClr>
                      </a:solidFill>
                    </a:ln>
                  </pic:spPr>
                </pic:pic>
              </a:graphicData>
            </a:graphic>
          </wp:inline>
        </w:drawing>
      </w:r>
    </w:p>
    <w:p w14:paraId="1C533AAC" w14:textId="77777777" w:rsidR="003B380D" w:rsidRPr="00597B26" w:rsidRDefault="003B380D" w:rsidP="003B380D">
      <w:pPr>
        <w:pStyle w:val="3"/>
        <w:numPr>
          <w:ilvl w:val="2"/>
          <w:numId w:val="7"/>
        </w:numPr>
      </w:pPr>
      <w:bookmarkStart w:id="75" w:name="_Toc63611140"/>
      <w:r w:rsidRPr="00597B26">
        <w:t>验证存算分离</w:t>
      </w:r>
      <w:bookmarkEnd w:id="73"/>
      <w:bookmarkEnd w:id="74"/>
      <w:bookmarkEnd w:id="75"/>
    </w:p>
    <w:p w14:paraId="3FFE9A59" w14:textId="77777777" w:rsidR="003B380D" w:rsidRPr="00597B26" w:rsidRDefault="003B380D" w:rsidP="003B380D">
      <w:pPr>
        <w:pStyle w:val="30"/>
      </w:pPr>
      <w:r w:rsidRPr="00597B26">
        <w:rPr>
          <w:rFonts w:hint="eastAsia"/>
        </w:rPr>
        <w:t>查看要计算的文件</w:t>
      </w:r>
    </w:p>
    <w:p w14:paraId="25741536" w14:textId="77777777" w:rsidR="003B380D" w:rsidRPr="00597B26" w:rsidRDefault="003B380D" w:rsidP="003B380D">
      <w:pPr>
        <w:pStyle w:val="1e"/>
      </w:pPr>
      <w:r w:rsidRPr="00597B26">
        <w:rPr>
          <w:rFonts w:hint="eastAsia"/>
        </w:rPr>
        <w:t>本次实验数据使用实验</w:t>
      </w:r>
      <w:r w:rsidRPr="00597B26">
        <w:t>3</w:t>
      </w:r>
      <w:r w:rsidRPr="00597B26">
        <w:rPr>
          <w:rFonts w:hint="eastAsia"/>
        </w:rPr>
        <w:t>.</w:t>
      </w:r>
      <w:r w:rsidRPr="00597B26">
        <w:t>3.2</w:t>
      </w:r>
      <w:r w:rsidRPr="00597B26">
        <w:rPr>
          <w:rFonts w:hint="eastAsia"/>
        </w:rPr>
        <w:t>中上传的</w:t>
      </w:r>
      <w:r w:rsidRPr="00597B26">
        <w:rPr>
          <w:rFonts w:hint="eastAsia"/>
        </w:rPr>
        <w:t>player</w:t>
      </w:r>
      <w:r w:rsidRPr="00597B26">
        <w:t>info.txt</w:t>
      </w:r>
      <w:r w:rsidRPr="00597B26">
        <w:t>文件</w:t>
      </w:r>
      <w:r w:rsidRPr="00597B26">
        <w:rPr>
          <w:rFonts w:hint="eastAsia"/>
        </w:rPr>
        <w:t>。</w:t>
      </w:r>
    </w:p>
    <w:p w14:paraId="715E7A07" w14:textId="6C628AC7" w:rsidR="003B380D" w:rsidRPr="00597B26" w:rsidRDefault="003B380D" w:rsidP="003B380D">
      <w:pPr>
        <w:pStyle w:val="1e"/>
      </w:pPr>
      <w:r w:rsidRPr="00597B26">
        <w:t>数据</w:t>
      </w:r>
      <w:r w:rsidR="00A15B5E">
        <w:t>内容</w:t>
      </w:r>
      <w:r w:rsidRPr="00597B26">
        <w:t>如下</w:t>
      </w:r>
      <w:r w:rsidRPr="00597B26">
        <w:rPr>
          <w:rFonts w:hint="eastAsia"/>
        </w:rPr>
        <w:t>：</w:t>
      </w:r>
    </w:p>
    <w:p w14:paraId="507C4E56" w14:textId="77777777" w:rsidR="003B380D" w:rsidRPr="00597B26" w:rsidRDefault="003B380D" w:rsidP="003B380D">
      <w:pPr>
        <w:pStyle w:val="2f2"/>
      </w:pPr>
      <w:r w:rsidRPr="00597B26">
        <w:t>Alex James Lax Genu</w:t>
      </w:r>
    </w:p>
    <w:p w14:paraId="4BD61361" w14:textId="77777777" w:rsidR="003B380D" w:rsidRPr="00597B26" w:rsidRDefault="003B380D" w:rsidP="003B380D">
      <w:pPr>
        <w:pStyle w:val="2f2"/>
      </w:pPr>
      <w:r w:rsidRPr="00597B26">
        <w:t>Kerry Mary Olivia William</w:t>
      </w:r>
    </w:p>
    <w:p w14:paraId="6EB25DC8" w14:textId="77777777" w:rsidR="003B380D" w:rsidRPr="00597B26" w:rsidRDefault="003B380D" w:rsidP="003B380D">
      <w:pPr>
        <w:pStyle w:val="2f2"/>
      </w:pPr>
      <w:r w:rsidRPr="00597B26">
        <w:t>Hale Edith Vera Robert</w:t>
      </w:r>
    </w:p>
    <w:p w14:paraId="4BC4B0ED" w14:textId="77777777" w:rsidR="003B380D" w:rsidRPr="00597B26" w:rsidRDefault="003B380D" w:rsidP="003B380D">
      <w:pPr>
        <w:pStyle w:val="2f2"/>
      </w:pPr>
      <w:r w:rsidRPr="00597B26">
        <w:t>Mary Olivia James Lax</w:t>
      </w:r>
    </w:p>
    <w:p w14:paraId="53C443E5" w14:textId="77777777" w:rsidR="003B380D" w:rsidRPr="00597B26" w:rsidRDefault="003B380D" w:rsidP="003B380D">
      <w:pPr>
        <w:pStyle w:val="2f2"/>
      </w:pPr>
      <w:r w:rsidRPr="00597B26">
        <w:t xml:space="preserve">Edith Vera </w:t>
      </w:r>
      <w:proofErr w:type="spellStart"/>
      <w:r w:rsidRPr="00597B26">
        <w:t>Robertm</w:t>
      </w:r>
      <w:proofErr w:type="spellEnd"/>
      <w:r w:rsidRPr="00597B26">
        <w:t xml:space="preserve"> Genu</w:t>
      </w:r>
    </w:p>
    <w:p w14:paraId="2B6D9331" w14:textId="77777777" w:rsidR="003B380D" w:rsidRPr="00597B26" w:rsidRDefault="003B380D" w:rsidP="003B380D">
      <w:pPr>
        <w:pStyle w:val="30"/>
      </w:pPr>
      <w:r w:rsidRPr="00597B26">
        <w:t>启动</w:t>
      </w:r>
      <w:proofErr w:type="spellStart"/>
      <w:r w:rsidRPr="00597B26">
        <w:t>pyspark</w:t>
      </w:r>
      <w:proofErr w:type="spellEnd"/>
    </w:p>
    <w:p w14:paraId="25B480F7" w14:textId="77777777" w:rsidR="003B380D" w:rsidRPr="00597B26" w:rsidRDefault="003B380D" w:rsidP="003B380D">
      <w:pPr>
        <w:pStyle w:val="1e"/>
      </w:pPr>
      <w:r w:rsidRPr="00597B26">
        <w:t>Spark</w:t>
      </w:r>
      <w:r w:rsidRPr="00597B26">
        <w:t>是</w:t>
      </w:r>
      <w:r w:rsidRPr="00597B26">
        <w:t>Scala</w:t>
      </w:r>
      <w:r w:rsidRPr="00597B26">
        <w:t>语言实现的，为了支持</w:t>
      </w:r>
      <w:r w:rsidRPr="00597B26">
        <w:t>Python</w:t>
      </w:r>
      <w:r w:rsidRPr="00597B26">
        <w:t>语言使用</w:t>
      </w:r>
      <w:r w:rsidRPr="00597B26">
        <w:t>Spark</w:t>
      </w:r>
      <w:r w:rsidRPr="00597B26">
        <w:t>，</w:t>
      </w:r>
      <w:r w:rsidRPr="00597B26">
        <w:t>Apache Spark</w:t>
      </w:r>
      <w:r w:rsidRPr="00597B26">
        <w:t>社区开发了一个工具</w:t>
      </w:r>
      <w:proofErr w:type="spellStart"/>
      <w:r w:rsidRPr="00597B26">
        <w:t>PySpark</w:t>
      </w:r>
      <w:proofErr w:type="spellEnd"/>
      <w:r w:rsidRPr="00597B26">
        <w:t>。</w:t>
      </w:r>
      <w:proofErr w:type="spellStart"/>
      <w:r w:rsidRPr="00597B26">
        <w:t>PySpark</w:t>
      </w:r>
      <w:proofErr w:type="spellEnd"/>
      <w:r w:rsidRPr="00597B26">
        <w:t>提供了</w:t>
      </w:r>
      <w:proofErr w:type="spellStart"/>
      <w:r w:rsidRPr="00597B26">
        <w:t>PySpark</w:t>
      </w:r>
      <w:proofErr w:type="spellEnd"/>
      <w:r w:rsidRPr="00597B26">
        <w:t xml:space="preserve"> Shell</w:t>
      </w:r>
      <w:r w:rsidRPr="00597B26">
        <w:t>，它是一个结合了</w:t>
      </w:r>
      <w:r w:rsidRPr="00597B26">
        <w:t>Python API</w:t>
      </w:r>
      <w:r w:rsidRPr="00597B26">
        <w:t>和</w:t>
      </w:r>
      <w:r w:rsidRPr="00597B26">
        <w:t>spark core</w:t>
      </w:r>
      <w:r w:rsidRPr="00597B26">
        <w:t>的工具，同时能够初始化</w:t>
      </w:r>
      <w:r w:rsidRPr="00597B26">
        <w:t>Spark</w:t>
      </w:r>
      <w:r w:rsidRPr="00597B26">
        <w:t>环境。</w:t>
      </w:r>
    </w:p>
    <w:p w14:paraId="18C4461F" w14:textId="77777777" w:rsidR="003B380D" w:rsidRPr="00597B26" w:rsidRDefault="003B380D" w:rsidP="003B380D">
      <w:pPr>
        <w:pStyle w:val="1e"/>
      </w:pPr>
      <w:r w:rsidRPr="00597B26">
        <w:t>直接输入</w:t>
      </w:r>
      <w:proofErr w:type="spellStart"/>
      <w:r w:rsidRPr="00597B26">
        <w:rPr>
          <w:b/>
        </w:rPr>
        <w:t>pyspark</w:t>
      </w:r>
      <w:proofErr w:type="spellEnd"/>
      <w:r w:rsidRPr="00597B26">
        <w:t>回车即可启动。</w:t>
      </w:r>
    </w:p>
    <w:p w14:paraId="3CC2C431" w14:textId="77777777" w:rsidR="003B380D" w:rsidRPr="00597B26" w:rsidRDefault="003B380D" w:rsidP="003B380D">
      <w:pPr>
        <w:pStyle w:val="affffc"/>
        <w:rPr>
          <w:rFonts w:ascii="Huawei Sans" w:hAnsi="Huawei Sans"/>
          <w:shd w:val="pct15" w:color="auto" w:fill="FFFFFF"/>
        </w:rPr>
      </w:pPr>
      <w:proofErr w:type="spellStart"/>
      <w:proofErr w:type="gramStart"/>
      <w:r w:rsidRPr="00597B26">
        <w:rPr>
          <w:rFonts w:ascii="Huawei Sans" w:hAnsi="Huawei Sans"/>
          <w:shd w:val="pct15" w:color="auto" w:fill="FFFFFF"/>
        </w:rPr>
        <w:t>pyspark</w:t>
      </w:r>
      <w:proofErr w:type="spellEnd"/>
      <w:proofErr w:type="gramEnd"/>
    </w:p>
    <w:p w14:paraId="16ED56BB" w14:textId="77777777" w:rsidR="003B380D" w:rsidRPr="00597B26" w:rsidRDefault="003B380D" w:rsidP="003B380D">
      <w:pPr>
        <w:pStyle w:val="1e"/>
      </w:pPr>
      <w:r w:rsidRPr="00597B26">
        <w:rPr>
          <w:noProof/>
        </w:rPr>
        <w:lastRenderedPageBreak/>
        <w:drawing>
          <wp:inline distT="0" distB="0" distL="0" distR="0" wp14:anchorId="622C52E8" wp14:editId="597569B2">
            <wp:extent cx="5400000" cy="2372400"/>
            <wp:effectExtent l="19050" t="19050" r="10795" b="279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00" cy="2372400"/>
                    </a:xfrm>
                    <a:prstGeom prst="rect">
                      <a:avLst/>
                    </a:prstGeom>
                    <a:ln w="12700">
                      <a:solidFill>
                        <a:schemeClr val="bg1">
                          <a:lumMod val="85000"/>
                        </a:schemeClr>
                      </a:solidFill>
                    </a:ln>
                  </pic:spPr>
                </pic:pic>
              </a:graphicData>
            </a:graphic>
          </wp:inline>
        </w:drawing>
      </w:r>
    </w:p>
    <w:p w14:paraId="2A250FFD" w14:textId="5709A8D2" w:rsidR="003B380D" w:rsidRPr="00597B26" w:rsidRDefault="003B380D" w:rsidP="003B380D">
      <w:pPr>
        <w:pStyle w:val="1e"/>
      </w:pPr>
      <w:r w:rsidRPr="00597B26">
        <w:t>进入提示符</w:t>
      </w:r>
      <w:r w:rsidR="001B73A8">
        <w:rPr>
          <w:rFonts w:hint="eastAsia"/>
        </w:rPr>
        <w:t>“</w:t>
      </w:r>
      <w:r w:rsidR="001B73A8" w:rsidRPr="00597B26">
        <w:rPr>
          <w:rFonts w:hint="eastAsia"/>
        </w:rPr>
        <w:t>&gt;</w:t>
      </w:r>
      <w:r w:rsidR="001B73A8" w:rsidRPr="00597B26">
        <w:t>&gt;&gt;</w:t>
      </w:r>
      <w:r w:rsidR="001B73A8">
        <w:rPr>
          <w:rFonts w:hint="eastAsia"/>
        </w:rPr>
        <w:t>”</w:t>
      </w:r>
      <w:r w:rsidRPr="00597B26">
        <w:t>则启动成功。</w:t>
      </w:r>
    </w:p>
    <w:p w14:paraId="6AE31E65" w14:textId="77777777" w:rsidR="003B380D" w:rsidRPr="00597B26" w:rsidRDefault="003B380D" w:rsidP="003B380D">
      <w:pPr>
        <w:pStyle w:val="30"/>
      </w:pPr>
      <w:proofErr w:type="gramStart"/>
      <w:r w:rsidRPr="00597B26">
        <w:t>验证存算分离</w:t>
      </w:r>
      <w:proofErr w:type="gramEnd"/>
    </w:p>
    <w:p w14:paraId="2611FF74" w14:textId="77777777" w:rsidR="003B380D" w:rsidRPr="00597B26" w:rsidRDefault="003B380D" w:rsidP="003B380D">
      <w:pPr>
        <w:pStyle w:val="1e"/>
      </w:pPr>
      <w:r w:rsidRPr="00597B26">
        <w:t>编写</w:t>
      </w:r>
      <w:r w:rsidRPr="00597B26">
        <w:t>Spark</w:t>
      </w:r>
      <w:r w:rsidRPr="00597B26">
        <w:t>程序，读取</w:t>
      </w:r>
      <w:r w:rsidRPr="00597B26">
        <w:t>OBS</w:t>
      </w:r>
      <w:r w:rsidRPr="00597B26">
        <w:t>中存储的数据，然后计算单词出现次数。在</w:t>
      </w:r>
      <w:proofErr w:type="spellStart"/>
      <w:r w:rsidRPr="00597B26">
        <w:t>pyspark</w:t>
      </w:r>
      <w:proofErr w:type="spellEnd"/>
      <w:r w:rsidRPr="00597B26">
        <w:t>中</w:t>
      </w:r>
      <w:r w:rsidRPr="00597B26">
        <w:rPr>
          <w:rFonts w:hint="eastAsia"/>
        </w:rPr>
        <w:t>依次</w:t>
      </w:r>
      <w:r w:rsidRPr="00597B26">
        <w:t>输入以下代码。</w:t>
      </w:r>
    </w:p>
    <w:p w14:paraId="1B81DB3C" w14:textId="77777777" w:rsidR="003B380D" w:rsidRPr="00597B26" w:rsidRDefault="003B380D" w:rsidP="003B380D">
      <w:pPr>
        <w:pStyle w:val="1e"/>
        <w:rPr>
          <w:b/>
        </w:rPr>
      </w:pPr>
      <w:r w:rsidRPr="00597B26">
        <w:rPr>
          <w:b/>
        </w:rPr>
        <w:t>读取</w:t>
      </w:r>
      <w:r w:rsidRPr="00597B26">
        <w:rPr>
          <w:b/>
        </w:rPr>
        <w:t>OBS</w:t>
      </w:r>
      <w:r w:rsidRPr="00597B26">
        <w:rPr>
          <w:b/>
        </w:rPr>
        <w:t>内容（注意</w:t>
      </w:r>
      <w:r w:rsidRPr="00597B26">
        <w:rPr>
          <w:b/>
        </w:rPr>
        <w:t>OBS</w:t>
      </w:r>
      <w:r w:rsidRPr="00597B26">
        <w:rPr>
          <w:b/>
        </w:rPr>
        <w:t>桶的名称）：</w:t>
      </w:r>
    </w:p>
    <w:p w14:paraId="5FC45B52"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lines</w:t>
      </w:r>
      <w:proofErr w:type="gramEnd"/>
      <w:r w:rsidRPr="00597B26">
        <w:rPr>
          <w:rFonts w:ascii="Huawei Sans" w:hAnsi="Huawei Sans"/>
          <w:shd w:val="pct15" w:color="auto" w:fill="FFFFFF"/>
        </w:rPr>
        <w:t xml:space="preserve"> = </w:t>
      </w:r>
      <w:proofErr w:type="spellStart"/>
      <w:r w:rsidRPr="00597B26">
        <w:rPr>
          <w:rFonts w:ascii="Huawei Sans" w:hAnsi="Huawei Sans"/>
          <w:shd w:val="pct15" w:color="auto" w:fill="FFFFFF"/>
        </w:rPr>
        <w:t>spark.read.text</w:t>
      </w:r>
      <w:proofErr w:type="spellEnd"/>
      <w:r w:rsidRPr="00597B26">
        <w:rPr>
          <w:rFonts w:ascii="Huawei Sans" w:hAnsi="Huawei Sans"/>
          <w:shd w:val="pct15" w:color="auto" w:fill="FFFFFF"/>
        </w:rPr>
        <w:t>("</w:t>
      </w:r>
      <w:proofErr w:type="spellStart"/>
      <w:r w:rsidRPr="00597B26">
        <w:rPr>
          <w:rFonts w:ascii="Huawei Sans" w:hAnsi="Huawei Sans"/>
          <w:shd w:val="pct15" w:color="auto" w:fill="FFFFFF"/>
        </w:rPr>
        <w:t>obs</w:t>
      </w:r>
      <w:proofErr w:type="spellEnd"/>
      <w:r w:rsidRPr="00597B26">
        <w:rPr>
          <w:rFonts w:ascii="Huawei Sans" w:hAnsi="Huawei Sans"/>
          <w:shd w:val="pct15" w:color="auto" w:fill="FFFFFF"/>
        </w:rPr>
        <w:t>://</w:t>
      </w:r>
      <w:proofErr w:type="spellStart"/>
      <w:r w:rsidRPr="00597B26">
        <w:rPr>
          <w:rFonts w:ascii="Huawei Sans" w:hAnsi="Huawei Sans"/>
          <w:b/>
          <w:shd w:val="pct15" w:color="auto" w:fill="FFFFFF"/>
        </w:rPr>
        <w:t>obs-bigdatapro</w:t>
      </w:r>
      <w:proofErr w:type="spellEnd"/>
      <w:r w:rsidRPr="00597B26">
        <w:rPr>
          <w:rFonts w:ascii="Huawei Sans" w:hAnsi="Huawei Sans"/>
          <w:shd w:val="pct15" w:color="auto" w:fill="FFFFFF"/>
        </w:rPr>
        <w:t>/"</w:t>
      </w:r>
      <w:r w:rsidRPr="00597B26">
        <w:rPr>
          <w:rFonts w:ascii="Huawei Sans" w:hAnsi="Huawei Sans" w:hint="eastAsia"/>
          <w:shd w:val="pct15" w:color="auto" w:fill="FFFFFF"/>
        </w:rPr>
        <w:t>)</w:t>
      </w:r>
      <w:r w:rsidRPr="00597B26">
        <w:rPr>
          <w:rFonts w:ascii="Huawei Sans" w:hAnsi="Huawei Sans"/>
          <w:shd w:val="pct15" w:color="auto" w:fill="FFFFFF"/>
        </w:rPr>
        <w:t>.</w:t>
      </w:r>
      <w:proofErr w:type="spellStart"/>
      <w:r w:rsidRPr="00597B26">
        <w:rPr>
          <w:rFonts w:ascii="Huawei Sans" w:hAnsi="Huawei Sans"/>
          <w:shd w:val="pct15" w:color="auto" w:fill="FFFFFF"/>
        </w:rPr>
        <w:t>rdd.map</w:t>
      </w:r>
      <w:proofErr w:type="spellEnd"/>
      <w:r w:rsidRPr="00597B26">
        <w:rPr>
          <w:rFonts w:ascii="Huawei Sans" w:hAnsi="Huawei Sans"/>
          <w:shd w:val="pct15" w:color="auto" w:fill="FFFFFF"/>
        </w:rPr>
        <w:t>(lambda r: r[0])</w:t>
      </w:r>
    </w:p>
    <w:p w14:paraId="0AF0406B" w14:textId="77777777" w:rsidR="003B380D" w:rsidRPr="00597B26" w:rsidRDefault="003B380D" w:rsidP="003B380D">
      <w:pPr>
        <w:pStyle w:val="1e"/>
      </w:pPr>
      <w:r w:rsidRPr="00597B26">
        <w:rPr>
          <w:noProof/>
        </w:rPr>
        <w:drawing>
          <wp:inline distT="0" distB="0" distL="0" distR="0" wp14:anchorId="0864B339" wp14:editId="1A3C5838">
            <wp:extent cx="5400000" cy="1594800"/>
            <wp:effectExtent l="19050" t="19050" r="10795"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00" cy="1594800"/>
                    </a:xfrm>
                    <a:prstGeom prst="rect">
                      <a:avLst/>
                    </a:prstGeom>
                    <a:ln w="12700">
                      <a:solidFill>
                        <a:schemeClr val="bg1">
                          <a:lumMod val="85000"/>
                        </a:schemeClr>
                      </a:solidFill>
                    </a:ln>
                  </pic:spPr>
                </pic:pic>
              </a:graphicData>
            </a:graphic>
          </wp:inline>
        </w:drawing>
      </w:r>
    </w:p>
    <w:p w14:paraId="3DE4045D" w14:textId="77777777" w:rsidR="003B380D" w:rsidRPr="00597B26" w:rsidRDefault="003B380D" w:rsidP="003B380D">
      <w:pPr>
        <w:pStyle w:val="1e"/>
        <w:rPr>
          <w:b/>
        </w:rPr>
      </w:pPr>
      <w:r w:rsidRPr="00597B26">
        <w:rPr>
          <w:b/>
        </w:rPr>
        <w:t>进行统计</w:t>
      </w:r>
      <w:r w:rsidRPr="00597B26">
        <w:rPr>
          <w:rFonts w:hint="eastAsia"/>
          <w:b/>
        </w:rPr>
        <w:t>：</w:t>
      </w:r>
    </w:p>
    <w:p w14:paraId="6F88462A"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counts</w:t>
      </w:r>
      <w:proofErr w:type="gramEnd"/>
      <w:r w:rsidRPr="00597B26">
        <w:rPr>
          <w:rFonts w:ascii="Huawei Sans" w:hAnsi="Huawei Sans"/>
          <w:shd w:val="pct15" w:color="auto" w:fill="FFFFFF"/>
        </w:rPr>
        <w:t xml:space="preserve"> = </w:t>
      </w:r>
      <w:proofErr w:type="spellStart"/>
      <w:r w:rsidRPr="00597B26">
        <w:rPr>
          <w:rFonts w:ascii="Huawei Sans" w:hAnsi="Huawei Sans"/>
          <w:shd w:val="pct15" w:color="auto" w:fill="FFFFFF"/>
        </w:rPr>
        <w:t>lines.flatMap</w:t>
      </w:r>
      <w:proofErr w:type="spellEnd"/>
      <w:r w:rsidRPr="00597B26">
        <w:rPr>
          <w:rFonts w:ascii="Huawei Sans" w:hAnsi="Huawei Sans"/>
          <w:shd w:val="pct15" w:color="auto" w:fill="FFFFFF"/>
        </w:rPr>
        <w:t xml:space="preserve">(lambda x: </w:t>
      </w:r>
      <w:proofErr w:type="spellStart"/>
      <w:r w:rsidRPr="00597B26">
        <w:rPr>
          <w:rFonts w:ascii="Huawei Sans" w:hAnsi="Huawei Sans"/>
          <w:shd w:val="pct15" w:color="auto" w:fill="FFFFFF"/>
        </w:rPr>
        <w:t>x.split</w:t>
      </w:r>
      <w:proofErr w:type="spellEnd"/>
      <w:r w:rsidRPr="00597B26">
        <w:rPr>
          <w:rFonts w:ascii="Huawei Sans" w:hAnsi="Huawei Sans"/>
          <w:shd w:val="pct15" w:color="auto" w:fill="FFFFFF"/>
        </w:rPr>
        <w:t>(' ')).map(lambda x: (x, 1)).</w:t>
      </w:r>
      <w:proofErr w:type="spellStart"/>
      <w:r w:rsidRPr="00597B26">
        <w:rPr>
          <w:rFonts w:ascii="Huawei Sans" w:hAnsi="Huawei Sans"/>
          <w:shd w:val="pct15" w:color="auto" w:fill="FFFFFF"/>
        </w:rPr>
        <w:t>reduceByKey</w:t>
      </w:r>
      <w:proofErr w:type="spellEnd"/>
      <w:r w:rsidRPr="00597B26">
        <w:rPr>
          <w:rFonts w:ascii="Huawei Sans" w:hAnsi="Huawei Sans"/>
          <w:shd w:val="pct15" w:color="auto" w:fill="FFFFFF"/>
        </w:rPr>
        <w:t>(lambda x, y: x + y)</w:t>
      </w:r>
    </w:p>
    <w:p w14:paraId="59F8A60D"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output</w:t>
      </w:r>
      <w:proofErr w:type="gramEnd"/>
      <w:r w:rsidRPr="00597B26">
        <w:rPr>
          <w:rFonts w:ascii="Huawei Sans" w:hAnsi="Huawei Sans"/>
          <w:shd w:val="pct15" w:color="auto" w:fill="FFFFFF"/>
        </w:rPr>
        <w:t xml:space="preserve"> = </w:t>
      </w:r>
      <w:proofErr w:type="spellStart"/>
      <w:r w:rsidRPr="00597B26">
        <w:rPr>
          <w:rFonts w:ascii="Huawei Sans" w:hAnsi="Huawei Sans"/>
          <w:shd w:val="pct15" w:color="auto" w:fill="FFFFFF"/>
        </w:rPr>
        <w:t>counts.collect</w:t>
      </w:r>
      <w:proofErr w:type="spellEnd"/>
      <w:r w:rsidRPr="00597B26">
        <w:rPr>
          <w:rFonts w:ascii="Huawei Sans" w:hAnsi="Huawei Sans"/>
          <w:shd w:val="pct15" w:color="auto" w:fill="FFFFFF"/>
        </w:rPr>
        <w:t>()</w:t>
      </w:r>
    </w:p>
    <w:p w14:paraId="33073709" w14:textId="77777777" w:rsidR="003B380D" w:rsidRPr="00597B26" w:rsidRDefault="003B380D" w:rsidP="003B380D">
      <w:pPr>
        <w:pStyle w:val="1e"/>
      </w:pPr>
      <w:r w:rsidRPr="00597B26">
        <w:rPr>
          <w:noProof/>
        </w:rPr>
        <w:drawing>
          <wp:inline distT="0" distB="0" distL="0" distR="0" wp14:anchorId="18110CE6" wp14:editId="6128A201">
            <wp:extent cx="5400000" cy="194400"/>
            <wp:effectExtent l="19050" t="19050" r="10795" b="1524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00" cy="194400"/>
                    </a:xfrm>
                    <a:prstGeom prst="rect">
                      <a:avLst/>
                    </a:prstGeom>
                    <a:ln w="12700">
                      <a:solidFill>
                        <a:schemeClr val="bg1">
                          <a:lumMod val="85000"/>
                        </a:schemeClr>
                      </a:solidFill>
                    </a:ln>
                  </pic:spPr>
                </pic:pic>
              </a:graphicData>
            </a:graphic>
          </wp:inline>
        </w:drawing>
      </w:r>
    </w:p>
    <w:p w14:paraId="36D726D7" w14:textId="77777777" w:rsidR="003B380D" w:rsidRPr="00597B26" w:rsidRDefault="003B380D" w:rsidP="003B380D">
      <w:pPr>
        <w:pStyle w:val="1e"/>
        <w:rPr>
          <w:b/>
        </w:rPr>
      </w:pPr>
      <w:r w:rsidRPr="00597B26">
        <w:rPr>
          <w:rFonts w:hint="eastAsia"/>
          <w:b/>
        </w:rPr>
        <w:t>输出结果（注意输出语句</w:t>
      </w:r>
      <w:r w:rsidRPr="00597B26">
        <w:rPr>
          <w:rFonts w:hint="eastAsia"/>
          <w:b/>
        </w:rPr>
        <w:t>print</w:t>
      </w:r>
      <w:r w:rsidRPr="00597B26">
        <w:rPr>
          <w:rFonts w:hint="eastAsia"/>
          <w:b/>
        </w:rPr>
        <w:t>前面至少输入一个空格，</w:t>
      </w:r>
      <w:r w:rsidRPr="00597B26">
        <w:rPr>
          <w:rFonts w:hint="eastAsia"/>
          <w:b/>
        </w:rPr>
        <w:t>Python</w:t>
      </w:r>
      <w:r w:rsidRPr="00597B26">
        <w:rPr>
          <w:rFonts w:hint="eastAsia"/>
          <w:b/>
        </w:rPr>
        <w:t>使用缩进区分语句块，输入完毕需要再敲一次回车）：</w:t>
      </w:r>
    </w:p>
    <w:p w14:paraId="76F9E663" w14:textId="77777777" w:rsidR="003B380D" w:rsidRPr="00597B26" w:rsidRDefault="003B380D" w:rsidP="003B380D">
      <w:pPr>
        <w:pStyle w:val="affffc"/>
        <w:rPr>
          <w:rFonts w:ascii="Huawei Sans" w:hAnsi="Huawei Sans"/>
          <w:shd w:val="pct15" w:color="auto" w:fill="FFFFFF"/>
        </w:rPr>
      </w:pPr>
      <w:proofErr w:type="gramStart"/>
      <w:r w:rsidRPr="00597B26">
        <w:rPr>
          <w:rFonts w:ascii="Huawei Sans" w:hAnsi="Huawei Sans"/>
          <w:shd w:val="pct15" w:color="auto" w:fill="FFFFFF"/>
        </w:rPr>
        <w:t>for</w:t>
      </w:r>
      <w:proofErr w:type="gramEnd"/>
      <w:r w:rsidRPr="00597B26">
        <w:rPr>
          <w:rFonts w:ascii="Huawei Sans" w:hAnsi="Huawei Sans"/>
          <w:shd w:val="pct15" w:color="auto" w:fill="FFFFFF"/>
        </w:rPr>
        <w:t xml:space="preserve"> (word, count) in output:</w:t>
      </w:r>
    </w:p>
    <w:p w14:paraId="6C084D76" w14:textId="77777777" w:rsidR="003B380D" w:rsidRPr="00597B26" w:rsidRDefault="003B380D" w:rsidP="003B380D">
      <w:pPr>
        <w:pStyle w:val="affffc"/>
        <w:ind w:firstLine="239"/>
        <w:rPr>
          <w:rFonts w:ascii="Huawei Sans" w:hAnsi="Huawei Sans"/>
          <w:shd w:val="pct15" w:color="auto" w:fill="FFFFFF"/>
        </w:rPr>
      </w:pPr>
      <w:proofErr w:type="gramStart"/>
      <w:r w:rsidRPr="00597B26">
        <w:rPr>
          <w:rFonts w:ascii="Huawei Sans" w:hAnsi="Huawei Sans"/>
          <w:shd w:val="pct15" w:color="auto" w:fill="FFFFFF"/>
        </w:rPr>
        <w:t>print(</w:t>
      </w:r>
      <w:proofErr w:type="gramEnd"/>
      <w:r w:rsidRPr="00597B26">
        <w:rPr>
          <w:rFonts w:ascii="Huawei Sans" w:hAnsi="Huawei Sans"/>
          <w:shd w:val="pct15" w:color="auto" w:fill="FFFFFF"/>
        </w:rPr>
        <w:t>"%s: %</w:t>
      </w:r>
      <w:proofErr w:type="spellStart"/>
      <w:r w:rsidRPr="00597B26">
        <w:rPr>
          <w:rFonts w:ascii="Huawei Sans" w:hAnsi="Huawei Sans"/>
          <w:shd w:val="pct15" w:color="auto" w:fill="FFFFFF"/>
        </w:rPr>
        <w:t>i</w:t>
      </w:r>
      <w:proofErr w:type="spellEnd"/>
      <w:r w:rsidRPr="00597B26">
        <w:rPr>
          <w:rFonts w:ascii="Huawei Sans" w:hAnsi="Huawei Sans"/>
          <w:shd w:val="pct15" w:color="auto" w:fill="FFFFFF"/>
        </w:rPr>
        <w:t>" % (word, count))</w:t>
      </w:r>
    </w:p>
    <w:p w14:paraId="15909E7B" w14:textId="77777777" w:rsidR="003B380D" w:rsidRPr="00597B26" w:rsidRDefault="003B380D" w:rsidP="003B380D">
      <w:pPr>
        <w:pStyle w:val="1e"/>
      </w:pPr>
      <w:r w:rsidRPr="00597B26">
        <w:rPr>
          <w:noProof/>
        </w:rPr>
        <w:lastRenderedPageBreak/>
        <w:drawing>
          <wp:inline distT="0" distB="0" distL="0" distR="0" wp14:anchorId="6EDBE105" wp14:editId="045462CC">
            <wp:extent cx="5400000" cy="1591200"/>
            <wp:effectExtent l="19050" t="19050" r="10795" b="28575"/>
            <wp:docPr id="35866" name="图片 3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00" cy="1591200"/>
                    </a:xfrm>
                    <a:prstGeom prst="rect">
                      <a:avLst/>
                    </a:prstGeom>
                    <a:ln w="12700">
                      <a:solidFill>
                        <a:schemeClr val="bg1">
                          <a:lumMod val="85000"/>
                        </a:schemeClr>
                      </a:solidFill>
                    </a:ln>
                  </pic:spPr>
                </pic:pic>
              </a:graphicData>
            </a:graphic>
          </wp:inline>
        </w:drawing>
      </w:r>
    </w:p>
    <w:p w14:paraId="681C9CD6" w14:textId="01CC1A14" w:rsidR="003B380D" w:rsidRPr="00597B26" w:rsidRDefault="00AE6AE8" w:rsidP="003B380D">
      <w:pPr>
        <w:pStyle w:val="1e"/>
      </w:pPr>
      <w:proofErr w:type="gramStart"/>
      <w:r>
        <w:t>存算分离</w:t>
      </w:r>
      <w:proofErr w:type="gramEnd"/>
      <w:r>
        <w:t>验证</w:t>
      </w:r>
      <w:r w:rsidR="003B380D" w:rsidRPr="00597B26">
        <w:t>成功</w:t>
      </w:r>
      <w:r w:rsidR="003B380D" w:rsidRPr="00597B26">
        <w:rPr>
          <w:rFonts w:hint="eastAsia"/>
        </w:rPr>
        <w:t>！</w:t>
      </w:r>
    </w:p>
    <w:p w14:paraId="2CB9BAE0" w14:textId="77777777" w:rsidR="003B380D" w:rsidRPr="00597B26" w:rsidRDefault="003B380D" w:rsidP="003B380D">
      <w:pPr>
        <w:pStyle w:val="30"/>
      </w:pPr>
      <w:r w:rsidRPr="00597B26">
        <w:rPr>
          <w:rFonts w:hint="eastAsia"/>
        </w:rPr>
        <w:t>退出</w:t>
      </w:r>
      <w:proofErr w:type="spellStart"/>
      <w:r w:rsidRPr="00597B26">
        <w:rPr>
          <w:rFonts w:hint="eastAsia"/>
        </w:rPr>
        <w:t>pyspark</w:t>
      </w:r>
      <w:proofErr w:type="spellEnd"/>
    </w:p>
    <w:p w14:paraId="6C42E3E3" w14:textId="77777777" w:rsidR="003B380D" w:rsidRPr="00597B26" w:rsidRDefault="003B380D" w:rsidP="003B380D">
      <w:pPr>
        <w:pStyle w:val="1e"/>
      </w:pPr>
      <w:r w:rsidRPr="00597B26">
        <w:t>输入</w:t>
      </w:r>
      <w:r w:rsidRPr="00597B26">
        <w:rPr>
          <w:rFonts w:hint="eastAsia"/>
        </w:rPr>
        <w:t>e</w:t>
      </w:r>
      <w:r w:rsidRPr="00597B26">
        <w:t>xit()</w:t>
      </w:r>
      <w:r w:rsidRPr="00597B26">
        <w:t>退出</w:t>
      </w:r>
      <w:proofErr w:type="spellStart"/>
      <w:r w:rsidRPr="00597B26">
        <w:t>pyspark</w:t>
      </w:r>
      <w:proofErr w:type="spellEnd"/>
      <w:r w:rsidRPr="00597B26">
        <w:t>。</w:t>
      </w:r>
    </w:p>
    <w:p w14:paraId="5D2D645D" w14:textId="77777777" w:rsidR="003B380D" w:rsidRDefault="003B380D" w:rsidP="003B380D">
      <w:pPr>
        <w:pStyle w:val="1e"/>
      </w:pPr>
      <w:r w:rsidRPr="00597B26">
        <w:rPr>
          <w:noProof/>
        </w:rPr>
        <w:drawing>
          <wp:inline distT="0" distB="0" distL="0" distR="0" wp14:anchorId="345EE7D4" wp14:editId="37F080F0">
            <wp:extent cx="5400000" cy="212400"/>
            <wp:effectExtent l="19050" t="19050" r="10795" b="16510"/>
            <wp:docPr id="35870" name="图片 3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00" cy="212400"/>
                    </a:xfrm>
                    <a:prstGeom prst="rect">
                      <a:avLst/>
                    </a:prstGeom>
                    <a:ln w="12700">
                      <a:solidFill>
                        <a:schemeClr val="bg1">
                          <a:lumMod val="85000"/>
                        </a:schemeClr>
                      </a:solidFill>
                    </a:ln>
                  </pic:spPr>
                </pic:pic>
              </a:graphicData>
            </a:graphic>
          </wp:inline>
        </w:drawing>
      </w:r>
    </w:p>
    <w:p w14:paraId="4628C803" w14:textId="0265A6F0" w:rsidR="006B0DA0" w:rsidRPr="00597B26" w:rsidRDefault="006B0DA0" w:rsidP="003B380D">
      <w:pPr>
        <w:pStyle w:val="1e"/>
        <w:rPr>
          <w:rFonts w:hint="eastAsia"/>
        </w:rPr>
      </w:pPr>
      <w:r>
        <w:t>说明</w:t>
      </w:r>
      <w:r>
        <w:rPr>
          <w:rFonts w:hint="eastAsia"/>
        </w:rPr>
        <w:t>：</w:t>
      </w:r>
      <w:r>
        <w:t>此处</w:t>
      </w:r>
      <w:proofErr w:type="gramStart"/>
      <w:r>
        <w:t>验证存算分离</w:t>
      </w:r>
      <w:proofErr w:type="gramEnd"/>
      <w:r>
        <w:t>的</w:t>
      </w:r>
      <w:r>
        <w:t>Spark</w:t>
      </w:r>
      <w:r>
        <w:t>程序是在</w:t>
      </w:r>
      <w:r>
        <w:t>shell</w:t>
      </w:r>
      <w:r>
        <w:t>编写</w:t>
      </w:r>
      <w:r>
        <w:t>Python</w:t>
      </w:r>
      <w:r>
        <w:t>代码</w:t>
      </w:r>
      <w:r>
        <w:rPr>
          <w:rFonts w:hint="eastAsia"/>
        </w:rPr>
        <w:t>，</w:t>
      </w:r>
      <w:r>
        <w:t>如果想使用</w:t>
      </w:r>
      <w:r>
        <w:t>Python</w:t>
      </w:r>
      <w:r>
        <w:t>脚本的方式请参见附录七</w:t>
      </w:r>
      <w:r>
        <w:rPr>
          <w:rFonts w:hint="eastAsia"/>
        </w:rPr>
        <w:t>。</w:t>
      </w:r>
    </w:p>
    <w:p w14:paraId="09844478" w14:textId="3FFA357B" w:rsidR="00CC12CA" w:rsidRPr="00CC12CA" w:rsidRDefault="003B380D" w:rsidP="00CC12CA">
      <w:pPr>
        <w:topLinePunct w:val="0"/>
        <w:adjustRightInd/>
        <w:snapToGrid/>
        <w:spacing w:before="0" w:after="0" w:line="240" w:lineRule="auto"/>
        <w:ind w:left="0"/>
        <w:rPr>
          <w:rFonts w:ascii="Huawei Sans" w:eastAsia="方正兰亭黑简体" w:hAnsi="Huawei Sans"/>
          <w:sz w:val="21"/>
        </w:rPr>
      </w:pPr>
      <w:r w:rsidRPr="00597B26">
        <w:rPr>
          <w:rFonts w:ascii="Huawei Sans" w:eastAsia="方正兰亭黑简体" w:hAnsi="Huawei Sans"/>
        </w:rPr>
        <w:br w:type="page"/>
      </w:r>
      <w:bookmarkStart w:id="76" w:name="_Toc53053239"/>
    </w:p>
    <w:p w14:paraId="53B33889" w14:textId="55241DBB" w:rsidR="00CC12CA" w:rsidRPr="00CC12CA" w:rsidRDefault="00CC12CA" w:rsidP="00CC12CA">
      <w:pPr>
        <w:pStyle w:val="1"/>
      </w:pPr>
      <w:bookmarkStart w:id="77" w:name="_Toc63611141"/>
      <w:r>
        <w:lastRenderedPageBreak/>
        <w:t>释放华为云服务</w:t>
      </w:r>
      <w:bookmarkEnd w:id="77"/>
    </w:p>
    <w:p w14:paraId="20E9CEE2" w14:textId="77777777" w:rsidR="003B380D" w:rsidRPr="00597B26" w:rsidRDefault="003B380D" w:rsidP="003B380D">
      <w:pPr>
        <w:pStyle w:val="2"/>
        <w:numPr>
          <w:ilvl w:val="1"/>
          <w:numId w:val="7"/>
        </w:numPr>
        <w:rPr>
          <w:lang w:eastAsia="zh-CN"/>
        </w:rPr>
      </w:pPr>
      <w:bookmarkStart w:id="78" w:name="_Toc47703034"/>
      <w:bookmarkStart w:id="79" w:name="_Toc48507024"/>
      <w:bookmarkStart w:id="80" w:name="_Toc49027904"/>
      <w:bookmarkStart w:id="81" w:name="_Toc63611142"/>
      <w:r w:rsidRPr="00597B26">
        <w:rPr>
          <w:rFonts w:hint="eastAsia"/>
          <w:lang w:eastAsia="zh-CN"/>
        </w:rPr>
        <w:t>释放弹性云服务器</w:t>
      </w:r>
      <w:r w:rsidRPr="00597B26">
        <w:rPr>
          <w:rFonts w:hint="eastAsia"/>
          <w:lang w:eastAsia="zh-CN"/>
        </w:rPr>
        <w:t>ECS</w:t>
      </w:r>
      <w:bookmarkEnd w:id="78"/>
      <w:bookmarkEnd w:id="79"/>
      <w:bookmarkEnd w:id="80"/>
      <w:bookmarkEnd w:id="81"/>
    </w:p>
    <w:p w14:paraId="44B26E8C" w14:textId="77777777" w:rsidR="003B380D" w:rsidRPr="00597B26" w:rsidRDefault="003B380D" w:rsidP="003B380D">
      <w:pPr>
        <w:pStyle w:val="1e"/>
      </w:pPr>
      <w:r w:rsidRPr="00597B26">
        <w:rPr>
          <w:rFonts w:hint="eastAsia"/>
        </w:rPr>
        <w:t>在控制台进入弹性</w:t>
      </w:r>
      <w:proofErr w:type="gramStart"/>
      <w:r w:rsidRPr="00597B26">
        <w:rPr>
          <w:rFonts w:hint="eastAsia"/>
        </w:rPr>
        <w:t>云服务</w:t>
      </w:r>
      <w:proofErr w:type="gramEnd"/>
      <w:r w:rsidRPr="00597B26">
        <w:rPr>
          <w:rFonts w:hint="eastAsia"/>
        </w:rPr>
        <w:t>管理页面，选中要删除的实例对应的复选框，然后点击上面的“更多”在弹出的菜单中点击“删除”。</w:t>
      </w:r>
    </w:p>
    <w:p w14:paraId="0C47BE6A" w14:textId="77777777" w:rsidR="003B380D" w:rsidRPr="00597B26" w:rsidRDefault="003B380D" w:rsidP="003B380D">
      <w:pPr>
        <w:pStyle w:val="1e"/>
        <w:rPr>
          <w:lang w:eastAsia="en-US"/>
        </w:rPr>
      </w:pPr>
      <w:r w:rsidRPr="00597B26">
        <w:rPr>
          <w:noProof/>
        </w:rPr>
        <mc:AlternateContent>
          <mc:Choice Requires="wps">
            <w:drawing>
              <wp:anchor distT="0" distB="0" distL="114300" distR="114300" simplePos="0" relativeHeight="251729920" behindDoc="0" locked="0" layoutInCell="1" allowOverlap="1" wp14:anchorId="208F579F" wp14:editId="36213FD6">
                <wp:simplePos x="0" y="0"/>
                <wp:positionH relativeFrom="margin">
                  <wp:posOffset>3185160</wp:posOffset>
                </wp:positionH>
                <wp:positionV relativeFrom="paragraph">
                  <wp:posOffset>1237615</wp:posOffset>
                </wp:positionV>
                <wp:extent cx="476250" cy="177800"/>
                <wp:effectExtent l="19050" t="19050" r="19050" b="12700"/>
                <wp:wrapNone/>
                <wp:docPr id="217" name="矩形 217"/>
                <wp:cNvGraphicFramePr/>
                <a:graphic xmlns:a="http://schemas.openxmlformats.org/drawingml/2006/main">
                  <a:graphicData uri="http://schemas.microsoft.com/office/word/2010/wordprocessingShape">
                    <wps:wsp>
                      <wps:cNvSpPr/>
                      <wps:spPr>
                        <a:xfrm>
                          <a:off x="0" y="0"/>
                          <a:ext cx="476250" cy="177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23419" id="矩形 217" o:spid="_x0000_s1026" style="position:absolute;left:0;text-align:left;margin-left:250.8pt;margin-top:97.45pt;width:37.5pt;height:1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" filled="f" strokecolor="#c7000b" strokeweight="2.25pt">
                <w10:wrap anchorx="margin"/>
              </v:rect>
            </w:pict>
          </mc:Fallback>
        </mc:AlternateContent>
      </w:r>
      <w:r w:rsidRPr="00597B26">
        <w:rPr>
          <w:noProof/>
        </w:rPr>
        <mc:AlternateContent>
          <mc:Choice Requires="wps">
            <w:drawing>
              <wp:anchor distT="0" distB="0" distL="114300" distR="114300" simplePos="0" relativeHeight="251728896" behindDoc="0" locked="0" layoutInCell="1" allowOverlap="1" wp14:anchorId="349ABCC0" wp14:editId="2F47DA95">
                <wp:simplePos x="0" y="0"/>
                <wp:positionH relativeFrom="margin">
                  <wp:posOffset>2086610</wp:posOffset>
                </wp:positionH>
                <wp:positionV relativeFrom="paragraph">
                  <wp:posOffset>1504315</wp:posOffset>
                </wp:positionV>
                <wp:extent cx="152400" cy="215900"/>
                <wp:effectExtent l="19050" t="19050" r="19050" b="12700"/>
                <wp:wrapNone/>
                <wp:docPr id="204" name="矩形 204"/>
                <wp:cNvGraphicFramePr/>
                <a:graphic xmlns:a="http://schemas.openxmlformats.org/drawingml/2006/main">
                  <a:graphicData uri="http://schemas.microsoft.com/office/word/2010/wordprocessingShape">
                    <wps:wsp>
                      <wps:cNvSpPr/>
                      <wps:spPr>
                        <a:xfrm>
                          <a:off x="0" y="0"/>
                          <a:ext cx="152400" cy="2159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48E03" id="矩形 204" o:spid="_x0000_s1026" style="position:absolute;left:0;text-align:left;margin-left:164.3pt;margin-top:118.45pt;width:12pt;height:1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" filled="f" strokecolor="#c7000b" strokeweight="2.25pt">
                <w10:wrap anchorx="margin"/>
              </v:rect>
            </w:pict>
          </mc:Fallback>
        </mc:AlternateContent>
      </w:r>
      <w:r w:rsidRPr="00597B26">
        <w:rPr>
          <w:noProof/>
        </w:rPr>
        <w:drawing>
          <wp:inline distT="0" distB="0" distL="0" distR="0" wp14:anchorId="72994EE2" wp14:editId="7E741C40">
            <wp:extent cx="5400000" cy="2286000"/>
            <wp:effectExtent l="19050" t="19050" r="10795" b="19050"/>
            <wp:docPr id="35894" name="图片 3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00" cy="2286000"/>
                    </a:xfrm>
                    <a:prstGeom prst="rect">
                      <a:avLst/>
                    </a:prstGeom>
                    <a:ln w="12700">
                      <a:solidFill>
                        <a:schemeClr val="bg1">
                          <a:lumMod val="85000"/>
                        </a:schemeClr>
                      </a:solidFill>
                    </a:ln>
                  </pic:spPr>
                </pic:pic>
              </a:graphicData>
            </a:graphic>
          </wp:inline>
        </w:drawing>
      </w:r>
    </w:p>
    <w:p w14:paraId="37609BE9" w14:textId="77777777" w:rsidR="003B380D" w:rsidRPr="00597B26" w:rsidRDefault="003B380D" w:rsidP="003B380D">
      <w:pPr>
        <w:pStyle w:val="1e"/>
        <w:rPr>
          <w:noProof/>
        </w:rPr>
      </w:pPr>
      <w:r w:rsidRPr="00597B26">
        <w:rPr>
          <w:rFonts w:hint="eastAsia"/>
          <w:noProof/>
        </w:rPr>
        <w:t>在弹出的对话框中选中两个复选框，然后点击“是”即可删除</w:t>
      </w:r>
      <w:r w:rsidRPr="00597B26">
        <w:rPr>
          <w:rFonts w:hint="eastAsia"/>
          <w:noProof/>
        </w:rPr>
        <w:t>ECS</w:t>
      </w:r>
      <w:r w:rsidRPr="00597B26">
        <w:rPr>
          <w:rFonts w:hint="eastAsia"/>
          <w:noProof/>
        </w:rPr>
        <w:t>和相关资源。</w:t>
      </w:r>
    </w:p>
    <w:p w14:paraId="104A045A" w14:textId="77777777" w:rsidR="003B380D" w:rsidRPr="00597B26" w:rsidRDefault="003B380D" w:rsidP="003B380D">
      <w:pPr>
        <w:pStyle w:val="1e"/>
      </w:pPr>
      <w:r w:rsidRPr="00597B26">
        <w:rPr>
          <w:noProof/>
        </w:rPr>
        <mc:AlternateContent>
          <mc:Choice Requires="wps">
            <w:drawing>
              <wp:anchor distT="0" distB="0" distL="114300" distR="114300" simplePos="0" relativeHeight="251730944" behindDoc="0" locked="0" layoutInCell="1" allowOverlap="1" wp14:anchorId="476CAFAC" wp14:editId="2F9C2D08">
                <wp:simplePos x="0" y="0"/>
                <wp:positionH relativeFrom="margin">
                  <wp:posOffset>734060</wp:posOffset>
                </wp:positionH>
                <wp:positionV relativeFrom="paragraph">
                  <wp:posOffset>2288540</wp:posOffset>
                </wp:positionV>
                <wp:extent cx="2971800" cy="247650"/>
                <wp:effectExtent l="19050" t="19050" r="19050" b="19050"/>
                <wp:wrapNone/>
                <wp:docPr id="222" name="矩形 222"/>
                <wp:cNvGraphicFramePr/>
                <a:graphic xmlns:a="http://schemas.openxmlformats.org/drawingml/2006/main">
                  <a:graphicData uri="http://schemas.microsoft.com/office/word/2010/wordprocessingShape">
                    <wps:wsp>
                      <wps:cNvSpPr/>
                      <wps:spPr>
                        <a:xfrm>
                          <a:off x="0" y="0"/>
                          <a:ext cx="2971800" cy="2476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80BB3" id="矩形 222" o:spid="_x0000_s1026" style="position:absolute;left:0;text-align:left;margin-left:57.8pt;margin-top:180.2pt;width:234pt;height:1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" filled="f" strokecolor="#c7000b" strokeweight="2.25pt">
                <w10:wrap anchorx="margin"/>
              </v:rect>
            </w:pict>
          </mc:Fallback>
        </mc:AlternateContent>
      </w:r>
      <w:r w:rsidRPr="00597B26">
        <w:rPr>
          <w:noProof/>
        </w:rPr>
        <w:drawing>
          <wp:inline distT="0" distB="0" distL="0" distR="0" wp14:anchorId="157853B1" wp14:editId="442F613A">
            <wp:extent cx="4680000" cy="2977200"/>
            <wp:effectExtent l="19050" t="19050" r="25400" b="139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80000" cy="2977200"/>
                    </a:xfrm>
                    <a:prstGeom prst="rect">
                      <a:avLst/>
                    </a:prstGeom>
                    <a:ln w="12700">
                      <a:solidFill>
                        <a:schemeClr val="bg1">
                          <a:lumMod val="85000"/>
                        </a:schemeClr>
                      </a:solidFill>
                    </a:ln>
                  </pic:spPr>
                </pic:pic>
              </a:graphicData>
            </a:graphic>
          </wp:inline>
        </w:drawing>
      </w:r>
    </w:p>
    <w:p w14:paraId="0295A7D9" w14:textId="77777777" w:rsidR="003B380D" w:rsidRPr="00597B26" w:rsidRDefault="003B380D" w:rsidP="003B380D">
      <w:pPr>
        <w:pStyle w:val="2"/>
        <w:numPr>
          <w:ilvl w:val="1"/>
          <w:numId w:val="7"/>
        </w:numPr>
      </w:pPr>
      <w:bookmarkStart w:id="82" w:name="_Toc63611143"/>
      <w:r w:rsidRPr="00597B26">
        <w:lastRenderedPageBreak/>
        <w:t>删除</w:t>
      </w:r>
      <w:r w:rsidRPr="00597B26">
        <w:t>OBS</w:t>
      </w:r>
      <w:r w:rsidRPr="00597B26">
        <w:t>桶</w:t>
      </w:r>
      <w:bookmarkEnd w:id="82"/>
    </w:p>
    <w:p w14:paraId="4254D752" w14:textId="77777777" w:rsidR="003B380D" w:rsidRPr="00597B26" w:rsidRDefault="003B380D" w:rsidP="003B380D">
      <w:pPr>
        <w:pStyle w:val="1e"/>
        <w:rPr>
          <w:noProof/>
        </w:rPr>
      </w:pPr>
      <w:r w:rsidRPr="00597B26">
        <w:rPr>
          <w:noProof/>
        </w:rPr>
        <w:t>在控制台进入</w:t>
      </w:r>
      <w:r w:rsidRPr="00597B26">
        <w:rPr>
          <w:noProof/>
        </w:rPr>
        <w:t>OBS</w:t>
      </w:r>
      <w:r w:rsidRPr="00597B26">
        <w:rPr>
          <w:noProof/>
        </w:rPr>
        <w:t>服务</w:t>
      </w:r>
      <w:r w:rsidRPr="00597B26">
        <w:rPr>
          <w:rFonts w:hint="eastAsia"/>
          <w:noProof/>
        </w:rPr>
        <w:t>，</w:t>
      </w:r>
      <w:r w:rsidRPr="00597B26">
        <w:rPr>
          <w:noProof/>
        </w:rPr>
        <w:t>选择</w:t>
      </w:r>
      <w:r w:rsidRPr="00597B26">
        <w:rPr>
          <w:rFonts w:hint="eastAsia"/>
          <w:noProof/>
        </w:rPr>
        <w:t>“</w:t>
      </w:r>
      <w:r w:rsidRPr="00597B26">
        <w:rPr>
          <w:noProof/>
        </w:rPr>
        <w:t>对象存储</w:t>
      </w:r>
      <w:r w:rsidRPr="00597B26">
        <w:rPr>
          <w:rFonts w:hint="eastAsia"/>
          <w:noProof/>
        </w:rPr>
        <w:t>”，然后点击对应桶后面的“删除”（如果桶非空需要先点击桶名进入桶内删除所有的对象文件）。</w:t>
      </w:r>
    </w:p>
    <w:p w14:paraId="4BD53411" w14:textId="77777777" w:rsidR="003B380D" w:rsidRPr="00597B26" w:rsidRDefault="003B380D" w:rsidP="003B380D">
      <w:pPr>
        <w:pStyle w:val="1e"/>
      </w:pPr>
      <w:r w:rsidRPr="00597B26">
        <w:rPr>
          <w:noProof/>
        </w:rPr>
        <mc:AlternateContent>
          <mc:Choice Requires="wps">
            <w:drawing>
              <wp:anchor distT="0" distB="0" distL="114300" distR="114300" simplePos="0" relativeHeight="251731968" behindDoc="0" locked="0" layoutInCell="1" allowOverlap="1" wp14:anchorId="68B1C330" wp14:editId="0699EF78">
                <wp:simplePos x="0" y="0"/>
                <wp:positionH relativeFrom="margin">
                  <wp:posOffset>5420360</wp:posOffset>
                </wp:positionH>
                <wp:positionV relativeFrom="paragraph">
                  <wp:posOffset>1751965</wp:posOffset>
                </wp:positionV>
                <wp:extent cx="228600" cy="177800"/>
                <wp:effectExtent l="19050" t="19050" r="19050" b="12700"/>
                <wp:wrapNone/>
                <wp:docPr id="224" name="矩形 224"/>
                <wp:cNvGraphicFramePr/>
                <a:graphic xmlns:a="http://schemas.openxmlformats.org/drawingml/2006/main">
                  <a:graphicData uri="http://schemas.microsoft.com/office/word/2010/wordprocessingShape">
                    <wps:wsp>
                      <wps:cNvSpPr/>
                      <wps:spPr>
                        <a:xfrm>
                          <a:off x="0" y="0"/>
                          <a:ext cx="228600" cy="177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5E801" id="矩形 224" o:spid="_x0000_s1026" style="position:absolute;left:0;text-align:left;margin-left:426.8pt;margin-top:137.95pt;width:18pt;height: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" filled="f" strokecolor="#c7000b" strokeweight="2.25pt">
                <w10:wrap anchorx="margin"/>
              </v:rect>
            </w:pict>
          </mc:Fallback>
        </mc:AlternateContent>
      </w:r>
      <w:r w:rsidRPr="00597B26">
        <w:rPr>
          <w:noProof/>
        </w:rPr>
        <w:drawing>
          <wp:inline distT="0" distB="0" distL="0" distR="0" wp14:anchorId="5A8478B4" wp14:editId="27176E61">
            <wp:extent cx="5400000" cy="2034000"/>
            <wp:effectExtent l="19050" t="19050" r="10795" b="2349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00" cy="2034000"/>
                    </a:xfrm>
                    <a:prstGeom prst="rect">
                      <a:avLst/>
                    </a:prstGeom>
                    <a:ln w="12700">
                      <a:solidFill>
                        <a:schemeClr val="bg1">
                          <a:lumMod val="85000"/>
                        </a:schemeClr>
                      </a:solidFill>
                    </a:ln>
                  </pic:spPr>
                </pic:pic>
              </a:graphicData>
            </a:graphic>
          </wp:inline>
        </w:drawing>
      </w:r>
    </w:p>
    <w:p w14:paraId="4D3B4166" w14:textId="77777777" w:rsidR="003B380D" w:rsidRPr="00597B26" w:rsidRDefault="003B380D" w:rsidP="003B380D">
      <w:pPr>
        <w:pStyle w:val="1e"/>
      </w:pPr>
      <w:r w:rsidRPr="00597B26">
        <w:t>弹出的对话框选择</w:t>
      </w:r>
      <w:r w:rsidRPr="00597B26">
        <w:rPr>
          <w:rFonts w:hint="eastAsia"/>
        </w:rPr>
        <w:t>“是”即可删除桶。</w:t>
      </w:r>
    </w:p>
    <w:p w14:paraId="7548BBFF" w14:textId="77777777" w:rsidR="003B380D" w:rsidRPr="00597B26" w:rsidRDefault="003B380D" w:rsidP="003B380D">
      <w:pPr>
        <w:pStyle w:val="1e"/>
      </w:pPr>
      <w:r w:rsidRPr="00597B26">
        <w:rPr>
          <w:noProof/>
        </w:rPr>
        <mc:AlternateContent>
          <mc:Choice Requires="wps">
            <w:drawing>
              <wp:anchor distT="0" distB="0" distL="114300" distR="114300" simplePos="0" relativeHeight="251732992" behindDoc="0" locked="0" layoutInCell="1" allowOverlap="1" wp14:anchorId="48F242AC" wp14:editId="10F4AC9C">
                <wp:simplePos x="0" y="0"/>
                <wp:positionH relativeFrom="margin">
                  <wp:posOffset>2562860</wp:posOffset>
                </wp:positionH>
                <wp:positionV relativeFrom="paragraph">
                  <wp:posOffset>1399540</wp:posOffset>
                </wp:positionV>
                <wp:extent cx="450850" cy="279400"/>
                <wp:effectExtent l="19050" t="19050" r="25400" b="25400"/>
                <wp:wrapNone/>
                <wp:docPr id="226" name="矩形 226"/>
                <wp:cNvGraphicFramePr/>
                <a:graphic xmlns:a="http://schemas.openxmlformats.org/drawingml/2006/main">
                  <a:graphicData uri="http://schemas.microsoft.com/office/word/2010/wordprocessingShape">
                    <wps:wsp>
                      <wps:cNvSpPr/>
                      <wps:spPr>
                        <a:xfrm>
                          <a:off x="0" y="0"/>
                          <a:ext cx="450850" cy="279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82CC" id="矩形 226" o:spid="_x0000_s1026" style="position:absolute;left:0;text-align:left;margin-left:201.8pt;margin-top:110.2pt;width:35.5pt;height:2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" filled="f" strokecolor="#c7000b" strokeweight="2.25pt">
                <w10:wrap anchorx="margin"/>
              </v:rect>
            </w:pict>
          </mc:Fallback>
        </mc:AlternateContent>
      </w:r>
      <w:r w:rsidRPr="00597B26">
        <w:rPr>
          <w:noProof/>
        </w:rPr>
        <w:drawing>
          <wp:inline distT="0" distB="0" distL="0" distR="0" wp14:anchorId="158E9446" wp14:editId="19DAEC5E">
            <wp:extent cx="4680000" cy="1738800"/>
            <wp:effectExtent l="19050" t="19050" r="25400" b="1397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80000" cy="1738800"/>
                    </a:xfrm>
                    <a:prstGeom prst="rect">
                      <a:avLst/>
                    </a:prstGeom>
                    <a:ln w="12700">
                      <a:solidFill>
                        <a:schemeClr val="bg1">
                          <a:lumMod val="85000"/>
                        </a:schemeClr>
                      </a:solidFill>
                    </a:ln>
                  </pic:spPr>
                </pic:pic>
              </a:graphicData>
            </a:graphic>
          </wp:inline>
        </w:drawing>
      </w:r>
    </w:p>
    <w:p w14:paraId="026553CD" w14:textId="7E168BD6" w:rsidR="00820B24" w:rsidRPr="00820B24" w:rsidRDefault="003B380D" w:rsidP="00820B24">
      <w:pPr>
        <w:topLinePunct w:val="0"/>
        <w:adjustRightInd/>
        <w:snapToGrid/>
        <w:spacing w:before="0" w:after="0" w:line="240" w:lineRule="auto"/>
        <w:ind w:left="0"/>
        <w:rPr>
          <w:rFonts w:ascii="Huawei Sans" w:eastAsia="方正兰亭黑简体" w:hAnsi="Huawei Sans"/>
          <w:sz w:val="21"/>
        </w:rPr>
      </w:pPr>
      <w:r w:rsidRPr="00597B26">
        <w:rPr>
          <w:rFonts w:ascii="Huawei Sans" w:eastAsia="方正兰亭黑简体" w:hAnsi="Huawei Sans"/>
          <w:sz w:val="21"/>
        </w:rPr>
        <w:br w:type="page"/>
      </w:r>
    </w:p>
    <w:p w14:paraId="044C86D0" w14:textId="577DE60B" w:rsidR="00820B24" w:rsidRPr="00820B24" w:rsidRDefault="00820B24" w:rsidP="00820B24">
      <w:pPr>
        <w:pStyle w:val="1"/>
      </w:pPr>
      <w:bookmarkStart w:id="83" w:name="_Toc63611144"/>
      <w:r>
        <w:lastRenderedPageBreak/>
        <w:t>附录</w:t>
      </w:r>
      <w:r>
        <w:rPr>
          <w:rFonts w:hint="eastAsia"/>
        </w:rPr>
        <w:t xml:space="preserve"> </w:t>
      </w:r>
      <w:r>
        <w:rPr>
          <w:rFonts w:hint="eastAsia"/>
        </w:rPr>
        <w:t>安装</w:t>
      </w:r>
      <w:proofErr w:type="spellStart"/>
      <w:r>
        <w:rPr>
          <w:rFonts w:hint="eastAsia"/>
        </w:rPr>
        <w:t>OpenJDK</w:t>
      </w:r>
      <w:bookmarkEnd w:id="83"/>
      <w:proofErr w:type="spellEnd"/>
    </w:p>
    <w:p w14:paraId="30C85846" w14:textId="77777777" w:rsidR="003B380D" w:rsidRPr="00597B26" w:rsidRDefault="003B380D" w:rsidP="003B380D">
      <w:pPr>
        <w:pStyle w:val="30"/>
      </w:pPr>
      <w:r w:rsidRPr="00597B26">
        <w:rPr>
          <w:rFonts w:hint="eastAsia"/>
        </w:rPr>
        <w:t>安装</w:t>
      </w:r>
      <w:proofErr w:type="spellStart"/>
      <w:r w:rsidRPr="00597B26">
        <w:rPr>
          <w:rFonts w:hint="eastAsia"/>
        </w:rPr>
        <w:t>O</w:t>
      </w:r>
      <w:r w:rsidRPr="00597B26">
        <w:t>penJDK</w:t>
      </w:r>
      <w:proofErr w:type="spellEnd"/>
    </w:p>
    <w:p w14:paraId="10EF4741" w14:textId="77777777" w:rsidR="003B380D" w:rsidRPr="00597B26" w:rsidRDefault="003B380D" w:rsidP="003B380D">
      <w:pPr>
        <w:pStyle w:val="1e"/>
      </w:pPr>
      <w:r w:rsidRPr="00597B26">
        <w:t>执行如下命令，将</w:t>
      </w:r>
      <w:proofErr w:type="spellStart"/>
      <w:r w:rsidRPr="00597B26">
        <w:t>jdk</w:t>
      </w:r>
      <w:proofErr w:type="spellEnd"/>
      <w:r w:rsidRPr="00597B26">
        <w:t>安装包拷贝到安装目录下。</w:t>
      </w:r>
    </w:p>
    <w:p w14:paraId="468D4993" w14:textId="77777777" w:rsidR="003B380D" w:rsidRPr="006F5344" w:rsidRDefault="003B380D" w:rsidP="006F5344">
      <w:pPr>
        <w:pStyle w:val="affffc"/>
        <w:rPr>
          <w:rFonts w:ascii="Huawei Sans" w:hAnsi="Huawei Sans"/>
          <w:shd w:val="pct15" w:color="auto" w:fill="FFFFFF"/>
        </w:rPr>
      </w:pPr>
      <w:proofErr w:type="gramStart"/>
      <w:r w:rsidRPr="006F5344">
        <w:rPr>
          <w:rFonts w:ascii="Huawei Sans" w:hAnsi="Huawei Sans" w:hint="eastAsia"/>
          <w:shd w:val="pct15" w:color="auto" w:fill="FFFFFF"/>
        </w:rPr>
        <w:t>c</w:t>
      </w:r>
      <w:r w:rsidRPr="006F5344">
        <w:rPr>
          <w:rFonts w:ascii="Huawei Sans" w:hAnsi="Huawei Sans"/>
          <w:shd w:val="pct15" w:color="auto" w:fill="FFFFFF"/>
        </w:rPr>
        <w:t>d</w:t>
      </w:r>
      <w:proofErr w:type="gramEnd"/>
      <w:r w:rsidRPr="006F5344">
        <w:rPr>
          <w:rFonts w:ascii="Huawei Sans" w:hAnsi="Huawei Sans"/>
          <w:shd w:val="pct15" w:color="auto" w:fill="FFFFFF"/>
        </w:rPr>
        <w:t xml:space="preserve"> /root</w:t>
      </w:r>
    </w:p>
    <w:p w14:paraId="354C78C0" w14:textId="77777777" w:rsidR="003B380D" w:rsidRPr="006F5344" w:rsidRDefault="003B380D" w:rsidP="006F5344">
      <w:pPr>
        <w:pStyle w:val="affffc"/>
        <w:rPr>
          <w:rFonts w:ascii="Huawei Sans" w:hAnsi="Huawei Sans"/>
          <w:shd w:val="pct15" w:color="auto" w:fill="FFFFFF"/>
        </w:rPr>
      </w:pPr>
      <w:proofErr w:type="spellStart"/>
      <w:proofErr w:type="gramStart"/>
      <w:r w:rsidRPr="006F5344">
        <w:rPr>
          <w:rFonts w:ascii="Huawei Sans" w:hAnsi="Huawei Sans"/>
          <w:shd w:val="pct15" w:color="auto" w:fill="FFFFFF"/>
        </w:rPr>
        <w:t>cp</w:t>
      </w:r>
      <w:proofErr w:type="spellEnd"/>
      <w:proofErr w:type="gramEnd"/>
      <w:r w:rsidRPr="006F5344">
        <w:rPr>
          <w:rFonts w:ascii="Huawei Sans" w:hAnsi="Huawei Sans"/>
          <w:shd w:val="pct15" w:color="auto" w:fill="FFFFFF"/>
        </w:rPr>
        <w:t xml:space="preserve"> OpenJDK8U-jdk_aarch64_linux_hotspot_8u191b12.tar.gz /</w:t>
      </w:r>
      <w:proofErr w:type="spellStart"/>
      <w:r w:rsidRPr="006F5344">
        <w:rPr>
          <w:rFonts w:ascii="Huawei Sans" w:hAnsi="Huawei Sans"/>
          <w:shd w:val="pct15" w:color="auto" w:fill="FFFFFF"/>
        </w:rPr>
        <w:t>usr</w:t>
      </w:r>
      <w:proofErr w:type="spellEnd"/>
      <w:r w:rsidRPr="006F5344">
        <w:rPr>
          <w:rFonts w:ascii="Huawei Sans" w:hAnsi="Huawei Sans"/>
          <w:shd w:val="pct15" w:color="auto" w:fill="FFFFFF"/>
        </w:rPr>
        <w:t>/lib/</w:t>
      </w:r>
      <w:proofErr w:type="spellStart"/>
      <w:r w:rsidRPr="006F5344">
        <w:rPr>
          <w:rFonts w:ascii="Huawei Sans" w:hAnsi="Huawei Sans"/>
          <w:shd w:val="pct15" w:color="auto" w:fill="FFFFFF"/>
        </w:rPr>
        <w:t>jvm</w:t>
      </w:r>
      <w:proofErr w:type="spellEnd"/>
      <w:r w:rsidRPr="006F5344">
        <w:rPr>
          <w:rFonts w:ascii="Huawei Sans" w:hAnsi="Huawei Sans"/>
          <w:shd w:val="pct15" w:color="auto" w:fill="FFFFFF"/>
        </w:rPr>
        <w:t>/</w:t>
      </w:r>
    </w:p>
    <w:p w14:paraId="51C12A40" w14:textId="77777777" w:rsidR="003B380D" w:rsidRPr="00597B26" w:rsidRDefault="003B380D" w:rsidP="003B380D">
      <w:pPr>
        <w:pStyle w:val="30"/>
      </w:pPr>
      <w:r w:rsidRPr="00597B26">
        <w:rPr>
          <w:rFonts w:hint="eastAsia"/>
        </w:rPr>
        <w:t>进入安装目录解压安装包。</w:t>
      </w:r>
    </w:p>
    <w:p w14:paraId="7A7EC48B" w14:textId="77777777" w:rsidR="003B380D" w:rsidRPr="006F5344" w:rsidRDefault="003B380D" w:rsidP="006F5344">
      <w:pPr>
        <w:pStyle w:val="affffc"/>
        <w:rPr>
          <w:rFonts w:ascii="Huawei Sans" w:hAnsi="Huawei Sans"/>
          <w:shd w:val="pct15" w:color="auto" w:fill="FFFFFF"/>
        </w:rPr>
      </w:pPr>
      <w:proofErr w:type="gramStart"/>
      <w:r w:rsidRPr="006F5344">
        <w:rPr>
          <w:rFonts w:ascii="Huawei Sans" w:hAnsi="Huawei Sans"/>
          <w:shd w:val="pct15" w:color="auto" w:fill="FFFFFF"/>
        </w:rPr>
        <w:t>cd</w:t>
      </w:r>
      <w:proofErr w:type="gramEnd"/>
      <w:r w:rsidRPr="006F5344">
        <w:rPr>
          <w:rFonts w:ascii="Huawei Sans" w:hAnsi="Huawei Sans"/>
          <w:shd w:val="pct15" w:color="auto" w:fill="FFFFFF"/>
        </w:rPr>
        <w:t xml:space="preserve"> /</w:t>
      </w:r>
      <w:proofErr w:type="spellStart"/>
      <w:r w:rsidRPr="006F5344">
        <w:rPr>
          <w:rFonts w:ascii="Huawei Sans" w:hAnsi="Huawei Sans"/>
          <w:shd w:val="pct15" w:color="auto" w:fill="FFFFFF"/>
        </w:rPr>
        <w:t>usr</w:t>
      </w:r>
      <w:proofErr w:type="spellEnd"/>
      <w:r w:rsidRPr="006F5344">
        <w:rPr>
          <w:rFonts w:ascii="Huawei Sans" w:hAnsi="Huawei Sans"/>
          <w:shd w:val="pct15" w:color="auto" w:fill="FFFFFF"/>
        </w:rPr>
        <w:t>/lib/</w:t>
      </w:r>
      <w:proofErr w:type="spellStart"/>
      <w:r w:rsidRPr="006F5344">
        <w:rPr>
          <w:rFonts w:ascii="Huawei Sans" w:hAnsi="Huawei Sans"/>
          <w:shd w:val="pct15" w:color="auto" w:fill="FFFFFF"/>
        </w:rPr>
        <w:t>jvm</w:t>
      </w:r>
      <w:proofErr w:type="spellEnd"/>
      <w:r w:rsidRPr="006F5344">
        <w:rPr>
          <w:rFonts w:ascii="Huawei Sans" w:hAnsi="Huawei Sans"/>
          <w:shd w:val="pct15" w:color="auto" w:fill="FFFFFF"/>
        </w:rPr>
        <w:t>/</w:t>
      </w:r>
    </w:p>
    <w:p w14:paraId="6C470CE4" w14:textId="77777777" w:rsidR="003B380D" w:rsidRPr="006F5344" w:rsidRDefault="003B380D" w:rsidP="006F5344">
      <w:pPr>
        <w:pStyle w:val="affffc"/>
        <w:rPr>
          <w:rFonts w:ascii="Huawei Sans" w:hAnsi="Huawei Sans"/>
          <w:shd w:val="pct15" w:color="auto" w:fill="FFFFFF"/>
        </w:rPr>
      </w:pPr>
      <w:proofErr w:type="gramStart"/>
      <w:r w:rsidRPr="006F5344">
        <w:rPr>
          <w:rFonts w:ascii="Huawei Sans" w:hAnsi="Huawei Sans"/>
          <w:shd w:val="pct15" w:color="auto" w:fill="FFFFFF"/>
        </w:rPr>
        <w:t>tar</w:t>
      </w:r>
      <w:proofErr w:type="gramEnd"/>
      <w:r w:rsidRPr="006F5344">
        <w:rPr>
          <w:rFonts w:ascii="Huawei Sans" w:hAnsi="Huawei Sans"/>
          <w:shd w:val="pct15" w:color="auto" w:fill="FFFFFF"/>
        </w:rPr>
        <w:t xml:space="preserve"> </w:t>
      </w:r>
      <w:proofErr w:type="spellStart"/>
      <w:r w:rsidRPr="006F5344">
        <w:rPr>
          <w:rFonts w:ascii="Huawei Sans" w:hAnsi="Huawei Sans"/>
          <w:shd w:val="pct15" w:color="auto" w:fill="FFFFFF"/>
        </w:rPr>
        <w:t>zxvf</w:t>
      </w:r>
      <w:proofErr w:type="spellEnd"/>
      <w:r w:rsidRPr="006F5344">
        <w:rPr>
          <w:rFonts w:ascii="Huawei Sans" w:hAnsi="Huawei Sans"/>
          <w:shd w:val="pct15" w:color="auto" w:fill="FFFFFF"/>
        </w:rPr>
        <w:t xml:space="preserve"> OpenJDK8U-jdk_aarch64_linux_hotspot_8u191b12.tar.gz</w:t>
      </w:r>
    </w:p>
    <w:p w14:paraId="7CC68587" w14:textId="77777777" w:rsidR="003B380D" w:rsidRPr="00597B26" w:rsidRDefault="003B380D" w:rsidP="003B380D">
      <w:pPr>
        <w:pStyle w:val="30"/>
      </w:pPr>
      <w:r w:rsidRPr="00597B26">
        <w:t>在</w:t>
      </w:r>
      <w:r w:rsidRPr="00597B26">
        <w:t>/</w:t>
      </w:r>
      <w:proofErr w:type="spellStart"/>
      <w:r w:rsidRPr="00597B26">
        <w:t>etc</w:t>
      </w:r>
      <w:proofErr w:type="spellEnd"/>
      <w:r w:rsidRPr="00597B26">
        <w:t>/profile</w:t>
      </w:r>
      <w:r w:rsidRPr="00597B26">
        <w:t>增加如下的配置</w:t>
      </w:r>
    </w:p>
    <w:p w14:paraId="66FD923D" w14:textId="77777777" w:rsidR="003B380D" w:rsidRPr="006F5344" w:rsidRDefault="003B380D" w:rsidP="006F5344">
      <w:pPr>
        <w:pStyle w:val="affffc"/>
        <w:rPr>
          <w:rFonts w:ascii="Huawei Sans" w:hAnsi="Huawei Sans"/>
          <w:shd w:val="pct15" w:color="auto" w:fill="FFFFFF"/>
        </w:rPr>
      </w:pPr>
      <w:proofErr w:type="gramStart"/>
      <w:r w:rsidRPr="006F5344">
        <w:rPr>
          <w:rFonts w:ascii="Huawei Sans" w:hAnsi="Huawei Sans"/>
          <w:shd w:val="pct15" w:color="auto" w:fill="FFFFFF"/>
        </w:rPr>
        <w:t>export</w:t>
      </w:r>
      <w:proofErr w:type="gramEnd"/>
      <w:r w:rsidRPr="006F5344">
        <w:rPr>
          <w:rFonts w:ascii="Huawei Sans" w:hAnsi="Huawei Sans"/>
          <w:shd w:val="pct15" w:color="auto" w:fill="FFFFFF"/>
        </w:rPr>
        <w:t xml:space="preserve"> JAVA_HOME=/</w:t>
      </w:r>
      <w:proofErr w:type="spellStart"/>
      <w:r w:rsidRPr="006F5344">
        <w:rPr>
          <w:rFonts w:ascii="Huawei Sans" w:hAnsi="Huawei Sans"/>
          <w:shd w:val="pct15" w:color="auto" w:fill="FFFFFF"/>
        </w:rPr>
        <w:t>usr</w:t>
      </w:r>
      <w:proofErr w:type="spellEnd"/>
      <w:r w:rsidRPr="006F5344">
        <w:rPr>
          <w:rFonts w:ascii="Huawei Sans" w:hAnsi="Huawei Sans"/>
          <w:shd w:val="pct15" w:color="auto" w:fill="FFFFFF"/>
        </w:rPr>
        <w:t>/lib/</w:t>
      </w:r>
      <w:proofErr w:type="spellStart"/>
      <w:r w:rsidRPr="006F5344">
        <w:rPr>
          <w:rFonts w:ascii="Huawei Sans" w:hAnsi="Huawei Sans"/>
          <w:shd w:val="pct15" w:color="auto" w:fill="FFFFFF"/>
        </w:rPr>
        <w:t>jvm</w:t>
      </w:r>
      <w:proofErr w:type="spellEnd"/>
      <w:r w:rsidRPr="006F5344">
        <w:rPr>
          <w:rFonts w:ascii="Huawei Sans" w:hAnsi="Huawei Sans"/>
          <w:shd w:val="pct15" w:color="auto" w:fill="FFFFFF"/>
        </w:rPr>
        <w:t>/jdk8u191-b12</w:t>
      </w:r>
    </w:p>
    <w:p w14:paraId="28E0144A" w14:textId="77777777" w:rsidR="003B380D" w:rsidRPr="00597B26" w:rsidRDefault="003B380D" w:rsidP="003B380D">
      <w:pPr>
        <w:pStyle w:val="30"/>
      </w:pPr>
      <w:r w:rsidRPr="00597B26">
        <w:t>执行</w:t>
      </w:r>
      <w:r w:rsidRPr="00597B26">
        <w:t>source</w:t>
      </w:r>
      <w:r w:rsidRPr="00597B26">
        <w:t>命令使环境变量生效。</w:t>
      </w:r>
    </w:p>
    <w:p w14:paraId="37772477" w14:textId="77777777" w:rsidR="003B380D" w:rsidRPr="006F5344" w:rsidRDefault="003B380D" w:rsidP="006F5344">
      <w:pPr>
        <w:pStyle w:val="affffc"/>
        <w:rPr>
          <w:rFonts w:ascii="Huawei Sans" w:hAnsi="Huawei Sans"/>
          <w:shd w:val="pct15" w:color="auto" w:fill="FFFFFF"/>
        </w:rPr>
      </w:pPr>
      <w:proofErr w:type="gramStart"/>
      <w:r w:rsidRPr="006F5344">
        <w:rPr>
          <w:rFonts w:ascii="Huawei Sans" w:hAnsi="Huawei Sans"/>
          <w:shd w:val="pct15" w:color="auto" w:fill="FFFFFF"/>
        </w:rPr>
        <w:t>source</w:t>
      </w:r>
      <w:proofErr w:type="gramEnd"/>
      <w:r w:rsidRPr="006F5344">
        <w:rPr>
          <w:rFonts w:ascii="Huawei Sans" w:hAnsi="Huawei Sans"/>
          <w:shd w:val="pct15" w:color="auto" w:fill="FFFFFF"/>
        </w:rPr>
        <w:t xml:space="preserve"> /</w:t>
      </w:r>
      <w:proofErr w:type="spellStart"/>
      <w:r w:rsidRPr="006F5344">
        <w:rPr>
          <w:rFonts w:ascii="Huawei Sans" w:hAnsi="Huawei Sans"/>
          <w:shd w:val="pct15" w:color="auto" w:fill="FFFFFF"/>
        </w:rPr>
        <w:t>etc</w:t>
      </w:r>
      <w:proofErr w:type="spellEnd"/>
      <w:r w:rsidRPr="006F5344">
        <w:rPr>
          <w:rFonts w:ascii="Huawei Sans" w:hAnsi="Huawei Sans"/>
          <w:shd w:val="pct15" w:color="auto" w:fill="FFFFFF"/>
        </w:rPr>
        <w:t>/profile</w:t>
      </w:r>
    </w:p>
    <w:p w14:paraId="70BEAAF1" w14:textId="77777777" w:rsidR="003B380D" w:rsidRPr="00597B26" w:rsidRDefault="003B380D" w:rsidP="003B380D">
      <w:pPr>
        <w:pStyle w:val="30"/>
      </w:pPr>
      <w:r w:rsidRPr="00597B26">
        <w:t>查看</w:t>
      </w:r>
      <w:r w:rsidRPr="00597B26">
        <w:t>java</w:t>
      </w:r>
      <w:r w:rsidRPr="00597B26">
        <w:t>安装版本</w:t>
      </w:r>
    </w:p>
    <w:p w14:paraId="5DB0C4DA" w14:textId="77777777" w:rsidR="003B380D" w:rsidRPr="006F5344" w:rsidRDefault="003B380D" w:rsidP="006F5344">
      <w:pPr>
        <w:pStyle w:val="affffc"/>
        <w:rPr>
          <w:rFonts w:ascii="Huawei Sans" w:hAnsi="Huawei Sans"/>
          <w:shd w:val="pct15" w:color="auto" w:fill="FFFFFF"/>
        </w:rPr>
      </w:pPr>
      <w:proofErr w:type="gramStart"/>
      <w:r w:rsidRPr="006F5344">
        <w:rPr>
          <w:rFonts w:ascii="Huawei Sans" w:hAnsi="Huawei Sans"/>
          <w:shd w:val="pct15" w:color="auto" w:fill="FFFFFF"/>
        </w:rPr>
        <w:t>java</w:t>
      </w:r>
      <w:proofErr w:type="gramEnd"/>
      <w:r w:rsidRPr="006F5344">
        <w:rPr>
          <w:rFonts w:ascii="Huawei Sans" w:hAnsi="Huawei Sans"/>
          <w:shd w:val="pct15" w:color="auto" w:fill="FFFFFF"/>
        </w:rPr>
        <w:t xml:space="preserve"> -version</w:t>
      </w:r>
    </w:p>
    <w:p w14:paraId="617CCF36" w14:textId="77777777" w:rsidR="003B380D" w:rsidRPr="006F5344" w:rsidRDefault="003B380D" w:rsidP="006F5344">
      <w:pPr>
        <w:pStyle w:val="affffc"/>
        <w:rPr>
          <w:rFonts w:ascii="Huawei Sans" w:hAnsi="Huawei Sans"/>
          <w:shd w:val="pct15" w:color="auto" w:fill="FFFFFF"/>
        </w:rPr>
      </w:pPr>
      <w:r w:rsidRPr="006F5344">
        <w:rPr>
          <w:rFonts w:ascii="Huawei Sans" w:hAnsi="Huawei Sans"/>
          <w:shd w:val="pct15" w:color="auto" w:fill="FFFFFF"/>
        </w:rPr>
        <w:t>[</w:t>
      </w:r>
      <w:proofErr w:type="spellStart"/>
      <w:r w:rsidRPr="006F5344">
        <w:rPr>
          <w:rFonts w:ascii="Huawei Sans" w:hAnsi="Huawei Sans"/>
          <w:shd w:val="pct15" w:color="auto" w:fill="FFFFFF"/>
        </w:rPr>
        <w:t>root@ecs-bigdatapro</w:t>
      </w:r>
      <w:proofErr w:type="spellEnd"/>
      <w:r w:rsidRPr="006F5344">
        <w:rPr>
          <w:rFonts w:ascii="Huawei Sans" w:hAnsi="Huawei Sans"/>
          <w:shd w:val="pct15" w:color="auto" w:fill="FFFFFF"/>
        </w:rPr>
        <w:t xml:space="preserve"> ~]# </w:t>
      </w:r>
      <w:proofErr w:type="gramStart"/>
      <w:r w:rsidRPr="006F5344">
        <w:rPr>
          <w:rFonts w:ascii="Huawei Sans" w:hAnsi="Huawei Sans"/>
          <w:shd w:val="pct15" w:color="auto" w:fill="FFFFFF"/>
        </w:rPr>
        <w:t>java</w:t>
      </w:r>
      <w:proofErr w:type="gramEnd"/>
      <w:r w:rsidRPr="006F5344">
        <w:rPr>
          <w:rFonts w:ascii="Huawei Sans" w:hAnsi="Huawei Sans"/>
          <w:shd w:val="pct15" w:color="auto" w:fill="FFFFFF"/>
        </w:rPr>
        <w:t xml:space="preserve"> -version</w:t>
      </w:r>
    </w:p>
    <w:p w14:paraId="0C2639AA" w14:textId="77777777" w:rsidR="003B380D" w:rsidRPr="006F5344" w:rsidRDefault="003B380D" w:rsidP="006F5344">
      <w:pPr>
        <w:pStyle w:val="affffc"/>
        <w:rPr>
          <w:rFonts w:ascii="Huawei Sans" w:hAnsi="Huawei Sans"/>
          <w:shd w:val="pct15" w:color="auto" w:fill="FFFFFF"/>
        </w:rPr>
      </w:pPr>
      <w:proofErr w:type="spellStart"/>
      <w:proofErr w:type="gramStart"/>
      <w:r w:rsidRPr="006F5344">
        <w:rPr>
          <w:rFonts w:ascii="Huawei Sans" w:hAnsi="Huawei Sans"/>
          <w:shd w:val="pct15" w:color="auto" w:fill="FFFFFF"/>
        </w:rPr>
        <w:t>openjdk</w:t>
      </w:r>
      <w:proofErr w:type="spellEnd"/>
      <w:proofErr w:type="gramEnd"/>
      <w:r w:rsidRPr="006F5344">
        <w:rPr>
          <w:rFonts w:ascii="Huawei Sans" w:hAnsi="Huawei Sans"/>
          <w:shd w:val="pct15" w:color="auto" w:fill="FFFFFF"/>
        </w:rPr>
        <w:t xml:space="preserve"> version "1.8.0_191"</w:t>
      </w:r>
    </w:p>
    <w:p w14:paraId="317EE994" w14:textId="256B3989" w:rsidR="000F1E7E" w:rsidRPr="006F5344" w:rsidRDefault="003B380D" w:rsidP="006F5344">
      <w:pPr>
        <w:pStyle w:val="affffc"/>
        <w:rPr>
          <w:rFonts w:ascii="Huawei Sans" w:hAnsi="Huawei Sans"/>
          <w:shd w:val="pct15" w:color="auto" w:fill="FFFFFF"/>
        </w:rPr>
      </w:pPr>
      <w:proofErr w:type="spellStart"/>
      <w:r w:rsidRPr="006F5344">
        <w:rPr>
          <w:rFonts w:ascii="Huawei Sans" w:hAnsi="Huawei Sans"/>
          <w:shd w:val="pct15" w:color="auto" w:fill="FFFFFF"/>
        </w:rPr>
        <w:t>OpenJDK</w:t>
      </w:r>
      <w:proofErr w:type="spellEnd"/>
      <w:r w:rsidRPr="006F5344">
        <w:rPr>
          <w:rFonts w:ascii="Huawei Sans" w:hAnsi="Huawei Sans"/>
          <w:shd w:val="pct15" w:color="auto" w:fill="FFFFFF"/>
        </w:rPr>
        <w:t xml:space="preserve"> Runtime Environment (</w:t>
      </w:r>
      <w:proofErr w:type="spellStart"/>
      <w:r w:rsidRPr="006F5344">
        <w:rPr>
          <w:rFonts w:ascii="Huawei Sans" w:hAnsi="Huawei Sans"/>
          <w:shd w:val="pct15" w:color="auto" w:fill="FFFFFF"/>
        </w:rPr>
        <w:t>AdoptOpenJDK</w:t>
      </w:r>
      <w:proofErr w:type="spellEnd"/>
      <w:proofErr w:type="gramStart"/>
      <w:r w:rsidRPr="006F5344">
        <w:rPr>
          <w:rFonts w:ascii="Huawei Sans" w:hAnsi="Huawei Sans"/>
          <w:shd w:val="pct15" w:color="auto" w:fill="FFFFFF"/>
        </w:rPr>
        <w:t>)(</w:t>
      </w:r>
      <w:proofErr w:type="gramEnd"/>
      <w:r w:rsidRPr="006F5344">
        <w:rPr>
          <w:rFonts w:ascii="Huawei Sans" w:hAnsi="Huawei Sans"/>
          <w:shd w:val="pct15" w:color="auto" w:fill="FFFFFF"/>
        </w:rPr>
        <w:t>build 1.8.0_191-b12)</w:t>
      </w:r>
    </w:p>
    <w:p w14:paraId="1D8B0215" w14:textId="77777777" w:rsidR="000F1E7E" w:rsidRDefault="000F1E7E">
      <w:pPr>
        <w:topLinePunct w:val="0"/>
        <w:adjustRightInd/>
        <w:snapToGrid/>
        <w:spacing w:before="0" w:after="0" w:line="240" w:lineRule="auto"/>
        <w:ind w:left="0"/>
        <w:rPr>
          <w:rFonts w:ascii="Huawei Sans" w:eastAsia="方正兰亭黑简体" w:hAnsi="Huawei Sans" w:cs="Courier New"/>
          <w:sz w:val="18"/>
          <w:szCs w:val="18"/>
          <w:lang w:eastAsia="en-US"/>
        </w:rPr>
      </w:pPr>
      <w:r>
        <w:br w:type="page"/>
      </w:r>
    </w:p>
    <w:p w14:paraId="0A88002B" w14:textId="6D094414" w:rsidR="000F1E7E" w:rsidRDefault="000F1E7E" w:rsidP="000F1E7E">
      <w:pPr>
        <w:pStyle w:val="1"/>
      </w:pPr>
      <w:r>
        <w:lastRenderedPageBreak/>
        <w:t>附录</w:t>
      </w:r>
      <w:r>
        <w:rPr>
          <w:rFonts w:hint="eastAsia"/>
        </w:rPr>
        <w:t xml:space="preserve"> </w:t>
      </w:r>
      <w:proofErr w:type="gramStart"/>
      <w:r>
        <w:rPr>
          <w:rFonts w:hint="eastAsia"/>
        </w:rPr>
        <w:t>存算分离</w:t>
      </w:r>
      <w:proofErr w:type="gramEnd"/>
      <w:r>
        <w:rPr>
          <w:rFonts w:hint="eastAsia"/>
        </w:rPr>
        <w:t>脚本开发</w:t>
      </w:r>
    </w:p>
    <w:p w14:paraId="6FB1C912" w14:textId="3BF49269" w:rsidR="000F1E7E" w:rsidRDefault="00D90663" w:rsidP="00D90663">
      <w:pPr>
        <w:pStyle w:val="30"/>
      </w:pPr>
      <w:r>
        <w:rPr>
          <w:rFonts w:hint="eastAsia"/>
        </w:rPr>
        <w:t>编写</w:t>
      </w:r>
      <w:r>
        <w:rPr>
          <w:rFonts w:hint="eastAsia"/>
        </w:rPr>
        <w:t>Python</w:t>
      </w:r>
      <w:r>
        <w:rPr>
          <w:rFonts w:hint="eastAsia"/>
        </w:rPr>
        <w:t>脚本</w:t>
      </w:r>
    </w:p>
    <w:p w14:paraId="0FBA1DAB" w14:textId="39EFFA7D" w:rsidR="006F5344" w:rsidRDefault="006F5344" w:rsidP="006F5344">
      <w:pPr>
        <w:pStyle w:val="1e"/>
      </w:pPr>
      <w:r>
        <w:t>新建目录</w:t>
      </w:r>
      <w:r>
        <w:rPr>
          <w:rFonts w:hint="eastAsia"/>
        </w:rPr>
        <w:t xml:space="preserve"> </w:t>
      </w:r>
      <w:r>
        <w:t xml:space="preserve">/opt/client </w:t>
      </w:r>
      <w:r>
        <w:t>并进入</w:t>
      </w:r>
      <w:r>
        <w:rPr>
          <w:rFonts w:hint="eastAsia"/>
        </w:rPr>
        <w:t>。</w:t>
      </w:r>
    </w:p>
    <w:p w14:paraId="466952CB" w14:textId="2444B87F" w:rsidR="006F5344" w:rsidRPr="006F5344" w:rsidRDefault="006F5344" w:rsidP="006F5344">
      <w:pPr>
        <w:pStyle w:val="affffc"/>
        <w:rPr>
          <w:rFonts w:ascii="Huawei Sans" w:hAnsi="Huawei Sans"/>
          <w:shd w:val="pct15" w:color="auto" w:fill="FFFFFF"/>
        </w:rPr>
      </w:pPr>
      <w:proofErr w:type="spellStart"/>
      <w:proofErr w:type="gramStart"/>
      <w:r w:rsidRPr="006F5344">
        <w:rPr>
          <w:rFonts w:ascii="Huawei Sans" w:hAnsi="Huawei Sans"/>
          <w:shd w:val="pct15" w:color="auto" w:fill="FFFFFF"/>
        </w:rPr>
        <w:t>mkdir</w:t>
      </w:r>
      <w:proofErr w:type="spellEnd"/>
      <w:proofErr w:type="gramEnd"/>
      <w:r w:rsidRPr="006F5344">
        <w:rPr>
          <w:rFonts w:ascii="Huawei Sans" w:hAnsi="Huawei Sans"/>
          <w:shd w:val="pct15" w:color="auto" w:fill="FFFFFF"/>
        </w:rPr>
        <w:t xml:space="preserve"> /opt/client</w:t>
      </w:r>
    </w:p>
    <w:p w14:paraId="7BBDDD84" w14:textId="11C230A7" w:rsidR="006F5344" w:rsidRPr="006F5344" w:rsidRDefault="006F5344" w:rsidP="006F5344">
      <w:pPr>
        <w:pStyle w:val="affffc"/>
        <w:rPr>
          <w:rFonts w:ascii="Huawei Sans" w:hAnsi="Huawei Sans"/>
          <w:shd w:val="pct15" w:color="auto" w:fill="FFFFFF"/>
        </w:rPr>
      </w:pPr>
      <w:proofErr w:type="gramStart"/>
      <w:r w:rsidRPr="006F5344">
        <w:rPr>
          <w:rFonts w:ascii="Huawei Sans" w:hAnsi="Huawei Sans"/>
          <w:shd w:val="pct15" w:color="auto" w:fill="FFFFFF"/>
        </w:rPr>
        <w:t>cd</w:t>
      </w:r>
      <w:proofErr w:type="gramEnd"/>
      <w:r w:rsidRPr="006F5344">
        <w:rPr>
          <w:rFonts w:ascii="Huawei Sans" w:hAnsi="Huawei Sans"/>
          <w:shd w:val="pct15" w:color="auto" w:fill="FFFFFF"/>
        </w:rPr>
        <w:t xml:space="preserve"> /opt/client/</w:t>
      </w:r>
    </w:p>
    <w:p w14:paraId="519A173A" w14:textId="3BDD97C2" w:rsidR="006F5344" w:rsidRDefault="006F5344" w:rsidP="006F5344">
      <w:pPr>
        <w:pStyle w:val="1e"/>
      </w:pPr>
      <w:r>
        <w:rPr>
          <w:noProof/>
        </w:rPr>
        <w:drawing>
          <wp:inline distT="0" distB="0" distL="0" distR="0" wp14:anchorId="3F13D45A" wp14:editId="76E0DA9A">
            <wp:extent cx="5400000" cy="399600"/>
            <wp:effectExtent l="0" t="0" r="0"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00" cy="399600"/>
                    </a:xfrm>
                    <a:prstGeom prst="rect">
                      <a:avLst/>
                    </a:prstGeom>
                  </pic:spPr>
                </pic:pic>
              </a:graphicData>
            </a:graphic>
          </wp:inline>
        </w:drawing>
      </w:r>
    </w:p>
    <w:p w14:paraId="6A669543" w14:textId="3292CC9F" w:rsidR="006F5344" w:rsidRDefault="007245F4" w:rsidP="006F5344">
      <w:pPr>
        <w:pStyle w:val="1e"/>
      </w:pPr>
      <w:r w:rsidRPr="007245F4">
        <w:rPr>
          <w:rFonts w:hint="eastAsia"/>
        </w:rPr>
        <w:t>使用</w:t>
      </w:r>
      <w:r w:rsidRPr="007245F4">
        <w:t>vi</w:t>
      </w:r>
      <w:r w:rsidRPr="007245F4">
        <w:t>命令编写</w:t>
      </w:r>
      <w:r w:rsidRPr="007245F4">
        <w:t>Python</w:t>
      </w:r>
      <w:r w:rsidRPr="007245F4">
        <w:t>脚本：</w:t>
      </w:r>
      <w:r>
        <w:t>playercount</w:t>
      </w:r>
      <w:r w:rsidRPr="007245F4">
        <w:t>.py</w:t>
      </w:r>
      <w:r>
        <w:rPr>
          <w:rFonts w:hint="eastAsia"/>
        </w:rPr>
        <w:t>。</w:t>
      </w:r>
    </w:p>
    <w:p w14:paraId="44C0BFEF" w14:textId="75A7A5A1" w:rsidR="007245F4" w:rsidRPr="00282738" w:rsidRDefault="00282738" w:rsidP="00282738">
      <w:pPr>
        <w:pStyle w:val="affffc"/>
        <w:rPr>
          <w:rFonts w:ascii="Huawei Sans" w:hAnsi="Huawei Sans"/>
          <w:shd w:val="pct15" w:color="auto" w:fill="FFFFFF"/>
        </w:rPr>
      </w:pPr>
      <w:proofErr w:type="gramStart"/>
      <w:r w:rsidRPr="00282738">
        <w:rPr>
          <w:rFonts w:ascii="Huawei Sans" w:hAnsi="Huawei Sans"/>
          <w:shd w:val="pct15" w:color="auto" w:fill="FFFFFF"/>
        </w:rPr>
        <w:t>vim</w:t>
      </w:r>
      <w:proofErr w:type="gramEnd"/>
      <w:r w:rsidRPr="00282738">
        <w:rPr>
          <w:rFonts w:ascii="Huawei Sans" w:hAnsi="Huawei Sans"/>
          <w:shd w:val="pct15" w:color="auto" w:fill="FFFFFF"/>
        </w:rPr>
        <w:t xml:space="preserve"> playercount.py</w:t>
      </w:r>
    </w:p>
    <w:p w14:paraId="29F2C72D" w14:textId="02D0168C" w:rsidR="00752290" w:rsidRDefault="00752290" w:rsidP="006F5344">
      <w:pPr>
        <w:pStyle w:val="1e"/>
      </w:pPr>
      <w:r w:rsidRPr="00752290">
        <w:rPr>
          <w:rFonts w:hint="eastAsia"/>
        </w:rPr>
        <w:t>复制下面的脚本代码，粘贴到</w:t>
      </w:r>
      <w:proofErr w:type="spellStart"/>
      <w:r w:rsidRPr="00752290">
        <w:t>PuTTY</w:t>
      </w:r>
      <w:proofErr w:type="spellEnd"/>
      <w:r w:rsidRPr="00752290">
        <w:t>的</w:t>
      </w:r>
      <w:r w:rsidRPr="00752290">
        <w:t>vim</w:t>
      </w:r>
      <w:r w:rsidRPr="00752290">
        <w:t>中（在</w:t>
      </w:r>
      <w:proofErr w:type="spellStart"/>
      <w:r w:rsidRPr="00752290">
        <w:t>PuTTY</w:t>
      </w:r>
      <w:proofErr w:type="spellEnd"/>
      <w:r>
        <w:t>中右键即为粘贴）</w:t>
      </w:r>
      <w:r>
        <w:rPr>
          <w:rFonts w:hint="eastAsia"/>
        </w:rPr>
        <w:t>。</w:t>
      </w:r>
    </w:p>
    <w:p w14:paraId="2F1BDF18" w14:textId="77777777" w:rsidR="00752290" w:rsidRPr="00282738" w:rsidRDefault="00752290" w:rsidP="00282738">
      <w:pPr>
        <w:pStyle w:val="affffc"/>
        <w:rPr>
          <w:rFonts w:ascii="Huawei Sans" w:hAnsi="Huawei Sans"/>
          <w:shd w:val="pct15" w:color="auto" w:fill="FFFFFF"/>
        </w:rPr>
      </w:pPr>
      <w:r w:rsidRPr="00282738">
        <w:rPr>
          <w:rFonts w:ascii="Huawei Sans" w:hAnsi="Huawei Sans"/>
          <w:shd w:val="pct15" w:color="auto" w:fill="FFFFFF"/>
        </w:rPr>
        <w:t># -*- coding</w:t>
      </w:r>
      <w:proofErr w:type="gramStart"/>
      <w:r w:rsidRPr="00282738">
        <w:rPr>
          <w:rFonts w:ascii="Huawei Sans" w:hAnsi="Huawei Sans"/>
          <w:shd w:val="pct15" w:color="auto" w:fill="FFFFFF"/>
        </w:rPr>
        <w:t>:utf</w:t>
      </w:r>
      <w:proofErr w:type="gramEnd"/>
      <w:r w:rsidRPr="00282738">
        <w:rPr>
          <w:rFonts w:ascii="Huawei Sans" w:hAnsi="Huawei Sans"/>
          <w:shd w:val="pct15" w:color="auto" w:fill="FFFFFF"/>
        </w:rPr>
        <w:t>-8 -*-</w:t>
      </w:r>
    </w:p>
    <w:p w14:paraId="5B4A5FAD" w14:textId="77777777" w:rsidR="00752290" w:rsidRPr="00282738" w:rsidRDefault="00752290" w:rsidP="00282738">
      <w:pPr>
        <w:pStyle w:val="affffc"/>
        <w:rPr>
          <w:rFonts w:ascii="Huawei Sans" w:hAnsi="Huawei Sans"/>
          <w:shd w:val="pct15" w:color="auto" w:fill="FFFFFF"/>
        </w:rPr>
      </w:pPr>
      <w:r w:rsidRPr="00282738">
        <w:rPr>
          <w:rFonts w:ascii="Huawei Sans" w:hAnsi="Huawei Sans"/>
          <w:shd w:val="pct15" w:color="auto" w:fill="FFFFFF"/>
        </w:rPr>
        <w:t xml:space="preserve"># </w:t>
      </w:r>
      <w:r w:rsidRPr="00282738">
        <w:rPr>
          <w:rFonts w:ascii="Huawei Sans" w:hAnsi="Huawei Sans"/>
          <w:shd w:val="pct15" w:color="auto" w:fill="FFFFFF"/>
        </w:rPr>
        <w:t>创建</w:t>
      </w:r>
      <w:proofErr w:type="spellStart"/>
      <w:r w:rsidRPr="00282738">
        <w:rPr>
          <w:rFonts w:ascii="Huawei Sans" w:hAnsi="Huawei Sans"/>
          <w:shd w:val="pct15" w:color="auto" w:fill="FFFFFF"/>
        </w:rPr>
        <w:t>SparkSession</w:t>
      </w:r>
      <w:proofErr w:type="spellEnd"/>
    </w:p>
    <w:p w14:paraId="4F456662" w14:textId="77777777" w:rsidR="00752290" w:rsidRPr="00282738" w:rsidRDefault="00752290" w:rsidP="00282738">
      <w:pPr>
        <w:pStyle w:val="affffc"/>
        <w:rPr>
          <w:rFonts w:ascii="Huawei Sans" w:hAnsi="Huawei Sans"/>
          <w:shd w:val="pct15" w:color="auto" w:fill="FFFFFF"/>
        </w:rPr>
      </w:pPr>
      <w:proofErr w:type="gramStart"/>
      <w:r w:rsidRPr="00282738">
        <w:rPr>
          <w:rFonts w:ascii="Huawei Sans" w:hAnsi="Huawei Sans"/>
          <w:shd w:val="pct15" w:color="auto" w:fill="FFFFFF"/>
        </w:rPr>
        <w:t>from</w:t>
      </w:r>
      <w:proofErr w:type="gramEnd"/>
      <w:r w:rsidRPr="00282738">
        <w:rPr>
          <w:rFonts w:ascii="Huawei Sans" w:hAnsi="Huawei Sans"/>
          <w:shd w:val="pct15" w:color="auto" w:fill="FFFFFF"/>
        </w:rPr>
        <w:t xml:space="preserve"> </w:t>
      </w:r>
      <w:proofErr w:type="spellStart"/>
      <w:r w:rsidRPr="00282738">
        <w:rPr>
          <w:rFonts w:ascii="Huawei Sans" w:hAnsi="Huawei Sans"/>
          <w:shd w:val="pct15" w:color="auto" w:fill="FFFFFF"/>
        </w:rPr>
        <w:t>pyspark.sql.session</w:t>
      </w:r>
      <w:proofErr w:type="spellEnd"/>
      <w:r w:rsidRPr="00282738">
        <w:rPr>
          <w:rFonts w:ascii="Huawei Sans" w:hAnsi="Huawei Sans"/>
          <w:shd w:val="pct15" w:color="auto" w:fill="FFFFFF"/>
        </w:rPr>
        <w:t xml:space="preserve"> import </w:t>
      </w:r>
      <w:proofErr w:type="spellStart"/>
      <w:r w:rsidRPr="00282738">
        <w:rPr>
          <w:rFonts w:ascii="Huawei Sans" w:hAnsi="Huawei Sans"/>
          <w:shd w:val="pct15" w:color="auto" w:fill="FFFFFF"/>
        </w:rPr>
        <w:t>SparkSession</w:t>
      </w:r>
      <w:proofErr w:type="spellEnd"/>
    </w:p>
    <w:p w14:paraId="3475A514" w14:textId="77777777" w:rsidR="00752290" w:rsidRPr="00282738" w:rsidRDefault="00752290" w:rsidP="00282738">
      <w:pPr>
        <w:pStyle w:val="affffc"/>
        <w:rPr>
          <w:rFonts w:ascii="Huawei Sans" w:hAnsi="Huawei Sans"/>
          <w:shd w:val="pct15" w:color="auto" w:fill="FFFFFF"/>
        </w:rPr>
      </w:pPr>
      <w:proofErr w:type="gramStart"/>
      <w:r w:rsidRPr="00282738">
        <w:rPr>
          <w:rFonts w:ascii="Huawei Sans" w:hAnsi="Huawei Sans"/>
          <w:shd w:val="pct15" w:color="auto" w:fill="FFFFFF"/>
        </w:rPr>
        <w:t>spark</w:t>
      </w:r>
      <w:proofErr w:type="gramEnd"/>
      <w:r w:rsidRPr="00282738">
        <w:rPr>
          <w:rFonts w:ascii="Huawei Sans" w:hAnsi="Huawei Sans"/>
          <w:shd w:val="pct15" w:color="auto" w:fill="FFFFFF"/>
        </w:rPr>
        <w:t xml:space="preserve"> = </w:t>
      </w:r>
      <w:proofErr w:type="spellStart"/>
      <w:r w:rsidRPr="00282738">
        <w:rPr>
          <w:rFonts w:ascii="Huawei Sans" w:hAnsi="Huawei Sans"/>
          <w:shd w:val="pct15" w:color="auto" w:fill="FFFFFF"/>
        </w:rPr>
        <w:t>SparkSession.builder.getOrCreate</w:t>
      </w:r>
      <w:proofErr w:type="spellEnd"/>
      <w:r w:rsidRPr="00282738">
        <w:rPr>
          <w:rFonts w:ascii="Huawei Sans" w:hAnsi="Huawei Sans"/>
          <w:shd w:val="pct15" w:color="auto" w:fill="FFFFFF"/>
        </w:rPr>
        <w:t>()</w:t>
      </w:r>
    </w:p>
    <w:p w14:paraId="204AC430" w14:textId="3A0402CD" w:rsidR="00752290" w:rsidRPr="00282738" w:rsidRDefault="00752290" w:rsidP="00282738">
      <w:pPr>
        <w:pStyle w:val="affffc"/>
        <w:rPr>
          <w:rFonts w:ascii="Huawei Sans" w:hAnsi="Huawei Sans"/>
          <w:shd w:val="pct15" w:color="auto" w:fill="FFFFFF"/>
        </w:rPr>
      </w:pPr>
      <w:proofErr w:type="spellStart"/>
      <w:proofErr w:type="gramStart"/>
      <w:r w:rsidRPr="00282738">
        <w:rPr>
          <w:rFonts w:ascii="Huawei Sans" w:hAnsi="Huawei Sans"/>
          <w:shd w:val="pct15" w:color="auto" w:fill="FFFFFF"/>
        </w:rPr>
        <w:t>spark</w:t>
      </w:r>
      <w:r w:rsidRPr="00282738">
        <w:rPr>
          <w:rFonts w:ascii="Huawei Sans" w:hAnsi="Huawei Sans"/>
          <w:shd w:val="pct15" w:color="auto" w:fill="FFFFFF"/>
        </w:rPr>
        <w:t>.sparkContext.setLogLevel</w:t>
      </w:r>
      <w:proofErr w:type="spellEnd"/>
      <w:r w:rsidRPr="00282738">
        <w:rPr>
          <w:rFonts w:ascii="Huawei Sans" w:hAnsi="Huawei Sans"/>
          <w:shd w:val="pct15" w:color="auto" w:fill="FFFFFF"/>
        </w:rPr>
        <w:t>(</w:t>
      </w:r>
      <w:proofErr w:type="gramEnd"/>
      <w:r w:rsidRPr="00282738">
        <w:rPr>
          <w:rFonts w:ascii="Huawei Sans" w:hAnsi="Huawei Sans"/>
          <w:shd w:val="pct15" w:color="auto" w:fill="FFFFFF"/>
        </w:rPr>
        <w:t>"WARN</w:t>
      </w:r>
      <w:r w:rsidRPr="00282738">
        <w:rPr>
          <w:rFonts w:ascii="Huawei Sans" w:hAnsi="Huawei Sans"/>
          <w:shd w:val="pct15" w:color="auto" w:fill="FFFFFF"/>
        </w:rPr>
        <w:t>")</w:t>
      </w:r>
    </w:p>
    <w:p w14:paraId="6F5529B2" w14:textId="77777777" w:rsidR="00752290" w:rsidRPr="00282738" w:rsidRDefault="00752290" w:rsidP="00282738">
      <w:pPr>
        <w:pStyle w:val="affffc"/>
        <w:rPr>
          <w:rFonts w:ascii="Huawei Sans" w:hAnsi="Huawei Sans"/>
          <w:shd w:val="pct15" w:color="auto" w:fill="FFFFFF"/>
        </w:rPr>
      </w:pPr>
      <w:r w:rsidRPr="00282738">
        <w:rPr>
          <w:rFonts w:ascii="Huawei Sans" w:hAnsi="Huawei Sans"/>
          <w:shd w:val="pct15" w:color="auto" w:fill="FFFFFF"/>
        </w:rPr>
        <w:t xml:space="preserve"># </w:t>
      </w:r>
      <w:r w:rsidRPr="00282738">
        <w:rPr>
          <w:rFonts w:ascii="Huawei Sans" w:hAnsi="Huawei Sans"/>
          <w:shd w:val="pct15" w:color="auto" w:fill="FFFFFF"/>
        </w:rPr>
        <w:t>读取</w:t>
      </w:r>
      <w:r w:rsidRPr="00282738">
        <w:rPr>
          <w:rFonts w:ascii="Huawei Sans" w:hAnsi="Huawei Sans"/>
          <w:shd w:val="pct15" w:color="auto" w:fill="FFFFFF"/>
        </w:rPr>
        <w:t>OBS</w:t>
      </w:r>
      <w:r w:rsidRPr="00282738">
        <w:rPr>
          <w:rFonts w:ascii="Huawei Sans" w:hAnsi="Huawei Sans"/>
          <w:shd w:val="pct15" w:color="auto" w:fill="FFFFFF"/>
        </w:rPr>
        <w:t>数据</w:t>
      </w:r>
    </w:p>
    <w:p w14:paraId="312D7DB6" w14:textId="77777777" w:rsidR="00752290" w:rsidRPr="00282738" w:rsidRDefault="00752290" w:rsidP="00282738">
      <w:pPr>
        <w:pStyle w:val="affffc"/>
        <w:rPr>
          <w:rFonts w:ascii="Huawei Sans" w:hAnsi="Huawei Sans"/>
          <w:shd w:val="pct15" w:color="auto" w:fill="FFFFFF"/>
        </w:rPr>
      </w:pPr>
      <w:proofErr w:type="gramStart"/>
      <w:r w:rsidRPr="00282738">
        <w:rPr>
          <w:rFonts w:ascii="Huawei Sans" w:hAnsi="Huawei Sans"/>
          <w:shd w:val="pct15" w:color="auto" w:fill="FFFFFF"/>
        </w:rPr>
        <w:t>lines</w:t>
      </w:r>
      <w:proofErr w:type="gramEnd"/>
      <w:r w:rsidRPr="00282738">
        <w:rPr>
          <w:rFonts w:ascii="Huawei Sans" w:hAnsi="Huawei Sans"/>
          <w:shd w:val="pct15" w:color="auto" w:fill="FFFFFF"/>
        </w:rPr>
        <w:t xml:space="preserve"> = </w:t>
      </w:r>
      <w:proofErr w:type="spellStart"/>
      <w:r w:rsidRPr="00282738">
        <w:rPr>
          <w:rFonts w:ascii="Huawei Sans" w:hAnsi="Huawei Sans"/>
          <w:shd w:val="pct15" w:color="auto" w:fill="FFFFFF"/>
        </w:rPr>
        <w:t>spark.read.text</w:t>
      </w:r>
      <w:proofErr w:type="spellEnd"/>
      <w:r w:rsidRPr="00282738">
        <w:rPr>
          <w:rFonts w:ascii="Huawei Sans" w:hAnsi="Huawei Sans"/>
          <w:shd w:val="pct15" w:color="auto" w:fill="FFFFFF"/>
        </w:rPr>
        <w:t>("</w:t>
      </w:r>
      <w:proofErr w:type="spellStart"/>
      <w:r w:rsidRPr="00282738">
        <w:rPr>
          <w:rFonts w:ascii="Huawei Sans" w:hAnsi="Huawei Sans"/>
          <w:shd w:val="pct15" w:color="auto" w:fill="FFFFFF"/>
        </w:rPr>
        <w:t>obs</w:t>
      </w:r>
      <w:proofErr w:type="spellEnd"/>
      <w:r w:rsidRPr="00282738">
        <w:rPr>
          <w:rFonts w:ascii="Huawei Sans" w:hAnsi="Huawei Sans"/>
          <w:shd w:val="pct15" w:color="auto" w:fill="FFFFFF"/>
        </w:rPr>
        <w:t>://</w:t>
      </w:r>
      <w:proofErr w:type="spellStart"/>
      <w:r w:rsidRPr="00282738">
        <w:rPr>
          <w:rFonts w:ascii="Huawei Sans" w:hAnsi="Huawei Sans"/>
          <w:shd w:val="pct15" w:color="auto" w:fill="FFFFFF"/>
        </w:rPr>
        <w:t>obs-bigdatapro</w:t>
      </w:r>
      <w:proofErr w:type="spellEnd"/>
      <w:r w:rsidRPr="00282738">
        <w:rPr>
          <w:rFonts w:ascii="Huawei Sans" w:hAnsi="Huawei Sans"/>
          <w:shd w:val="pct15" w:color="auto" w:fill="FFFFFF"/>
        </w:rPr>
        <w:t>/").</w:t>
      </w:r>
      <w:proofErr w:type="spellStart"/>
      <w:r w:rsidRPr="00282738">
        <w:rPr>
          <w:rFonts w:ascii="Huawei Sans" w:hAnsi="Huawei Sans"/>
          <w:shd w:val="pct15" w:color="auto" w:fill="FFFFFF"/>
        </w:rPr>
        <w:t>rdd.map</w:t>
      </w:r>
      <w:proofErr w:type="spellEnd"/>
      <w:r w:rsidRPr="00282738">
        <w:rPr>
          <w:rFonts w:ascii="Huawei Sans" w:hAnsi="Huawei Sans"/>
          <w:shd w:val="pct15" w:color="auto" w:fill="FFFFFF"/>
        </w:rPr>
        <w:t>(lambda r: r[0])</w:t>
      </w:r>
    </w:p>
    <w:p w14:paraId="393C8642" w14:textId="77777777" w:rsidR="00752290" w:rsidRPr="00282738" w:rsidRDefault="00752290" w:rsidP="00282738">
      <w:pPr>
        <w:pStyle w:val="affffc"/>
        <w:rPr>
          <w:rFonts w:ascii="Huawei Sans" w:hAnsi="Huawei Sans"/>
          <w:shd w:val="pct15" w:color="auto" w:fill="FFFFFF"/>
        </w:rPr>
      </w:pPr>
      <w:r w:rsidRPr="00282738">
        <w:rPr>
          <w:rFonts w:ascii="Huawei Sans" w:hAnsi="Huawei Sans"/>
          <w:shd w:val="pct15" w:color="auto" w:fill="FFFFFF"/>
        </w:rPr>
        <w:t xml:space="preserve"># </w:t>
      </w:r>
      <w:r w:rsidRPr="00282738">
        <w:rPr>
          <w:rFonts w:ascii="Huawei Sans" w:hAnsi="Huawei Sans"/>
          <w:shd w:val="pct15" w:color="auto" w:fill="FFFFFF"/>
        </w:rPr>
        <w:t>统计单词出现次数</w:t>
      </w:r>
    </w:p>
    <w:p w14:paraId="61F77554" w14:textId="77777777" w:rsidR="00752290" w:rsidRPr="00282738" w:rsidRDefault="00752290" w:rsidP="00282738">
      <w:pPr>
        <w:pStyle w:val="affffc"/>
        <w:rPr>
          <w:rFonts w:ascii="Huawei Sans" w:hAnsi="Huawei Sans"/>
          <w:shd w:val="pct15" w:color="auto" w:fill="FFFFFF"/>
        </w:rPr>
      </w:pPr>
      <w:proofErr w:type="gramStart"/>
      <w:r w:rsidRPr="00282738">
        <w:rPr>
          <w:rFonts w:ascii="Huawei Sans" w:hAnsi="Huawei Sans"/>
          <w:shd w:val="pct15" w:color="auto" w:fill="FFFFFF"/>
        </w:rPr>
        <w:t>counts</w:t>
      </w:r>
      <w:proofErr w:type="gramEnd"/>
      <w:r w:rsidRPr="00282738">
        <w:rPr>
          <w:rFonts w:ascii="Huawei Sans" w:hAnsi="Huawei Sans"/>
          <w:shd w:val="pct15" w:color="auto" w:fill="FFFFFF"/>
        </w:rPr>
        <w:t xml:space="preserve"> = </w:t>
      </w:r>
      <w:proofErr w:type="spellStart"/>
      <w:r w:rsidRPr="00282738">
        <w:rPr>
          <w:rFonts w:ascii="Huawei Sans" w:hAnsi="Huawei Sans"/>
          <w:shd w:val="pct15" w:color="auto" w:fill="FFFFFF"/>
        </w:rPr>
        <w:t>lines.flatMap</w:t>
      </w:r>
      <w:proofErr w:type="spellEnd"/>
      <w:r w:rsidRPr="00282738">
        <w:rPr>
          <w:rFonts w:ascii="Huawei Sans" w:hAnsi="Huawei Sans"/>
          <w:shd w:val="pct15" w:color="auto" w:fill="FFFFFF"/>
        </w:rPr>
        <w:t xml:space="preserve">(lambda x: </w:t>
      </w:r>
      <w:proofErr w:type="spellStart"/>
      <w:r w:rsidRPr="00282738">
        <w:rPr>
          <w:rFonts w:ascii="Huawei Sans" w:hAnsi="Huawei Sans"/>
          <w:shd w:val="pct15" w:color="auto" w:fill="FFFFFF"/>
        </w:rPr>
        <w:t>x.split</w:t>
      </w:r>
      <w:proofErr w:type="spellEnd"/>
      <w:r w:rsidRPr="00282738">
        <w:rPr>
          <w:rFonts w:ascii="Huawei Sans" w:hAnsi="Huawei Sans"/>
          <w:shd w:val="pct15" w:color="auto" w:fill="FFFFFF"/>
        </w:rPr>
        <w:t>(' ')).map(lambda x: (x, 1)).</w:t>
      </w:r>
      <w:proofErr w:type="spellStart"/>
      <w:r w:rsidRPr="00282738">
        <w:rPr>
          <w:rFonts w:ascii="Huawei Sans" w:hAnsi="Huawei Sans"/>
          <w:shd w:val="pct15" w:color="auto" w:fill="FFFFFF"/>
        </w:rPr>
        <w:t>reduceByKey</w:t>
      </w:r>
      <w:proofErr w:type="spellEnd"/>
      <w:r w:rsidRPr="00282738">
        <w:rPr>
          <w:rFonts w:ascii="Huawei Sans" w:hAnsi="Huawei Sans"/>
          <w:shd w:val="pct15" w:color="auto" w:fill="FFFFFF"/>
        </w:rPr>
        <w:t>(lambda x, y: x + y)</w:t>
      </w:r>
    </w:p>
    <w:p w14:paraId="6D5D122C" w14:textId="77777777" w:rsidR="00752290" w:rsidRPr="00282738" w:rsidRDefault="00752290" w:rsidP="00282738">
      <w:pPr>
        <w:pStyle w:val="affffc"/>
        <w:rPr>
          <w:rFonts w:ascii="Huawei Sans" w:hAnsi="Huawei Sans"/>
          <w:shd w:val="pct15" w:color="auto" w:fill="FFFFFF"/>
        </w:rPr>
      </w:pPr>
      <w:proofErr w:type="gramStart"/>
      <w:r w:rsidRPr="00282738">
        <w:rPr>
          <w:rFonts w:ascii="Huawei Sans" w:hAnsi="Huawei Sans"/>
          <w:shd w:val="pct15" w:color="auto" w:fill="FFFFFF"/>
        </w:rPr>
        <w:t>output</w:t>
      </w:r>
      <w:proofErr w:type="gramEnd"/>
      <w:r w:rsidRPr="00282738">
        <w:rPr>
          <w:rFonts w:ascii="Huawei Sans" w:hAnsi="Huawei Sans"/>
          <w:shd w:val="pct15" w:color="auto" w:fill="FFFFFF"/>
        </w:rPr>
        <w:t xml:space="preserve"> = </w:t>
      </w:r>
      <w:proofErr w:type="spellStart"/>
      <w:r w:rsidRPr="00282738">
        <w:rPr>
          <w:rFonts w:ascii="Huawei Sans" w:hAnsi="Huawei Sans"/>
          <w:shd w:val="pct15" w:color="auto" w:fill="FFFFFF"/>
        </w:rPr>
        <w:t>counts.collect</w:t>
      </w:r>
      <w:proofErr w:type="spellEnd"/>
      <w:r w:rsidRPr="00282738">
        <w:rPr>
          <w:rFonts w:ascii="Huawei Sans" w:hAnsi="Huawei Sans"/>
          <w:shd w:val="pct15" w:color="auto" w:fill="FFFFFF"/>
        </w:rPr>
        <w:t>()</w:t>
      </w:r>
    </w:p>
    <w:p w14:paraId="268F0916" w14:textId="77777777" w:rsidR="00752290" w:rsidRPr="00282738" w:rsidRDefault="00752290" w:rsidP="00282738">
      <w:pPr>
        <w:pStyle w:val="affffc"/>
        <w:rPr>
          <w:rFonts w:ascii="Huawei Sans" w:hAnsi="Huawei Sans"/>
          <w:shd w:val="pct15" w:color="auto" w:fill="FFFFFF"/>
        </w:rPr>
      </w:pPr>
      <w:r w:rsidRPr="00282738">
        <w:rPr>
          <w:rFonts w:ascii="Huawei Sans" w:hAnsi="Huawei Sans"/>
          <w:shd w:val="pct15" w:color="auto" w:fill="FFFFFF"/>
        </w:rPr>
        <w:t xml:space="preserve"># </w:t>
      </w:r>
      <w:r w:rsidRPr="00282738">
        <w:rPr>
          <w:rFonts w:ascii="Huawei Sans" w:hAnsi="Huawei Sans"/>
          <w:shd w:val="pct15" w:color="auto" w:fill="FFFFFF"/>
        </w:rPr>
        <w:t>输出统计结果</w:t>
      </w:r>
    </w:p>
    <w:p w14:paraId="585C686F" w14:textId="77777777" w:rsidR="00752290" w:rsidRPr="00282738" w:rsidRDefault="00752290" w:rsidP="00282738">
      <w:pPr>
        <w:pStyle w:val="affffc"/>
        <w:rPr>
          <w:rFonts w:ascii="Huawei Sans" w:hAnsi="Huawei Sans"/>
          <w:shd w:val="pct15" w:color="auto" w:fill="FFFFFF"/>
        </w:rPr>
      </w:pPr>
      <w:proofErr w:type="gramStart"/>
      <w:r w:rsidRPr="00282738">
        <w:rPr>
          <w:rFonts w:ascii="Huawei Sans" w:hAnsi="Huawei Sans"/>
          <w:shd w:val="pct15" w:color="auto" w:fill="FFFFFF"/>
        </w:rPr>
        <w:t>for</w:t>
      </w:r>
      <w:proofErr w:type="gramEnd"/>
      <w:r w:rsidRPr="00282738">
        <w:rPr>
          <w:rFonts w:ascii="Huawei Sans" w:hAnsi="Huawei Sans"/>
          <w:shd w:val="pct15" w:color="auto" w:fill="FFFFFF"/>
        </w:rPr>
        <w:t xml:space="preserve"> (word, count) in output:</w:t>
      </w:r>
    </w:p>
    <w:p w14:paraId="03FDAE4A" w14:textId="6C1F4330" w:rsidR="00752290" w:rsidRPr="00282738" w:rsidRDefault="00752290" w:rsidP="00282738">
      <w:pPr>
        <w:pStyle w:val="affffc"/>
        <w:rPr>
          <w:rFonts w:ascii="Huawei Sans" w:hAnsi="Huawei Sans"/>
          <w:shd w:val="pct15" w:color="auto" w:fill="FFFFFF"/>
        </w:rPr>
      </w:pPr>
      <w:r w:rsidRPr="00282738">
        <w:rPr>
          <w:rFonts w:ascii="Huawei Sans" w:hAnsi="Huawei Sans"/>
          <w:shd w:val="pct15" w:color="auto" w:fill="FFFFFF"/>
        </w:rPr>
        <w:t xml:space="preserve">    </w:t>
      </w:r>
      <w:proofErr w:type="gramStart"/>
      <w:r w:rsidRPr="00282738">
        <w:rPr>
          <w:rFonts w:ascii="Huawei Sans" w:hAnsi="Huawei Sans"/>
          <w:shd w:val="pct15" w:color="auto" w:fill="FFFFFF"/>
        </w:rPr>
        <w:t>print(</w:t>
      </w:r>
      <w:proofErr w:type="gramEnd"/>
      <w:r w:rsidRPr="00282738">
        <w:rPr>
          <w:rFonts w:ascii="Huawei Sans" w:hAnsi="Huawei Sans"/>
          <w:shd w:val="pct15" w:color="auto" w:fill="FFFFFF"/>
        </w:rPr>
        <w:t>"%s: %</w:t>
      </w:r>
      <w:proofErr w:type="spellStart"/>
      <w:r w:rsidRPr="00282738">
        <w:rPr>
          <w:rFonts w:ascii="Huawei Sans" w:hAnsi="Huawei Sans"/>
          <w:shd w:val="pct15" w:color="auto" w:fill="FFFFFF"/>
        </w:rPr>
        <w:t>i</w:t>
      </w:r>
      <w:proofErr w:type="spellEnd"/>
      <w:r w:rsidRPr="00282738">
        <w:rPr>
          <w:rFonts w:ascii="Huawei Sans" w:hAnsi="Huawei Sans"/>
          <w:shd w:val="pct15" w:color="auto" w:fill="FFFFFF"/>
        </w:rPr>
        <w:t>" % (word, count))</w:t>
      </w:r>
    </w:p>
    <w:p w14:paraId="3613ED8E" w14:textId="457ADB90" w:rsidR="00752290" w:rsidRDefault="00282738" w:rsidP="006F5344">
      <w:pPr>
        <w:pStyle w:val="1e"/>
        <w:rPr>
          <w:rFonts w:hint="eastAsia"/>
        </w:rPr>
      </w:pPr>
      <w:r w:rsidRPr="00282738">
        <w:rPr>
          <w:rFonts w:hint="eastAsia"/>
        </w:rPr>
        <w:t>输入</w:t>
      </w:r>
      <w:r>
        <w:t>:</w:t>
      </w:r>
      <w:proofErr w:type="spellStart"/>
      <w:r>
        <w:t>wq</w:t>
      </w:r>
      <w:proofErr w:type="spellEnd"/>
      <w:r w:rsidRPr="00282738">
        <w:t>保存并退出</w:t>
      </w:r>
      <w:r w:rsidRPr="00282738">
        <w:t>vim</w:t>
      </w:r>
      <w:r w:rsidRPr="00282738">
        <w:t>编辑器。</w:t>
      </w:r>
    </w:p>
    <w:p w14:paraId="30A1AC93" w14:textId="651ADD96" w:rsidR="00D90663" w:rsidRDefault="00D90663" w:rsidP="00D90663">
      <w:pPr>
        <w:pStyle w:val="30"/>
      </w:pPr>
      <w:r>
        <w:t>运行</w:t>
      </w:r>
      <w:r>
        <w:t>Python</w:t>
      </w:r>
      <w:r>
        <w:t>脚本</w:t>
      </w:r>
    </w:p>
    <w:p w14:paraId="7E5129DF" w14:textId="2BC35703" w:rsidR="00B039AA" w:rsidRDefault="00B039AA" w:rsidP="00B039AA">
      <w:pPr>
        <w:pStyle w:val="1e"/>
      </w:pPr>
      <w:r>
        <w:rPr>
          <w:rFonts w:hint="eastAsia"/>
        </w:rPr>
        <w:t>使用</w:t>
      </w:r>
      <w:proofErr w:type="spellStart"/>
      <w:r>
        <w:rPr>
          <w:rFonts w:hint="eastAsia"/>
        </w:rPr>
        <w:t>chmod</w:t>
      </w:r>
      <w:proofErr w:type="spellEnd"/>
      <w:r>
        <w:rPr>
          <w:rFonts w:hint="eastAsia"/>
        </w:rPr>
        <w:t>命令给脚本文件赋予执行权限。</w:t>
      </w:r>
    </w:p>
    <w:p w14:paraId="0A16918D" w14:textId="77777777" w:rsidR="00B039AA" w:rsidRPr="00B039AA" w:rsidRDefault="00B039AA" w:rsidP="00B039AA">
      <w:pPr>
        <w:pStyle w:val="affffc"/>
        <w:rPr>
          <w:rFonts w:ascii="Huawei Sans" w:hAnsi="Huawei Sans"/>
          <w:shd w:val="pct15" w:color="auto" w:fill="FFFFFF"/>
        </w:rPr>
      </w:pPr>
      <w:proofErr w:type="spellStart"/>
      <w:proofErr w:type="gramStart"/>
      <w:r w:rsidRPr="00B039AA">
        <w:rPr>
          <w:rFonts w:ascii="Huawei Sans" w:hAnsi="Huawei Sans"/>
          <w:shd w:val="pct15" w:color="auto" w:fill="FFFFFF"/>
        </w:rPr>
        <w:t>chmod</w:t>
      </w:r>
      <w:proofErr w:type="spellEnd"/>
      <w:proofErr w:type="gramEnd"/>
      <w:r w:rsidRPr="00B039AA">
        <w:rPr>
          <w:rFonts w:ascii="Huawei Sans" w:hAnsi="Huawei Sans"/>
          <w:shd w:val="pct15" w:color="auto" w:fill="FFFFFF"/>
        </w:rPr>
        <w:t xml:space="preserve"> +x playercount.py</w:t>
      </w:r>
    </w:p>
    <w:p w14:paraId="7FEDE587" w14:textId="778BA53E" w:rsidR="00B039AA" w:rsidRPr="00B039AA" w:rsidRDefault="00B039AA" w:rsidP="00B039AA">
      <w:pPr>
        <w:pStyle w:val="affffc"/>
        <w:rPr>
          <w:rFonts w:ascii="Huawei Sans" w:hAnsi="Huawei Sans"/>
          <w:shd w:val="pct15" w:color="auto" w:fill="FFFFFF"/>
        </w:rPr>
      </w:pPr>
      <w:proofErr w:type="spellStart"/>
      <w:proofErr w:type="gramStart"/>
      <w:r w:rsidRPr="00B039AA">
        <w:rPr>
          <w:rFonts w:ascii="Huawei Sans" w:hAnsi="Huawei Sans"/>
          <w:shd w:val="pct15" w:color="auto" w:fill="FFFFFF"/>
        </w:rPr>
        <w:t>ll</w:t>
      </w:r>
      <w:proofErr w:type="spellEnd"/>
      <w:proofErr w:type="gramEnd"/>
    </w:p>
    <w:p w14:paraId="648B6B45" w14:textId="1539D92B" w:rsidR="00B039AA" w:rsidRDefault="00B039AA" w:rsidP="00B039AA">
      <w:pPr>
        <w:pStyle w:val="1e"/>
      </w:pPr>
      <w:r>
        <w:rPr>
          <w:noProof/>
        </w:rPr>
        <w:lastRenderedPageBreak/>
        <w:drawing>
          <wp:inline distT="0" distB="0" distL="0" distR="0" wp14:anchorId="674D0DBA" wp14:editId="75F053A2">
            <wp:extent cx="5400000" cy="525600"/>
            <wp:effectExtent l="0" t="0" r="0" b="825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00" cy="525600"/>
                    </a:xfrm>
                    <a:prstGeom prst="rect">
                      <a:avLst/>
                    </a:prstGeom>
                  </pic:spPr>
                </pic:pic>
              </a:graphicData>
            </a:graphic>
          </wp:inline>
        </w:drawing>
      </w:r>
    </w:p>
    <w:p w14:paraId="1FC56D28" w14:textId="1FC0DD8D" w:rsidR="00B039AA" w:rsidRDefault="00B039AA" w:rsidP="00B039AA">
      <w:pPr>
        <w:pStyle w:val="1e"/>
      </w:pPr>
      <w:r>
        <w:t>使用</w:t>
      </w:r>
      <w:r>
        <w:t>spark-submit</w:t>
      </w:r>
      <w:r>
        <w:t>执行脚本</w:t>
      </w:r>
      <w:r>
        <w:rPr>
          <w:rFonts w:hint="eastAsia"/>
        </w:rPr>
        <w:t>。</w:t>
      </w:r>
    </w:p>
    <w:p w14:paraId="062B2705" w14:textId="269E7707" w:rsidR="00B039AA" w:rsidRPr="00BB243C" w:rsidRDefault="00BB243C" w:rsidP="00BB243C">
      <w:pPr>
        <w:pStyle w:val="affffc"/>
        <w:rPr>
          <w:rFonts w:ascii="Huawei Sans" w:hAnsi="Huawei Sans"/>
          <w:shd w:val="pct15" w:color="auto" w:fill="FFFFFF"/>
        </w:rPr>
      </w:pPr>
      <w:proofErr w:type="gramStart"/>
      <w:r w:rsidRPr="00BB243C">
        <w:rPr>
          <w:rFonts w:ascii="Huawei Sans" w:hAnsi="Huawei Sans"/>
          <w:shd w:val="pct15" w:color="auto" w:fill="FFFFFF"/>
        </w:rPr>
        <w:t>spark-</w:t>
      </w:r>
      <w:proofErr w:type="gramEnd"/>
      <w:r w:rsidRPr="00BB243C">
        <w:rPr>
          <w:rFonts w:ascii="Huawei Sans" w:hAnsi="Huawei Sans"/>
          <w:shd w:val="pct15" w:color="auto" w:fill="FFFFFF"/>
        </w:rPr>
        <w:t>submit playercount.py</w:t>
      </w:r>
    </w:p>
    <w:p w14:paraId="28491EB0" w14:textId="69BE5B31" w:rsidR="00BB243C" w:rsidRDefault="00BB243C" w:rsidP="00B039AA">
      <w:pPr>
        <w:pStyle w:val="1e"/>
      </w:pPr>
      <w:r w:rsidRPr="00597B26">
        <w:rPr>
          <w:noProof/>
        </w:rPr>
        <mc:AlternateContent>
          <mc:Choice Requires="wps">
            <w:drawing>
              <wp:anchor distT="0" distB="0" distL="114300" distR="114300" simplePos="0" relativeHeight="251758592" behindDoc="0" locked="0" layoutInCell="1" allowOverlap="1" wp14:anchorId="46BD5DD8" wp14:editId="537E073A">
                <wp:simplePos x="0" y="0"/>
                <wp:positionH relativeFrom="margin">
                  <wp:posOffset>637655</wp:posOffset>
                </wp:positionH>
                <wp:positionV relativeFrom="paragraph">
                  <wp:posOffset>708718</wp:posOffset>
                </wp:positionV>
                <wp:extent cx="872836" cy="1482436"/>
                <wp:effectExtent l="19050" t="19050" r="22860" b="22860"/>
                <wp:wrapNone/>
                <wp:docPr id="253" name="矩形 253"/>
                <wp:cNvGraphicFramePr/>
                <a:graphic xmlns:a="http://schemas.openxmlformats.org/drawingml/2006/main">
                  <a:graphicData uri="http://schemas.microsoft.com/office/word/2010/wordprocessingShape">
                    <wps:wsp>
                      <wps:cNvSpPr/>
                      <wps:spPr>
                        <a:xfrm>
                          <a:off x="0" y="0"/>
                          <a:ext cx="872836" cy="148243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CA1A3" id="矩形 253" o:spid="_x0000_s1026" style="position:absolute;left:0;text-align:left;margin-left:50.2pt;margin-top:55.8pt;width:68.75pt;height:116.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" filled="f" strokecolor="#c7000b" strokeweight="2.25pt">
                <w10:wrap anchorx="margin"/>
              </v:rect>
            </w:pict>
          </mc:Fallback>
        </mc:AlternateContent>
      </w:r>
      <w:r>
        <w:rPr>
          <w:noProof/>
        </w:rPr>
        <w:drawing>
          <wp:inline distT="0" distB="0" distL="0" distR="0" wp14:anchorId="383C34F7" wp14:editId="7E2D8683">
            <wp:extent cx="5400000" cy="2300400"/>
            <wp:effectExtent l="0" t="0" r="0" b="508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00" cy="2300400"/>
                    </a:xfrm>
                    <a:prstGeom prst="rect">
                      <a:avLst/>
                    </a:prstGeom>
                  </pic:spPr>
                </pic:pic>
              </a:graphicData>
            </a:graphic>
          </wp:inline>
        </w:drawing>
      </w:r>
    </w:p>
    <w:p w14:paraId="24E82B7E" w14:textId="13912885" w:rsidR="00BB243C" w:rsidRDefault="00BB243C" w:rsidP="00B039AA">
      <w:pPr>
        <w:pStyle w:val="1e"/>
      </w:pPr>
      <w:r>
        <w:t>得到计算结果</w:t>
      </w:r>
      <w:r>
        <w:rPr>
          <w:rFonts w:hint="eastAsia"/>
        </w:rPr>
        <w:t>。</w:t>
      </w:r>
    </w:p>
    <w:p w14:paraId="4DD2B34D" w14:textId="36FCB80D" w:rsidR="009D7C4C" w:rsidRPr="000F1E7E" w:rsidRDefault="009D7C4C" w:rsidP="00B039AA">
      <w:pPr>
        <w:pStyle w:val="1e"/>
        <w:rPr>
          <w:rFonts w:hint="eastAsia"/>
        </w:rPr>
      </w:pPr>
      <w:r>
        <w:t>说明</w:t>
      </w:r>
      <w:r>
        <w:rPr>
          <w:rFonts w:hint="eastAsia"/>
        </w:rPr>
        <w:t>：</w:t>
      </w:r>
      <w:r w:rsidRPr="009D7C4C">
        <w:rPr>
          <w:rFonts w:hint="eastAsia"/>
        </w:rPr>
        <w:t>从</w:t>
      </w:r>
      <w:r w:rsidRPr="009D7C4C">
        <w:t>Spark1.0.0</w:t>
      </w:r>
      <w:r w:rsidRPr="009D7C4C">
        <w:t>开始，</w:t>
      </w:r>
      <w:r w:rsidRPr="009D7C4C">
        <w:t>Spark</w:t>
      </w:r>
      <w:r w:rsidRPr="009D7C4C">
        <w:t>提供了一个应用程序部署工具</w:t>
      </w:r>
      <w:r w:rsidRPr="009D7C4C">
        <w:t>spark-submit</w:t>
      </w:r>
      <w:r w:rsidRPr="009D7C4C">
        <w:rPr>
          <w:rFonts w:hint="eastAsia"/>
        </w:rPr>
        <w:t>（</w:t>
      </w:r>
      <w:r w:rsidRPr="009D7C4C">
        <w:t>它在</w:t>
      </w:r>
      <w:r w:rsidRPr="009D7C4C">
        <w:t>Spark</w:t>
      </w:r>
      <w:r w:rsidRPr="009D7C4C">
        <w:t>的</w:t>
      </w:r>
      <w:r w:rsidRPr="009D7C4C">
        <w:t>bin</w:t>
      </w:r>
      <w:r w:rsidRPr="009D7C4C">
        <w:t>目录中），可以完成</w:t>
      </w:r>
      <w:r w:rsidRPr="009D7C4C">
        <w:t>Spark</w:t>
      </w:r>
      <w:r w:rsidRPr="009D7C4C">
        <w:t>应用程序在</w:t>
      </w:r>
      <w:r w:rsidRPr="009D7C4C">
        <w:t>local</w:t>
      </w:r>
      <w:r w:rsidRPr="009D7C4C">
        <w:t>、</w:t>
      </w:r>
      <w:r w:rsidRPr="009D7C4C">
        <w:t>Standalone</w:t>
      </w:r>
      <w:r w:rsidRPr="009D7C4C">
        <w:t>、</w:t>
      </w:r>
      <w:r w:rsidRPr="009D7C4C">
        <w:t>YARN</w:t>
      </w:r>
      <w:r w:rsidRPr="009D7C4C">
        <w:t>、</w:t>
      </w:r>
      <w:proofErr w:type="spellStart"/>
      <w:r w:rsidRPr="009D7C4C">
        <w:t>Mesos</w:t>
      </w:r>
      <w:proofErr w:type="spellEnd"/>
      <w:r w:rsidRPr="009D7C4C">
        <w:t>上的快捷部署</w:t>
      </w:r>
      <w:r>
        <w:rPr>
          <w:rFonts w:hint="eastAsia"/>
        </w:rPr>
        <w:t>。</w:t>
      </w:r>
      <w:bookmarkStart w:id="84" w:name="_GoBack"/>
      <w:bookmarkEnd w:id="84"/>
    </w:p>
    <w:p w14:paraId="2441D860" w14:textId="4C0BCF0F" w:rsidR="00FD6C87" w:rsidRPr="00FD6C87" w:rsidRDefault="003B380D" w:rsidP="00FD6C87">
      <w:pPr>
        <w:topLinePunct w:val="0"/>
        <w:adjustRightInd/>
        <w:snapToGrid/>
        <w:spacing w:before="0" w:after="0" w:line="240" w:lineRule="auto"/>
        <w:ind w:left="0"/>
        <w:rPr>
          <w:rFonts w:ascii="Huawei Sans" w:eastAsia="方正兰亭黑简体" w:hAnsi="Huawei Sans"/>
          <w:sz w:val="21"/>
        </w:rPr>
      </w:pPr>
      <w:r w:rsidRPr="00597B26">
        <w:rPr>
          <w:rFonts w:ascii="Huawei Sans" w:eastAsia="方正兰亭黑简体" w:hAnsi="Huawei Sans"/>
          <w:sz w:val="21"/>
        </w:rPr>
        <w:br w:type="page"/>
      </w:r>
      <w:bookmarkStart w:id="85" w:name="_Toc53053240"/>
      <w:bookmarkEnd w:id="76"/>
    </w:p>
    <w:p w14:paraId="213BC0C3" w14:textId="613E63B6" w:rsidR="00FD6C87" w:rsidRPr="00FD6C87" w:rsidRDefault="00FD6C87" w:rsidP="00FD6C87">
      <w:pPr>
        <w:pStyle w:val="1"/>
      </w:pPr>
      <w:bookmarkStart w:id="86" w:name="_Toc63611145"/>
      <w:r>
        <w:lastRenderedPageBreak/>
        <w:t>附录</w:t>
      </w:r>
      <w:r>
        <w:rPr>
          <w:rFonts w:hint="eastAsia"/>
        </w:rPr>
        <w:t xml:space="preserve"> Linux</w:t>
      </w:r>
      <w:r>
        <w:rPr>
          <w:rFonts w:hint="eastAsia"/>
        </w:rPr>
        <w:t>常用命令</w:t>
      </w:r>
      <w:bookmarkEnd w:id="86"/>
    </w:p>
    <w:p w14:paraId="79113AB7" w14:textId="77777777" w:rsidR="003B380D" w:rsidRPr="00597B26" w:rsidRDefault="003B380D" w:rsidP="003B380D">
      <w:pPr>
        <w:pStyle w:val="2"/>
        <w:numPr>
          <w:ilvl w:val="1"/>
          <w:numId w:val="7"/>
        </w:numPr>
      </w:pPr>
      <w:bookmarkStart w:id="87" w:name="_Toc63611146"/>
      <w:r w:rsidRPr="00597B26">
        <w:t>ls</w:t>
      </w:r>
      <w:r w:rsidRPr="00597B26">
        <w:t>命令</w:t>
      </w:r>
      <w:bookmarkEnd w:id="85"/>
      <w:bookmarkEnd w:id="87"/>
    </w:p>
    <w:p w14:paraId="250677B7" w14:textId="77777777" w:rsidR="003B380D" w:rsidRPr="00597B26" w:rsidRDefault="003B380D" w:rsidP="003B380D">
      <w:pPr>
        <w:pStyle w:val="1e"/>
      </w:pPr>
      <w:proofErr w:type="spellStart"/>
      <w:r w:rsidRPr="00597B26">
        <w:t>ls</w:t>
      </w:r>
      <w:proofErr w:type="spellEnd"/>
      <w:r w:rsidRPr="00597B26">
        <w:t xml:space="preserve"> </w:t>
      </w:r>
      <w:r w:rsidRPr="00597B26">
        <w:t>命令不仅可以查看</w:t>
      </w:r>
      <w:r w:rsidRPr="00597B26">
        <w:t xml:space="preserve"> </w:t>
      </w:r>
      <w:proofErr w:type="spellStart"/>
      <w:r w:rsidRPr="00597B26">
        <w:t>linux</w:t>
      </w:r>
      <w:proofErr w:type="spellEnd"/>
      <w:r w:rsidRPr="00597B26">
        <w:t xml:space="preserve"> </w:t>
      </w:r>
      <w:r w:rsidRPr="00597B26">
        <w:t>文件夹包含的文件而且可以查看文件权限</w:t>
      </w:r>
      <w:r w:rsidRPr="00597B26">
        <w:t>(</w:t>
      </w:r>
      <w:r w:rsidRPr="00597B26">
        <w:t>包括目录、文件夹、文件权限</w:t>
      </w:r>
      <w:r w:rsidRPr="00597B26">
        <w:t>)</w:t>
      </w:r>
      <w:r w:rsidRPr="00597B26">
        <w:t>查看目录信息等等。</w:t>
      </w:r>
    </w:p>
    <w:p w14:paraId="042B7D6D" w14:textId="77777777" w:rsidR="003B380D" w:rsidRPr="00597B26" w:rsidRDefault="003B380D" w:rsidP="003B380D">
      <w:pPr>
        <w:pStyle w:val="1e"/>
      </w:pPr>
      <w:r w:rsidRPr="00597B26">
        <w:rPr>
          <w:rFonts w:hint="eastAsia"/>
        </w:rPr>
        <w:t>命令格式：</w:t>
      </w:r>
      <w:proofErr w:type="spellStart"/>
      <w:r w:rsidRPr="00597B26">
        <w:t>ls</w:t>
      </w:r>
      <w:proofErr w:type="spellEnd"/>
      <w:r w:rsidRPr="00597B26">
        <w:t xml:space="preserve"> [</w:t>
      </w:r>
      <w:r w:rsidRPr="00597B26">
        <w:t>选项</w:t>
      </w:r>
      <w:r w:rsidRPr="00597B26">
        <w:t>][</w:t>
      </w:r>
      <w:r w:rsidRPr="00597B26">
        <w:t>目录名</w:t>
      </w:r>
      <w:r w:rsidRPr="00597B26">
        <w:t>]</w:t>
      </w:r>
    </w:p>
    <w:p w14:paraId="13777F30" w14:textId="77777777" w:rsidR="003B380D" w:rsidRPr="00597B26" w:rsidRDefault="003B380D" w:rsidP="003B380D">
      <w:pPr>
        <w:pStyle w:val="1e"/>
      </w:pPr>
      <w:r w:rsidRPr="00597B26">
        <w:rPr>
          <w:rFonts w:hint="eastAsia"/>
        </w:rPr>
        <w:t>常用参数</w:t>
      </w:r>
    </w:p>
    <w:p w14:paraId="6A571DF1" w14:textId="77777777" w:rsidR="003B380D" w:rsidRPr="00597B26" w:rsidRDefault="003B380D" w:rsidP="003B380D">
      <w:pPr>
        <w:pStyle w:val="1e"/>
      </w:pPr>
      <w:r w:rsidRPr="00597B26">
        <w:t xml:space="preserve">-l </w:t>
      </w:r>
      <w:r w:rsidRPr="00597B26">
        <w:t>：列出长数据串，包含文件的属性与权限数据等</w:t>
      </w:r>
    </w:p>
    <w:p w14:paraId="2B2487A9" w14:textId="77777777" w:rsidR="003B380D" w:rsidRPr="00597B26" w:rsidRDefault="003B380D" w:rsidP="003B380D">
      <w:pPr>
        <w:pStyle w:val="1e"/>
      </w:pPr>
      <w:r w:rsidRPr="00597B26">
        <w:t xml:space="preserve">-a </w:t>
      </w:r>
      <w:r w:rsidRPr="00597B26">
        <w:t>：列出全部的文件，连同隐藏文件（开头为</w:t>
      </w:r>
      <w:r w:rsidRPr="00597B26">
        <w:t>.</w:t>
      </w:r>
      <w:r w:rsidRPr="00597B26">
        <w:t>的文件）一起列出来（常用）</w:t>
      </w:r>
    </w:p>
    <w:p w14:paraId="33752175" w14:textId="77777777" w:rsidR="003B380D" w:rsidRPr="00597B26" w:rsidRDefault="003B380D" w:rsidP="003B380D">
      <w:pPr>
        <w:pStyle w:val="1e"/>
      </w:pPr>
      <w:r w:rsidRPr="00597B26">
        <w:t xml:space="preserve">-d </w:t>
      </w:r>
      <w:r w:rsidRPr="00597B26">
        <w:t>：仅列出目录本身，而不是列出目录的文件数据</w:t>
      </w:r>
    </w:p>
    <w:p w14:paraId="2F914EC9" w14:textId="77777777" w:rsidR="003B380D" w:rsidRPr="00597B26" w:rsidRDefault="003B380D" w:rsidP="003B380D">
      <w:pPr>
        <w:pStyle w:val="1e"/>
      </w:pPr>
      <w:r w:rsidRPr="00597B26">
        <w:t xml:space="preserve">-h </w:t>
      </w:r>
      <w:r w:rsidRPr="00597B26">
        <w:t>：将文件容量以较易读的方式（</w:t>
      </w:r>
      <w:r w:rsidRPr="00597B26">
        <w:t>GB</w:t>
      </w:r>
      <w:r w:rsidRPr="00597B26">
        <w:t>，</w:t>
      </w:r>
      <w:r w:rsidRPr="00597B26">
        <w:t>kB</w:t>
      </w:r>
      <w:r w:rsidRPr="00597B26">
        <w:t>等）列出来</w:t>
      </w:r>
    </w:p>
    <w:p w14:paraId="74884138" w14:textId="77777777" w:rsidR="003B380D" w:rsidRPr="00597B26" w:rsidRDefault="003B380D" w:rsidP="003B380D">
      <w:pPr>
        <w:pStyle w:val="1e"/>
      </w:pPr>
      <w:r w:rsidRPr="00597B26">
        <w:t xml:space="preserve">-R </w:t>
      </w:r>
      <w:r w:rsidRPr="00597B26">
        <w:t>：连同子目录的内容一起列出（递归列出），等于该目录下的所有文件都会显示出来</w:t>
      </w:r>
    </w:p>
    <w:p w14:paraId="2A3AF722" w14:textId="77777777" w:rsidR="003B380D" w:rsidRPr="00597B26" w:rsidRDefault="003B380D" w:rsidP="003B380D">
      <w:pPr>
        <w:pStyle w:val="2"/>
        <w:numPr>
          <w:ilvl w:val="1"/>
          <w:numId w:val="7"/>
        </w:numPr>
      </w:pPr>
      <w:bookmarkStart w:id="88" w:name="_Toc53053241"/>
      <w:bookmarkStart w:id="89" w:name="_Toc63611147"/>
      <w:r w:rsidRPr="00597B26">
        <w:t>cd</w:t>
      </w:r>
      <w:r w:rsidRPr="00597B26">
        <w:t>命令</w:t>
      </w:r>
      <w:bookmarkEnd w:id="88"/>
      <w:bookmarkEnd w:id="89"/>
    </w:p>
    <w:p w14:paraId="33279B82" w14:textId="77777777" w:rsidR="003B380D" w:rsidRPr="00597B26" w:rsidRDefault="003B380D" w:rsidP="003B380D">
      <w:pPr>
        <w:pStyle w:val="1e"/>
      </w:pPr>
      <w:r w:rsidRPr="00597B26">
        <w:rPr>
          <w:rFonts w:hint="eastAsia"/>
        </w:rPr>
        <w:t>最基本的命令语句，其他的命令语句要进行操作，都是建立在使用</w:t>
      </w:r>
      <w:r w:rsidRPr="00597B26">
        <w:t xml:space="preserve"> cd </w:t>
      </w:r>
      <w:r w:rsidRPr="00597B26">
        <w:t>命令上的。用于切换当前目录至</w:t>
      </w:r>
      <w:proofErr w:type="spellStart"/>
      <w:r w:rsidRPr="00597B26">
        <w:t>dirName</w:t>
      </w:r>
      <w:proofErr w:type="spellEnd"/>
      <w:r w:rsidRPr="00597B26">
        <w:t>。</w:t>
      </w:r>
    </w:p>
    <w:p w14:paraId="1185A0FF" w14:textId="77777777" w:rsidR="003B380D" w:rsidRPr="00597B26" w:rsidRDefault="003B380D" w:rsidP="003B380D">
      <w:pPr>
        <w:pStyle w:val="1e"/>
      </w:pPr>
      <w:r w:rsidRPr="00597B26">
        <w:rPr>
          <w:rFonts w:hint="eastAsia"/>
        </w:rPr>
        <w:t>命令格式：</w:t>
      </w:r>
      <w:r w:rsidRPr="00597B26">
        <w:t>cd [</w:t>
      </w:r>
      <w:r w:rsidRPr="00597B26">
        <w:t>目录名</w:t>
      </w:r>
      <w:r w:rsidRPr="00597B26">
        <w:t>]</w:t>
      </w:r>
    </w:p>
    <w:p w14:paraId="4E7E1726" w14:textId="77777777" w:rsidR="003B380D" w:rsidRPr="00597B26" w:rsidRDefault="003B380D" w:rsidP="003B380D">
      <w:pPr>
        <w:pStyle w:val="2"/>
        <w:numPr>
          <w:ilvl w:val="1"/>
          <w:numId w:val="7"/>
        </w:numPr>
      </w:pPr>
      <w:bookmarkStart w:id="90" w:name="_Toc53053242"/>
      <w:bookmarkStart w:id="91" w:name="_Toc63611148"/>
      <w:r w:rsidRPr="00597B26">
        <w:t>pwd</w:t>
      </w:r>
      <w:r w:rsidRPr="00597B26">
        <w:t>命令</w:t>
      </w:r>
      <w:bookmarkEnd w:id="90"/>
      <w:bookmarkEnd w:id="91"/>
    </w:p>
    <w:p w14:paraId="564AF5B4" w14:textId="77777777" w:rsidR="003B380D" w:rsidRPr="00597B26" w:rsidRDefault="003B380D" w:rsidP="003B380D">
      <w:pPr>
        <w:pStyle w:val="1e"/>
      </w:pPr>
      <w:r w:rsidRPr="00597B26">
        <w:rPr>
          <w:rFonts w:hint="eastAsia"/>
        </w:rPr>
        <w:t>查看</w:t>
      </w:r>
      <w:r w:rsidRPr="00597B26">
        <w:t>"</w:t>
      </w:r>
      <w:r w:rsidRPr="00597B26">
        <w:t>当前工作目录</w:t>
      </w:r>
      <w:r w:rsidRPr="00597B26">
        <w:t>"</w:t>
      </w:r>
      <w:r w:rsidRPr="00597B26">
        <w:t>的完整路径。</w:t>
      </w:r>
    </w:p>
    <w:p w14:paraId="14C0DF9F" w14:textId="77777777" w:rsidR="003B380D" w:rsidRPr="00597B26" w:rsidRDefault="003B380D" w:rsidP="003B380D">
      <w:pPr>
        <w:pStyle w:val="1e"/>
      </w:pPr>
      <w:r w:rsidRPr="00597B26">
        <w:rPr>
          <w:rFonts w:hint="eastAsia"/>
        </w:rPr>
        <w:t>命令格式：</w:t>
      </w:r>
      <w:proofErr w:type="spellStart"/>
      <w:r w:rsidRPr="00597B26">
        <w:t>pwd</w:t>
      </w:r>
      <w:proofErr w:type="spellEnd"/>
      <w:r w:rsidRPr="00597B26">
        <w:t xml:space="preserve"> [</w:t>
      </w:r>
      <w:r w:rsidRPr="00597B26">
        <w:t>选项</w:t>
      </w:r>
      <w:r w:rsidRPr="00597B26">
        <w:t>]</w:t>
      </w:r>
    </w:p>
    <w:p w14:paraId="464F9973" w14:textId="77777777" w:rsidR="003B380D" w:rsidRPr="00597B26" w:rsidRDefault="003B380D" w:rsidP="003B380D">
      <w:pPr>
        <w:pStyle w:val="1e"/>
      </w:pPr>
      <w:r w:rsidRPr="00597B26">
        <w:rPr>
          <w:rFonts w:hint="eastAsia"/>
        </w:rPr>
        <w:t>常用参数：</w:t>
      </w:r>
    </w:p>
    <w:p w14:paraId="76BE9D93" w14:textId="77777777" w:rsidR="003B380D" w:rsidRPr="00597B26" w:rsidRDefault="003B380D" w:rsidP="003B380D">
      <w:pPr>
        <w:pStyle w:val="1e"/>
      </w:pPr>
      <w:r w:rsidRPr="00597B26">
        <w:t>-P :</w:t>
      </w:r>
      <w:r w:rsidRPr="00597B26">
        <w:t>显示实际物理路径，而非使用连接（</w:t>
      </w:r>
      <w:r w:rsidRPr="00597B26">
        <w:t>link</w:t>
      </w:r>
      <w:r w:rsidRPr="00597B26">
        <w:t>）路径</w:t>
      </w:r>
    </w:p>
    <w:p w14:paraId="09B01794" w14:textId="77777777" w:rsidR="003B380D" w:rsidRPr="00597B26" w:rsidRDefault="003B380D" w:rsidP="003B380D">
      <w:pPr>
        <w:pStyle w:val="1e"/>
      </w:pPr>
      <w:r w:rsidRPr="00597B26">
        <w:t>-L :</w:t>
      </w:r>
      <w:r w:rsidRPr="00597B26">
        <w:t>当目录为连接路径时，显示连接路径</w:t>
      </w:r>
    </w:p>
    <w:p w14:paraId="43852FF4" w14:textId="77777777" w:rsidR="003B380D" w:rsidRPr="00597B26" w:rsidRDefault="003B380D" w:rsidP="003B380D">
      <w:pPr>
        <w:pStyle w:val="2"/>
        <w:numPr>
          <w:ilvl w:val="1"/>
          <w:numId w:val="7"/>
        </w:numPr>
      </w:pPr>
      <w:bookmarkStart w:id="92" w:name="_Toc53053243"/>
      <w:bookmarkStart w:id="93" w:name="_Toc63611149"/>
      <w:r w:rsidRPr="00597B26">
        <w:lastRenderedPageBreak/>
        <w:t>mkdir</w:t>
      </w:r>
      <w:r w:rsidRPr="00597B26">
        <w:t>命令</w:t>
      </w:r>
      <w:bookmarkEnd w:id="92"/>
      <w:bookmarkEnd w:id="93"/>
    </w:p>
    <w:p w14:paraId="678D7D67" w14:textId="77777777" w:rsidR="003B380D" w:rsidRPr="00597B26" w:rsidRDefault="003B380D" w:rsidP="003B380D">
      <w:pPr>
        <w:pStyle w:val="1e"/>
      </w:pPr>
      <w:r w:rsidRPr="00597B26">
        <w:rPr>
          <w:rFonts w:hint="eastAsia"/>
        </w:rPr>
        <w:t>用来创建指定的名称的目录，要求创建目录的用户在当前目录中具有写权限，并且指定的目录名不能是当前目录中已有的目录。</w:t>
      </w:r>
    </w:p>
    <w:p w14:paraId="3A10C97C" w14:textId="77777777" w:rsidR="003B380D" w:rsidRPr="00597B26" w:rsidRDefault="003B380D" w:rsidP="003B380D">
      <w:pPr>
        <w:pStyle w:val="1e"/>
      </w:pPr>
      <w:r w:rsidRPr="00597B26">
        <w:rPr>
          <w:rFonts w:hint="eastAsia"/>
        </w:rPr>
        <w:t>命令格式：</w:t>
      </w:r>
      <w:proofErr w:type="spellStart"/>
      <w:r w:rsidRPr="00597B26">
        <w:t>mkdir</w:t>
      </w:r>
      <w:proofErr w:type="spellEnd"/>
      <w:r w:rsidRPr="00597B26">
        <w:t xml:space="preserve"> [</w:t>
      </w:r>
      <w:r w:rsidRPr="00597B26">
        <w:t>选项</w:t>
      </w:r>
      <w:r w:rsidRPr="00597B26">
        <w:t xml:space="preserve">] </w:t>
      </w:r>
      <w:r w:rsidRPr="00597B26">
        <w:t>目录</w:t>
      </w:r>
    </w:p>
    <w:p w14:paraId="310E778F" w14:textId="77777777" w:rsidR="003B380D" w:rsidRPr="00597B26" w:rsidRDefault="003B380D" w:rsidP="003B380D">
      <w:pPr>
        <w:pStyle w:val="1e"/>
      </w:pPr>
      <w:r w:rsidRPr="00597B26">
        <w:rPr>
          <w:rFonts w:hint="eastAsia"/>
        </w:rPr>
        <w:t>常用参数</w:t>
      </w:r>
    </w:p>
    <w:p w14:paraId="130D76CE" w14:textId="77777777" w:rsidR="003B380D" w:rsidRPr="00597B26" w:rsidRDefault="003B380D" w:rsidP="003B380D">
      <w:pPr>
        <w:pStyle w:val="1e"/>
      </w:pPr>
      <w:r w:rsidRPr="00597B26">
        <w:t>-m, --mode=</w:t>
      </w:r>
      <w:r w:rsidRPr="00597B26">
        <w:t>模式，设定权限</w:t>
      </w:r>
      <w:r w:rsidRPr="00597B26">
        <w:t>&lt;</w:t>
      </w:r>
      <w:r w:rsidRPr="00597B26">
        <w:t>模式</w:t>
      </w:r>
      <w:r w:rsidRPr="00597B26">
        <w:t>&gt; (</w:t>
      </w:r>
      <w:r w:rsidRPr="00597B26">
        <w:t>类似</w:t>
      </w:r>
      <w:r w:rsidRPr="00597B26">
        <w:t xml:space="preserve"> </w:t>
      </w:r>
      <w:proofErr w:type="spellStart"/>
      <w:r w:rsidRPr="00597B26">
        <w:t>chmod</w:t>
      </w:r>
      <w:proofErr w:type="spellEnd"/>
      <w:r w:rsidRPr="00597B26">
        <w:t>)</w:t>
      </w:r>
      <w:r w:rsidRPr="00597B26">
        <w:t>，而不是</w:t>
      </w:r>
      <w:r w:rsidRPr="00597B26">
        <w:t xml:space="preserve"> </w:t>
      </w:r>
      <w:proofErr w:type="spellStart"/>
      <w:r w:rsidRPr="00597B26">
        <w:t>rwxrwxrwx</w:t>
      </w:r>
      <w:proofErr w:type="spellEnd"/>
      <w:r w:rsidRPr="00597B26">
        <w:t xml:space="preserve"> </w:t>
      </w:r>
      <w:r w:rsidRPr="00597B26">
        <w:t>减</w:t>
      </w:r>
      <w:r w:rsidRPr="00597B26">
        <w:t xml:space="preserve"> </w:t>
      </w:r>
      <w:proofErr w:type="spellStart"/>
      <w:r w:rsidRPr="00597B26">
        <w:t>umask</w:t>
      </w:r>
      <w:proofErr w:type="spellEnd"/>
    </w:p>
    <w:p w14:paraId="069365C0" w14:textId="77777777" w:rsidR="003B380D" w:rsidRPr="00597B26" w:rsidRDefault="003B380D" w:rsidP="003B380D">
      <w:pPr>
        <w:pStyle w:val="1e"/>
      </w:pPr>
      <w:r w:rsidRPr="00597B26">
        <w:t xml:space="preserve">-p, --parents </w:t>
      </w:r>
      <w:r w:rsidRPr="00597B26">
        <w:t>可以是一个路径名称。此时若路径中的某些目录尚不存在</w:t>
      </w:r>
      <w:r w:rsidRPr="00597B26">
        <w:t>,</w:t>
      </w:r>
      <w:r w:rsidRPr="00597B26">
        <w:t>加上此选项后</w:t>
      </w:r>
      <w:r w:rsidRPr="00597B26">
        <w:t>,</w:t>
      </w:r>
      <w:r w:rsidRPr="00597B26">
        <w:t>系统将自动建立好那些尚不存在的目录</w:t>
      </w:r>
      <w:r w:rsidRPr="00597B26">
        <w:t>,</w:t>
      </w:r>
      <w:r w:rsidRPr="00597B26">
        <w:t>即一次可以建立多个目录</w:t>
      </w:r>
      <w:r w:rsidRPr="00597B26">
        <w:t>;</w:t>
      </w:r>
    </w:p>
    <w:p w14:paraId="5FB330F8" w14:textId="77777777" w:rsidR="003B380D" w:rsidRPr="00597B26" w:rsidRDefault="003B380D" w:rsidP="003B380D">
      <w:pPr>
        <w:pStyle w:val="1e"/>
      </w:pPr>
      <w:r w:rsidRPr="00597B26">
        <w:t xml:space="preserve">-v, --verbose </w:t>
      </w:r>
      <w:r w:rsidRPr="00597B26">
        <w:t>每次创建新目录都显示信息</w:t>
      </w:r>
    </w:p>
    <w:p w14:paraId="786A791A" w14:textId="77777777" w:rsidR="003B380D" w:rsidRPr="00597B26" w:rsidRDefault="003B380D" w:rsidP="003B380D">
      <w:pPr>
        <w:pStyle w:val="1e"/>
      </w:pPr>
      <w:r w:rsidRPr="00597B26">
        <w:t xml:space="preserve">--help </w:t>
      </w:r>
      <w:r w:rsidRPr="00597B26">
        <w:t>显示</w:t>
      </w:r>
      <w:proofErr w:type="gramStart"/>
      <w:r w:rsidRPr="00597B26">
        <w:t>此帮助</w:t>
      </w:r>
      <w:proofErr w:type="gramEnd"/>
      <w:r w:rsidRPr="00597B26">
        <w:t>信息并退出</w:t>
      </w:r>
    </w:p>
    <w:p w14:paraId="27B4C093" w14:textId="77777777" w:rsidR="003B380D" w:rsidRPr="00597B26" w:rsidRDefault="003B380D" w:rsidP="003B380D">
      <w:pPr>
        <w:pStyle w:val="1e"/>
      </w:pPr>
      <w:r w:rsidRPr="00597B26">
        <w:t xml:space="preserve">--version </w:t>
      </w:r>
      <w:r w:rsidRPr="00597B26">
        <w:t>输出版本信息并退出</w:t>
      </w:r>
    </w:p>
    <w:p w14:paraId="5C4C910E" w14:textId="77777777" w:rsidR="003B380D" w:rsidRPr="00597B26" w:rsidRDefault="003B380D" w:rsidP="003B380D">
      <w:pPr>
        <w:pStyle w:val="2"/>
        <w:numPr>
          <w:ilvl w:val="1"/>
          <w:numId w:val="7"/>
        </w:numPr>
      </w:pPr>
      <w:bookmarkStart w:id="94" w:name="_Toc53053244"/>
      <w:bookmarkStart w:id="95" w:name="_Toc63611150"/>
      <w:r w:rsidRPr="00597B26">
        <w:t>rm</w:t>
      </w:r>
      <w:r w:rsidRPr="00597B26">
        <w:t>命令</w:t>
      </w:r>
      <w:bookmarkEnd w:id="94"/>
      <w:bookmarkEnd w:id="95"/>
    </w:p>
    <w:p w14:paraId="0065B522" w14:textId="77777777" w:rsidR="003B380D" w:rsidRPr="00597B26" w:rsidRDefault="003B380D" w:rsidP="003B380D">
      <w:pPr>
        <w:pStyle w:val="1e"/>
      </w:pPr>
      <w:r w:rsidRPr="00597B26">
        <w:rPr>
          <w:rFonts w:hint="eastAsia"/>
        </w:rPr>
        <w:t>删除一个目录中的一个或多个文件或目录，如果没有使用</w:t>
      </w:r>
      <w:r w:rsidRPr="00597B26">
        <w:t>- r</w:t>
      </w:r>
      <w:r w:rsidRPr="00597B26">
        <w:t>选项，则</w:t>
      </w:r>
      <w:proofErr w:type="spellStart"/>
      <w:r w:rsidRPr="00597B26">
        <w:t>rm</w:t>
      </w:r>
      <w:proofErr w:type="spellEnd"/>
      <w:r w:rsidRPr="00597B26">
        <w:t>不会删除目录。如果使用</w:t>
      </w:r>
      <w:r w:rsidRPr="00597B26">
        <w:t xml:space="preserve"> </w:t>
      </w:r>
      <w:proofErr w:type="spellStart"/>
      <w:r w:rsidRPr="00597B26">
        <w:t>rm</w:t>
      </w:r>
      <w:proofErr w:type="spellEnd"/>
      <w:r w:rsidRPr="00597B26">
        <w:t xml:space="preserve"> </w:t>
      </w:r>
      <w:r w:rsidRPr="00597B26">
        <w:t>来删除文件，</w:t>
      </w:r>
      <w:proofErr w:type="gramStart"/>
      <w:r w:rsidRPr="00597B26">
        <w:t>通常仍</w:t>
      </w:r>
      <w:proofErr w:type="gramEnd"/>
      <w:r w:rsidRPr="00597B26">
        <w:t>可以将该文件恢复原状。</w:t>
      </w:r>
    </w:p>
    <w:p w14:paraId="58E2942B" w14:textId="77777777" w:rsidR="003B380D" w:rsidRPr="00597B26" w:rsidRDefault="003B380D" w:rsidP="003B380D">
      <w:pPr>
        <w:pStyle w:val="1e"/>
      </w:pPr>
      <w:r w:rsidRPr="00597B26">
        <w:rPr>
          <w:rFonts w:hint="eastAsia"/>
        </w:rPr>
        <w:t>命令格式：</w:t>
      </w:r>
      <w:proofErr w:type="spellStart"/>
      <w:r w:rsidRPr="00597B26">
        <w:t>rm</w:t>
      </w:r>
      <w:proofErr w:type="spellEnd"/>
      <w:r w:rsidRPr="00597B26">
        <w:t xml:space="preserve"> [</w:t>
      </w:r>
      <w:r w:rsidRPr="00597B26">
        <w:t>选项</w:t>
      </w:r>
      <w:r w:rsidRPr="00597B26">
        <w:t xml:space="preserve">] </w:t>
      </w:r>
      <w:r w:rsidRPr="00597B26">
        <w:t>文件</w:t>
      </w:r>
    </w:p>
    <w:p w14:paraId="075B2605" w14:textId="77777777" w:rsidR="003B380D" w:rsidRPr="00597B26" w:rsidRDefault="003B380D" w:rsidP="003B380D">
      <w:pPr>
        <w:pStyle w:val="1e"/>
      </w:pPr>
      <w:r w:rsidRPr="00597B26">
        <w:rPr>
          <w:rFonts w:hint="eastAsia"/>
        </w:rPr>
        <w:t>常用参数</w:t>
      </w:r>
    </w:p>
    <w:p w14:paraId="4ECE3AFF" w14:textId="77777777" w:rsidR="003B380D" w:rsidRPr="00597B26" w:rsidRDefault="003B380D" w:rsidP="003B380D">
      <w:pPr>
        <w:pStyle w:val="1e"/>
      </w:pPr>
      <w:r w:rsidRPr="00597B26">
        <w:t xml:space="preserve">-f, --force </w:t>
      </w:r>
      <w:r w:rsidRPr="00597B26">
        <w:t>忽略不存在的文件，从不给出提示。</w:t>
      </w:r>
    </w:p>
    <w:p w14:paraId="58BA36C8" w14:textId="77777777" w:rsidR="003B380D" w:rsidRPr="00597B26" w:rsidRDefault="003B380D" w:rsidP="003B380D">
      <w:pPr>
        <w:pStyle w:val="1e"/>
      </w:pPr>
      <w:r w:rsidRPr="00597B26">
        <w:t>-</w:t>
      </w:r>
      <w:proofErr w:type="spellStart"/>
      <w:r w:rsidRPr="00597B26">
        <w:t>i</w:t>
      </w:r>
      <w:proofErr w:type="spellEnd"/>
      <w:r w:rsidRPr="00597B26">
        <w:t xml:space="preserve">, --interactive </w:t>
      </w:r>
      <w:r w:rsidRPr="00597B26">
        <w:t>进行交互式删除</w:t>
      </w:r>
    </w:p>
    <w:p w14:paraId="7AD470F1" w14:textId="77777777" w:rsidR="003B380D" w:rsidRPr="00597B26" w:rsidRDefault="003B380D" w:rsidP="003B380D">
      <w:pPr>
        <w:pStyle w:val="1e"/>
      </w:pPr>
      <w:r w:rsidRPr="00597B26">
        <w:t xml:space="preserve">-r, -R, --recursive </w:t>
      </w:r>
      <w:r w:rsidRPr="00597B26">
        <w:t>指示</w:t>
      </w:r>
      <w:proofErr w:type="spellStart"/>
      <w:r w:rsidRPr="00597B26">
        <w:t>rm</w:t>
      </w:r>
      <w:proofErr w:type="spellEnd"/>
      <w:r w:rsidRPr="00597B26">
        <w:t>将参数中列出的全部目录和子目录均递归地删除。</w:t>
      </w:r>
    </w:p>
    <w:p w14:paraId="42FDC908" w14:textId="77777777" w:rsidR="003B380D" w:rsidRPr="00597B26" w:rsidRDefault="003B380D" w:rsidP="003B380D">
      <w:pPr>
        <w:pStyle w:val="1e"/>
      </w:pPr>
      <w:r w:rsidRPr="00597B26">
        <w:t xml:space="preserve">-v, --verbose </w:t>
      </w:r>
      <w:r w:rsidRPr="00597B26">
        <w:t>详细显示进行的步骤</w:t>
      </w:r>
    </w:p>
    <w:p w14:paraId="1D161EEF" w14:textId="77777777" w:rsidR="003B380D" w:rsidRPr="00597B26" w:rsidRDefault="003B380D" w:rsidP="003B380D">
      <w:pPr>
        <w:pStyle w:val="1e"/>
      </w:pPr>
      <w:r w:rsidRPr="00597B26">
        <w:t xml:space="preserve">--help </w:t>
      </w:r>
      <w:r w:rsidRPr="00597B26">
        <w:t>显示</w:t>
      </w:r>
      <w:proofErr w:type="gramStart"/>
      <w:r w:rsidRPr="00597B26">
        <w:t>此帮助</w:t>
      </w:r>
      <w:proofErr w:type="gramEnd"/>
      <w:r w:rsidRPr="00597B26">
        <w:t>信息并退出</w:t>
      </w:r>
    </w:p>
    <w:p w14:paraId="74AD874B" w14:textId="77777777" w:rsidR="003B380D" w:rsidRPr="00597B26" w:rsidRDefault="003B380D" w:rsidP="003B380D">
      <w:pPr>
        <w:pStyle w:val="1e"/>
      </w:pPr>
      <w:r w:rsidRPr="00597B26">
        <w:t xml:space="preserve">--version </w:t>
      </w:r>
      <w:r w:rsidRPr="00597B26">
        <w:t>输出版本信息并退出</w:t>
      </w:r>
    </w:p>
    <w:p w14:paraId="402C4B99" w14:textId="77777777" w:rsidR="003B380D" w:rsidRPr="00597B26" w:rsidRDefault="003B380D" w:rsidP="003B380D">
      <w:pPr>
        <w:pStyle w:val="2"/>
        <w:numPr>
          <w:ilvl w:val="1"/>
          <w:numId w:val="7"/>
        </w:numPr>
      </w:pPr>
      <w:bookmarkStart w:id="96" w:name="_Toc53053245"/>
      <w:bookmarkStart w:id="97" w:name="_Toc63611151"/>
      <w:r w:rsidRPr="00597B26">
        <w:t>rmdir</w:t>
      </w:r>
      <w:r w:rsidRPr="00597B26">
        <w:t>命令</w:t>
      </w:r>
      <w:bookmarkEnd w:id="96"/>
      <w:bookmarkEnd w:id="97"/>
    </w:p>
    <w:p w14:paraId="7E5CF017" w14:textId="77777777" w:rsidR="003B380D" w:rsidRPr="00597B26" w:rsidRDefault="003B380D" w:rsidP="003B380D">
      <w:pPr>
        <w:pStyle w:val="1e"/>
      </w:pPr>
      <w:r w:rsidRPr="00597B26">
        <w:rPr>
          <w:rFonts w:hint="eastAsia"/>
        </w:rPr>
        <w:t>该命令从一个目录中删除一个或多个子目录项，删除某目录时也必须具有对父目录的写权限。</w:t>
      </w:r>
    </w:p>
    <w:p w14:paraId="4E739572" w14:textId="77777777" w:rsidR="003B380D" w:rsidRPr="00597B26" w:rsidRDefault="003B380D" w:rsidP="003B380D">
      <w:pPr>
        <w:pStyle w:val="1e"/>
      </w:pPr>
      <w:r w:rsidRPr="00597B26">
        <w:rPr>
          <w:rFonts w:hint="eastAsia"/>
        </w:rPr>
        <w:t>命令格式：</w:t>
      </w:r>
      <w:proofErr w:type="spellStart"/>
      <w:r w:rsidRPr="00597B26">
        <w:t>rmdir</w:t>
      </w:r>
      <w:proofErr w:type="spellEnd"/>
      <w:r w:rsidRPr="00597B26">
        <w:t xml:space="preserve"> [</w:t>
      </w:r>
      <w:r w:rsidRPr="00597B26">
        <w:t>选项</w:t>
      </w:r>
      <w:r w:rsidRPr="00597B26">
        <w:t xml:space="preserve">] </w:t>
      </w:r>
      <w:r w:rsidRPr="00597B26">
        <w:t>目录</w:t>
      </w:r>
    </w:p>
    <w:p w14:paraId="43391041" w14:textId="77777777" w:rsidR="003B380D" w:rsidRPr="00597B26" w:rsidRDefault="003B380D" w:rsidP="003B380D">
      <w:pPr>
        <w:pStyle w:val="1e"/>
      </w:pPr>
      <w:r w:rsidRPr="00597B26">
        <w:rPr>
          <w:rFonts w:hint="eastAsia"/>
        </w:rPr>
        <w:t>常用参数</w:t>
      </w:r>
    </w:p>
    <w:p w14:paraId="7F315F48" w14:textId="77777777" w:rsidR="003B380D" w:rsidRPr="00597B26" w:rsidRDefault="003B380D" w:rsidP="003B380D">
      <w:pPr>
        <w:pStyle w:val="1e"/>
      </w:pPr>
      <w:r w:rsidRPr="00597B26">
        <w:rPr>
          <w:rFonts w:hint="eastAsia"/>
        </w:rPr>
        <w:t>-</w:t>
      </w:r>
      <w:r w:rsidRPr="00597B26">
        <w:t xml:space="preserve">p </w:t>
      </w:r>
      <w:r w:rsidRPr="00597B26">
        <w:t>递归删除目录</w:t>
      </w:r>
      <w:proofErr w:type="spellStart"/>
      <w:r w:rsidRPr="00597B26">
        <w:t>dirname</w:t>
      </w:r>
      <w:proofErr w:type="spellEnd"/>
      <w:r w:rsidRPr="00597B26">
        <w:t>，当子目录删除后其父目录为空时，也一同被删除。如果整个路径被删除或者由于某种原因保留部分路径，则系统在标准输出上显示相应的信息。</w:t>
      </w:r>
    </w:p>
    <w:p w14:paraId="24214CE9" w14:textId="77777777" w:rsidR="003B380D" w:rsidRPr="00597B26" w:rsidRDefault="003B380D" w:rsidP="003B380D">
      <w:pPr>
        <w:pStyle w:val="1e"/>
      </w:pPr>
      <w:r w:rsidRPr="00597B26">
        <w:t xml:space="preserve">-v, --verbose </w:t>
      </w:r>
      <w:r w:rsidRPr="00597B26">
        <w:t>显示指令执行过程</w:t>
      </w:r>
    </w:p>
    <w:p w14:paraId="2C9054F2" w14:textId="77777777" w:rsidR="003B380D" w:rsidRPr="00597B26" w:rsidRDefault="003B380D" w:rsidP="003B380D">
      <w:pPr>
        <w:pStyle w:val="2"/>
        <w:numPr>
          <w:ilvl w:val="1"/>
          <w:numId w:val="7"/>
        </w:numPr>
      </w:pPr>
      <w:bookmarkStart w:id="98" w:name="_Toc53053246"/>
      <w:bookmarkStart w:id="99" w:name="_Toc63611152"/>
      <w:r w:rsidRPr="00597B26">
        <w:lastRenderedPageBreak/>
        <w:t>mv</w:t>
      </w:r>
      <w:r w:rsidRPr="00597B26">
        <w:t>命令</w:t>
      </w:r>
      <w:bookmarkEnd w:id="98"/>
      <w:bookmarkEnd w:id="99"/>
    </w:p>
    <w:p w14:paraId="38179AA3" w14:textId="77777777" w:rsidR="003B380D" w:rsidRPr="00597B26" w:rsidRDefault="003B380D" w:rsidP="003B380D">
      <w:pPr>
        <w:pStyle w:val="1e"/>
      </w:pPr>
      <w:r w:rsidRPr="00597B26">
        <w:rPr>
          <w:rFonts w:hint="eastAsia"/>
        </w:rPr>
        <w:t>可以用来移动文件或者将文件改名（</w:t>
      </w:r>
      <w:r w:rsidRPr="00597B26">
        <w:t>move (rename) files</w:t>
      </w:r>
      <w:r w:rsidRPr="00597B26">
        <w:t>）。当第二个参数类型是文件时，</w:t>
      </w:r>
      <w:r w:rsidRPr="00597B26">
        <w:t>mv</w:t>
      </w:r>
      <w:r w:rsidRPr="00597B26">
        <w:t>命令完成文件重命名。当第二个参数是已存在的目录名称时，源文件或目录参数可以有多个，</w:t>
      </w:r>
      <w:r w:rsidRPr="00597B26">
        <w:t>mv</w:t>
      </w:r>
      <w:r w:rsidRPr="00597B26">
        <w:t>命令将各参数指定的源文件均移至目标目录中。</w:t>
      </w:r>
    </w:p>
    <w:p w14:paraId="7C942711" w14:textId="77777777" w:rsidR="003B380D" w:rsidRPr="00597B26" w:rsidRDefault="003B380D" w:rsidP="003B380D">
      <w:pPr>
        <w:pStyle w:val="1e"/>
      </w:pPr>
      <w:r w:rsidRPr="00597B26">
        <w:rPr>
          <w:rFonts w:hint="eastAsia"/>
        </w:rPr>
        <w:t>命令格式：</w:t>
      </w:r>
      <w:r w:rsidRPr="00597B26">
        <w:t>mv [</w:t>
      </w:r>
      <w:r w:rsidRPr="00597B26">
        <w:t>选项</w:t>
      </w:r>
      <w:r w:rsidRPr="00597B26">
        <w:t xml:space="preserve">] </w:t>
      </w:r>
      <w:r w:rsidRPr="00597B26">
        <w:t>源文件或目录</w:t>
      </w:r>
      <w:r w:rsidRPr="00597B26">
        <w:t xml:space="preserve"> </w:t>
      </w:r>
      <w:r w:rsidRPr="00597B26">
        <w:t>目标文件或目录</w:t>
      </w:r>
    </w:p>
    <w:p w14:paraId="5AABBECB" w14:textId="77777777" w:rsidR="003B380D" w:rsidRPr="00597B26" w:rsidRDefault="003B380D" w:rsidP="003B380D">
      <w:pPr>
        <w:pStyle w:val="1e"/>
      </w:pPr>
      <w:r w:rsidRPr="00597B26">
        <w:rPr>
          <w:rFonts w:hint="eastAsia"/>
        </w:rPr>
        <w:t>常用参数</w:t>
      </w:r>
    </w:p>
    <w:p w14:paraId="09C36943" w14:textId="77777777" w:rsidR="003B380D" w:rsidRPr="00597B26" w:rsidRDefault="003B380D" w:rsidP="003B380D">
      <w:pPr>
        <w:pStyle w:val="1e"/>
      </w:pPr>
      <w:r w:rsidRPr="00597B26">
        <w:t xml:space="preserve">-b </w:t>
      </w:r>
      <w:r w:rsidRPr="00597B26">
        <w:t>：若需覆盖文件，则覆盖前先行备份</w:t>
      </w:r>
    </w:p>
    <w:p w14:paraId="28A9D7F4" w14:textId="77777777" w:rsidR="003B380D" w:rsidRPr="00597B26" w:rsidRDefault="003B380D" w:rsidP="003B380D">
      <w:pPr>
        <w:pStyle w:val="1e"/>
      </w:pPr>
      <w:r w:rsidRPr="00597B26">
        <w:t xml:space="preserve">-f </w:t>
      </w:r>
      <w:r w:rsidRPr="00597B26">
        <w:t>：</w:t>
      </w:r>
      <w:r w:rsidRPr="00597B26">
        <w:t xml:space="preserve">force </w:t>
      </w:r>
      <w:r w:rsidRPr="00597B26">
        <w:t>强制的意思，如果目标文件已经存在，不会询问而直接覆盖</w:t>
      </w:r>
    </w:p>
    <w:p w14:paraId="16CE705A" w14:textId="77777777" w:rsidR="003B380D" w:rsidRPr="00597B26" w:rsidRDefault="003B380D" w:rsidP="003B380D">
      <w:pPr>
        <w:pStyle w:val="1e"/>
      </w:pPr>
      <w:r w:rsidRPr="00597B26">
        <w:t>-</w:t>
      </w:r>
      <w:proofErr w:type="spellStart"/>
      <w:r w:rsidRPr="00597B26">
        <w:t>i</w:t>
      </w:r>
      <w:proofErr w:type="spellEnd"/>
      <w:r w:rsidRPr="00597B26">
        <w:t xml:space="preserve"> </w:t>
      </w:r>
      <w:r w:rsidRPr="00597B26">
        <w:t>：若目标文件</w:t>
      </w:r>
      <w:r w:rsidRPr="00597B26">
        <w:t xml:space="preserve"> (destination) </w:t>
      </w:r>
      <w:r w:rsidRPr="00597B26">
        <w:t>已经存在时，就会询问是否覆盖</w:t>
      </w:r>
    </w:p>
    <w:p w14:paraId="08B8F5D4" w14:textId="77777777" w:rsidR="003B380D" w:rsidRPr="00597B26" w:rsidRDefault="003B380D" w:rsidP="003B380D">
      <w:pPr>
        <w:pStyle w:val="1e"/>
      </w:pPr>
      <w:r w:rsidRPr="00597B26">
        <w:t xml:space="preserve">-u </w:t>
      </w:r>
      <w:r w:rsidRPr="00597B26">
        <w:t>：若目标文件已经存在，且</w:t>
      </w:r>
      <w:r w:rsidRPr="00597B26">
        <w:t xml:space="preserve"> source </w:t>
      </w:r>
      <w:r w:rsidRPr="00597B26">
        <w:t>比较新，才会更新</w:t>
      </w:r>
      <w:r w:rsidRPr="00597B26">
        <w:t>(update)</w:t>
      </w:r>
    </w:p>
    <w:p w14:paraId="3ABB8448" w14:textId="77777777" w:rsidR="003B380D" w:rsidRPr="00597B26" w:rsidRDefault="003B380D" w:rsidP="003B380D">
      <w:pPr>
        <w:pStyle w:val="1e"/>
      </w:pPr>
      <w:r w:rsidRPr="00597B26">
        <w:t xml:space="preserve">-t </w:t>
      </w:r>
      <w:r w:rsidRPr="00597B26">
        <w:t>：</w:t>
      </w:r>
      <w:r w:rsidRPr="00597B26">
        <w:t>--target-directory=DIRECTORY move all SOURCE arguments into DIRECTORY</w:t>
      </w:r>
      <w:r w:rsidRPr="00597B26">
        <w:t>，即指定</w:t>
      </w:r>
      <w:r w:rsidRPr="00597B26">
        <w:t>mv</w:t>
      </w:r>
      <w:r w:rsidRPr="00597B26">
        <w:t>的目标目录，该选项适用于移动多个源文件到一个目录的情况，此时目标目录在前，源文件在后</w:t>
      </w:r>
    </w:p>
    <w:p w14:paraId="46CE95D2" w14:textId="77777777" w:rsidR="003B380D" w:rsidRPr="00597B26" w:rsidRDefault="003B380D" w:rsidP="003B380D">
      <w:pPr>
        <w:pStyle w:val="2"/>
        <w:numPr>
          <w:ilvl w:val="1"/>
          <w:numId w:val="7"/>
        </w:numPr>
      </w:pPr>
      <w:bookmarkStart w:id="100" w:name="_Toc53053247"/>
      <w:bookmarkStart w:id="101" w:name="_Toc63611153"/>
      <w:r w:rsidRPr="00597B26">
        <w:t>cp</w:t>
      </w:r>
      <w:r w:rsidRPr="00597B26">
        <w:t>命令</w:t>
      </w:r>
      <w:bookmarkEnd w:id="100"/>
      <w:bookmarkEnd w:id="101"/>
    </w:p>
    <w:p w14:paraId="7E56870E" w14:textId="77777777" w:rsidR="003B380D" w:rsidRPr="00597B26" w:rsidRDefault="003B380D" w:rsidP="003B380D">
      <w:pPr>
        <w:pStyle w:val="1e"/>
      </w:pPr>
      <w:r w:rsidRPr="00597B26">
        <w:rPr>
          <w:rFonts w:hint="eastAsia"/>
        </w:rPr>
        <w:t>将源文件复制至目标文件，或将多个源文件复制至目标目录。</w:t>
      </w:r>
    </w:p>
    <w:p w14:paraId="58882842" w14:textId="77777777" w:rsidR="003B380D" w:rsidRPr="00597B26" w:rsidRDefault="003B380D" w:rsidP="003B380D">
      <w:pPr>
        <w:pStyle w:val="1e"/>
      </w:pPr>
      <w:r w:rsidRPr="00597B26">
        <w:rPr>
          <w:rFonts w:hint="eastAsia"/>
        </w:rPr>
        <w:t>命令格式：</w:t>
      </w:r>
      <w:proofErr w:type="spellStart"/>
      <w:r w:rsidRPr="00597B26">
        <w:t>cp</w:t>
      </w:r>
      <w:proofErr w:type="spellEnd"/>
      <w:r w:rsidRPr="00597B26">
        <w:t xml:space="preserve"> [</w:t>
      </w:r>
      <w:r w:rsidRPr="00597B26">
        <w:t>选项</w:t>
      </w:r>
      <w:r w:rsidRPr="00597B26">
        <w:t xml:space="preserve">] </w:t>
      </w:r>
      <w:r w:rsidRPr="00597B26">
        <w:t>源文件</w:t>
      </w:r>
      <w:r w:rsidRPr="00597B26">
        <w:t xml:space="preserve"> </w:t>
      </w:r>
      <w:r w:rsidRPr="00597B26">
        <w:t>目录</w:t>
      </w:r>
      <w:r w:rsidRPr="00597B26">
        <w:t xml:space="preserve"> </w:t>
      </w:r>
      <w:r w:rsidRPr="00597B26">
        <w:t>或</w:t>
      </w:r>
      <w:r w:rsidRPr="00597B26">
        <w:t xml:space="preserve"> </w:t>
      </w:r>
      <w:proofErr w:type="spellStart"/>
      <w:r w:rsidRPr="00597B26">
        <w:t>cp</w:t>
      </w:r>
      <w:proofErr w:type="spellEnd"/>
      <w:r w:rsidRPr="00597B26">
        <w:t xml:space="preserve"> [</w:t>
      </w:r>
      <w:r w:rsidRPr="00597B26">
        <w:t>选项</w:t>
      </w:r>
      <w:r w:rsidRPr="00597B26">
        <w:t xml:space="preserve">] -t </w:t>
      </w:r>
      <w:r w:rsidRPr="00597B26">
        <w:t>目录</w:t>
      </w:r>
      <w:r w:rsidRPr="00597B26">
        <w:t xml:space="preserve"> </w:t>
      </w:r>
      <w:r w:rsidRPr="00597B26">
        <w:t>源文件</w:t>
      </w:r>
    </w:p>
    <w:p w14:paraId="7A7D55B2" w14:textId="77777777" w:rsidR="003B380D" w:rsidRPr="00597B26" w:rsidRDefault="003B380D" w:rsidP="003B380D">
      <w:pPr>
        <w:pStyle w:val="1e"/>
      </w:pPr>
      <w:r w:rsidRPr="00597B26">
        <w:rPr>
          <w:rFonts w:hint="eastAsia"/>
        </w:rPr>
        <w:t>常用参数</w:t>
      </w:r>
    </w:p>
    <w:p w14:paraId="354D992E" w14:textId="77777777" w:rsidR="003B380D" w:rsidRPr="00597B26" w:rsidRDefault="003B380D" w:rsidP="003B380D">
      <w:pPr>
        <w:pStyle w:val="1e"/>
      </w:pPr>
      <w:r w:rsidRPr="00597B26">
        <w:rPr>
          <w:rFonts w:hint="eastAsia"/>
        </w:rPr>
        <w:t>-</w:t>
      </w:r>
      <w:r w:rsidRPr="00597B26">
        <w:t xml:space="preserve">t --target-directory </w:t>
      </w:r>
      <w:r w:rsidRPr="00597B26">
        <w:t>指定目标目录</w:t>
      </w:r>
    </w:p>
    <w:p w14:paraId="7CFA5BF0" w14:textId="77777777" w:rsidR="003B380D" w:rsidRPr="00597B26" w:rsidRDefault="003B380D" w:rsidP="003B380D">
      <w:pPr>
        <w:pStyle w:val="1e"/>
      </w:pPr>
      <w:r w:rsidRPr="00597B26">
        <w:t>-</w:t>
      </w:r>
      <w:proofErr w:type="spellStart"/>
      <w:r w:rsidRPr="00597B26">
        <w:t>i</w:t>
      </w:r>
      <w:proofErr w:type="spellEnd"/>
      <w:r w:rsidRPr="00597B26">
        <w:t xml:space="preserve"> --interactive </w:t>
      </w:r>
      <w:r w:rsidRPr="00597B26">
        <w:t>覆盖前询问（使前面的</w:t>
      </w:r>
      <w:r w:rsidRPr="00597B26">
        <w:t xml:space="preserve"> -n </w:t>
      </w:r>
      <w:r w:rsidRPr="00597B26">
        <w:t>选项失效）</w:t>
      </w:r>
    </w:p>
    <w:p w14:paraId="2BA60B69" w14:textId="77777777" w:rsidR="003B380D" w:rsidRPr="00597B26" w:rsidRDefault="003B380D" w:rsidP="003B380D">
      <w:pPr>
        <w:pStyle w:val="1e"/>
      </w:pPr>
      <w:r w:rsidRPr="00597B26">
        <w:t xml:space="preserve">-n --no-clobber </w:t>
      </w:r>
      <w:r w:rsidRPr="00597B26">
        <w:t>不要覆盖已存在的文件（使前面的</w:t>
      </w:r>
      <w:r w:rsidRPr="00597B26">
        <w:t xml:space="preserve"> -</w:t>
      </w:r>
      <w:proofErr w:type="spellStart"/>
      <w:r w:rsidRPr="00597B26">
        <w:t>i</w:t>
      </w:r>
      <w:proofErr w:type="spellEnd"/>
      <w:r w:rsidRPr="00597B26">
        <w:t xml:space="preserve"> </w:t>
      </w:r>
      <w:r w:rsidRPr="00597B26">
        <w:t>选项失效）</w:t>
      </w:r>
    </w:p>
    <w:p w14:paraId="1C10937D" w14:textId="77777777" w:rsidR="003B380D" w:rsidRPr="00597B26" w:rsidRDefault="003B380D" w:rsidP="003B380D">
      <w:pPr>
        <w:pStyle w:val="1e"/>
      </w:pPr>
      <w:r w:rsidRPr="00597B26">
        <w:t xml:space="preserve">-f --force </w:t>
      </w:r>
      <w:r w:rsidRPr="00597B26">
        <w:t>强行复制文件或目录，不论目的文件或目录是否已经存在</w:t>
      </w:r>
    </w:p>
    <w:p w14:paraId="42F6DBCE" w14:textId="77777777" w:rsidR="003B380D" w:rsidRPr="00597B26" w:rsidRDefault="003B380D" w:rsidP="003B380D">
      <w:pPr>
        <w:pStyle w:val="1e"/>
      </w:pPr>
      <w:r w:rsidRPr="00597B26">
        <w:t xml:space="preserve">-u --update </w:t>
      </w:r>
      <w:r w:rsidRPr="00597B26">
        <w:t>使用这项参数之后，只会在源文件的修改时间</w:t>
      </w:r>
      <w:proofErr w:type="gramStart"/>
      <w:r w:rsidRPr="00597B26">
        <w:t>较目的</w:t>
      </w:r>
      <w:proofErr w:type="gramEnd"/>
      <w:r w:rsidRPr="00597B26">
        <w:t>文件更新时，或是对应的目的文件并不存在，才复制文件</w:t>
      </w:r>
    </w:p>
    <w:p w14:paraId="135B4CEC" w14:textId="77777777" w:rsidR="003B380D" w:rsidRPr="00597B26" w:rsidRDefault="003B380D" w:rsidP="003B380D">
      <w:pPr>
        <w:pStyle w:val="2"/>
        <w:numPr>
          <w:ilvl w:val="1"/>
          <w:numId w:val="7"/>
        </w:numPr>
      </w:pPr>
      <w:bookmarkStart w:id="102" w:name="_Toc53053248"/>
      <w:bookmarkStart w:id="103" w:name="_Toc63611154"/>
      <w:r w:rsidRPr="00597B26">
        <w:t xml:space="preserve">cat </w:t>
      </w:r>
      <w:r w:rsidRPr="00597B26">
        <w:t>命令</w:t>
      </w:r>
      <w:bookmarkEnd w:id="102"/>
      <w:bookmarkEnd w:id="103"/>
    </w:p>
    <w:p w14:paraId="30A2C078" w14:textId="77777777" w:rsidR="003B380D" w:rsidRPr="00597B26" w:rsidRDefault="003B380D" w:rsidP="003B380D">
      <w:pPr>
        <w:pStyle w:val="1e"/>
      </w:pPr>
      <w:r w:rsidRPr="00597B26">
        <w:rPr>
          <w:rFonts w:hint="eastAsia"/>
        </w:rPr>
        <w:t>用来显示文件内容，或者将几个文件连接起来显示，或者从标准输入读取内容并显示，它常与重定向符号配合使用。</w:t>
      </w:r>
    </w:p>
    <w:p w14:paraId="6EBE810D" w14:textId="77777777" w:rsidR="003B380D" w:rsidRPr="00597B26" w:rsidRDefault="003B380D" w:rsidP="003B380D">
      <w:pPr>
        <w:pStyle w:val="1e"/>
      </w:pPr>
      <w:r w:rsidRPr="00597B26">
        <w:rPr>
          <w:rFonts w:hint="eastAsia"/>
        </w:rPr>
        <w:t>命令格式：</w:t>
      </w:r>
      <w:r w:rsidRPr="00597B26">
        <w:t>cat [</w:t>
      </w:r>
      <w:r w:rsidRPr="00597B26">
        <w:t>选项</w:t>
      </w:r>
      <w:r w:rsidRPr="00597B26">
        <w:t>] [</w:t>
      </w:r>
      <w:r w:rsidRPr="00597B26">
        <w:t>文件</w:t>
      </w:r>
      <w:r w:rsidRPr="00597B26">
        <w:t>]</w:t>
      </w:r>
    </w:p>
    <w:p w14:paraId="1D69B82D" w14:textId="77777777" w:rsidR="003B380D" w:rsidRPr="00597B26" w:rsidRDefault="003B380D" w:rsidP="003B380D">
      <w:pPr>
        <w:pStyle w:val="1e"/>
      </w:pPr>
      <w:r w:rsidRPr="00597B26">
        <w:rPr>
          <w:rFonts w:hint="eastAsia"/>
        </w:rPr>
        <w:t>常用参数</w:t>
      </w:r>
    </w:p>
    <w:p w14:paraId="7BCB51EA" w14:textId="77777777" w:rsidR="003B380D" w:rsidRPr="00597B26" w:rsidRDefault="003B380D" w:rsidP="003B380D">
      <w:pPr>
        <w:pStyle w:val="1e"/>
      </w:pPr>
      <w:r w:rsidRPr="00597B26">
        <w:t xml:space="preserve">-A, --show-all </w:t>
      </w:r>
      <w:r w:rsidRPr="00597B26">
        <w:t>等价于</w:t>
      </w:r>
      <w:r w:rsidRPr="00597B26">
        <w:t xml:space="preserve"> -</w:t>
      </w:r>
      <w:proofErr w:type="spellStart"/>
      <w:r w:rsidRPr="00597B26">
        <w:t>vET</w:t>
      </w:r>
      <w:proofErr w:type="spellEnd"/>
    </w:p>
    <w:p w14:paraId="4212675B" w14:textId="77777777" w:rsidR="003B380D" w:rsidRPr="00597B26" w:rsidRDefault="003B380D" w:rsidP="003B380D">
      <w:pPr>
        <w:pStyle w:val="1e"/>
      </w:pPr>
      <w:r w:rsidRPr="00597B26">
        <w:t xml:space="preserve">-b, --number-nonblank </w:t>
      </w:r>
      <w:r w:rsidRPr="00597B26">
        <w:t>对非空输出行编号</w:t>
      </w:r>
    </w:p>
    <w:p w14:paraId="5713F6E2" w14:textId="77777777" w:rsidR="003B380D" w:rsidRPr="00597B26" w:rsidRDefault="003B380D" w:rsidP="003B380D">
      <w:pPr>
        <w:pStyle w:val="1e"/>
      </w:pPr>
      <w:r w:rsidRPr="00597B26">
        <w:t xml:space="preserve">-e </w:t>
      </w:r>
      <w:r w:rsidRPr="00597B26">
        <w:t>等价于</w:t>
      </w:r>
      <w:r w:rsidRPr="00597B26">
        <w:t xml:space="preserve"> -</w:t>
      </w:r>
      <w:proofErr w:type="spellStart"/>
      <w:r w:rsidRPr="00597B26">
        <w:t>vE</w:t>
      </w:r>
      <w:proofErr w:type="spellEnd"/>
    </w:p>
    <w:p w14:paraId="33F31A5D" w14:textId="77777777" w:rsidR="003B380D" w:rsidRPr="00597B26" w:rsidRDefault="003B380D" w:rsidP="003B380D">
      <w:pPr>
        <w:pStyle w:val="1e"/>
      </w:pPr>
      <w:r w:rsidRPr="00597B26">
        <w:lastRenderedPageBreak/>
        <w:t xml:space="preserve">-E, --show-ends </w:t>
      </w:r>
      <w:r w:rsidRPr="00597B26">
        <w:t>在每行结束处显示</w:t>
      </w:r>
      <w:r w:rsidRPr="00597B26">
        <w:t xml:space="preserve"> $</w:t>
      </w:r>
    </w:p>
    <w:p w14:paraId="10472898" w14:textId="77777777" w:rsidR="003B380D" w:rsidRPr="00597B26" w:rsidRDefault="003B380D" w:rsidP="003B380D">
      <w:pPr>
        <w:pStyle w:val="1e"/>
      </w:pPr>
      <w:r w:rsidRPr="00597B26">
        <w:t xml:space="preserve">-n, --number </w:t>
      </w:r>
      <w:r w:rsidRPr="00597B26">
        <w:t>对输出的所有行编号</w:t>
      </w:r>
      <w:r w:rsidRPr="00597B26">
        <w:t>,</w:t>
      </w:r>
      <w:r w:rsidRPr="00597B26">
        <w:t>由</w:t>
      </w:r>
      <w:r w:rsidRPr="00597B26">
        <w:t>1</w:t>
      </w:r>
      <w:r w:rsidRPr="00597B26">
        <w:t>开始对所有输出的行数编号</w:t>
      </w:r>
    </w:p>
    <w:p w14:paraId="14ED1BA6" w14:textId="77777777" w:rsidR="003B380D" w:rsidRPr="00597B26" w:rsidRDefault="003B380D" w:rsidP="003B380D">
      <w:pPr>
        <w:pStyle w:val="1e"/>
      </w:pPr>
      <w:r w:rsidRPr="00597B26">
        <w:t xml:space="preserve">-s, --squeeze-blank </w:t>
      </w:r>
      <w:r w:rsidRPr="00597B26">
        <w:t>有连续两行以上的空白行，就代换为一行的空白行</w:t>
      </w:r>
    </w:p>
    <w:p w14:paraId="674A6D45" w14:textId="77777777" w:rsidR="003B380D" w:rsidRPr="00597B26" w:rsidRDefault="003B380D" w:rsidP="003B380D">
      <w:pPr>
        <w:pStyle w:val="1e"/>
      </w:pPr>
      <w:r w:rsidRPr="00597B26">
        <w:t xml:space="preserve">-t </w:t>
      </w:r>
      <w:r w:rsidRPr="00597B26">
        <w:t>与</w:t>
      </w:r>
      <w:r w:rsidRPr="00597B26">
        <w:t xml:space="preserve"> -</w:t>
      </w:r>
      <w:proofErr w:type="spellStart"/>
      <w:r w:rsidRPr="00597B26">
        <w:t>vT</w:t>
      </w:r>
      <w:proofErr w:type="spellEnd"/>
      <w:r w:rsidRPr="00597B26">
        <w:t xml:space="preserve"> </w:t>
      </w:r>
      <w:r w:rsidRPr="00597B26">
        <w:t>等价</w:t>
      </w:r>
    </w:p>
    <w:p w14:paraId="2D4ED239" w14:textId="77777777" w:rsidR="003B380D" w:rsidRPr="00597B26" w:rsidRDefault="003B380D" w:rsidP="003B380D">
      <w:pPr>
        <w:pStyle w:val="1e"/>
      </w:pPr>
      <w:r w:rsidRPr="00597B26">
        <w:t xml:space="preserve">-T, --show-tabs </w:t>
      </w:r>
      <w:r w:rsidRPr="00597B26">
        <w:t>将跳格字符显示为</w:t>
      </w:r>
      <w:r w:rsidRPr="00597B26">
        <w:t xml:space="preserve"> ^I</w:t>
      </w:r>
    </w:p>
    <w:p w14:paraId="43E3AC99" w14:textId="77777777" w:rsidR="003B380D" w:rsidRPr="00597B26" w:rsidRDefault="003B380D" w:rsidP="003B380D">
      <w:pPr>
        <w:pStyle w:val="1e"/>
      </w:pPr>
      <w:r w:rsidRPr="00597B26">
        <w:t xml:space="preserve">-v, --show-nonprinting </w:t>
      </w:r>
      <w:r w:rsidRPr="00597B26">
        <w:t>使用</w:t>
      </w:r>
      <w:r w:rsidRPr="00597B26">
        <w:t xml:space="preserve"> ^ </w:t>
      </w:r>
      <w:r w:rsidRPr="00597B26">
        <w:t>和</w:t>
      </w:r>
      <w:r w:rsidRPr="00597B26">
        <w:t xml:space="preserve"> M- </w:t>
      </w:r>
      <w:r w:rsidRPr="00597B26">
        <w:t>引用，除了</w:t>
      </w:r>
      <w:r w:rsidRPr="00597B26">
        <w:t xml:space="preserve"> LFD </w:t>
      </w:r>
      <w:r w:rsidRPr="00597B26">
        <w:t>和</w:t>
      </w:r>
      <w:r w:rsidRPr="00597B26">
        <w:t xml:space="preserve"> TAB </w:t>
      </w:r>
      <w:r w:rsidRPr="00597B26">
        <w:t>之外</w:t>
      </w:r>
    </w:p>
    <w:p w14:paraId="106145E6" w14:textId="77777777" w:rsidR="003B380D" w:rsidRPr="00597B26" w:rsidRDefault="003B380D" w:rsidP="003B380D">
      <w:pPr>
        <w:pStyle w:val="2"/>
        <w:numPr>
          <w:ilvl w:val="1"/>
          <w:numId w:val="7"/>
        </w:numPr>
      </w:pPr>
      <w:bookmarkStart w:id="104" w:name="_Toc53053249"/>
      <w:bookmarkStart w:id="105" w:name="_Toc63611155"/>
      <w:r w:rsidRPr="00597B26">
        <w:t>more</w:t>
      </w:r>
      <w:r w:rsidRPr="00597B26">
        <w:t>命令</w:t>
      </w:r>
      <w:bookmarkEnd w:id="104"/>
      <w:bookmarkEnd w:id="105"/>
    </w:p>
    <w:p w14:paraId="7EC333A3" w14:textId="77777777" w:rsidR="003B380D" w:rsidRPr="00597B26" w:rsidRDefault="003B380D" w:rsidP="003B380D">
      <w:pPr>
        <w:pStyle w:val="1e"/>
      </w:pPr>
      <w:r w:rsidRPr="00597B26">
        <w:t xml:space="preserve">more </w:t>
      </w:r>
      <w:r w:rsidRPr="00597B26">
        <w:t>命令和</w:t>
      </w:r>
      <w:r w:rsidRPr="00597B26">
        <w:t xml:space="preserve"> cat </w:t>
      </w:r>
      <w:r w:rsidRPr="00597B26">
        <w:t>的功能一样都是查看文件里的内容，但有所不同的是</w:t>
      </w:r>
      <w:r w:rsidRPr="00597B26">
        <w:t>more</w:t>
      </w:r>
      <w:r w:rsidRPr="00597B26">
        <w:t>可以按页来查看文件的内容，还支持直接跳转行等功能。</w:t>
      </w:r>
    </w:p>
    <w:p w14:paraId="21A0DF11" w14:textId="77777777" w:rsidR="003B380D" w:rsidRPr="00597B26" w:rsidRDefault="003B380D" w:rsidP="003B380D">
      <w:pPr>
        <w:pStyle w:val="1e"/>
      </w:pPr>
      <w:r w:rsidRPr="00597B26">
        <w:rPr>
          <w:rFonts w:hint="eastAsia"/>
        </w:rPr>
        <w:t>命令格式：</w:t>
      </w:r>
      <w:proofErr w:type="gramStart"/>
      <w:r w:rsidRPr="00597B26">
        <w:t>more</w:t>
      </w:r>
      <w:proofErr w:type="gramEnd"/>
      <w:r w:rsidRPr="00597B26">
        <w:t xml:space="preserve"> [-</w:t>
      </w:r>
      <w:proofErr w:type="spellStart"/>
      <w:r w:rsidRPr="00597B26">
        <w:t>dlfpcsu</w:t>
      </w:r>
      <w:proofErr w:type="spellEnd"/>
      <w:r w:rsidRPr="00597B26">
        <w:t xml:space="preserve"> ] [-</w:t>
      </w:r>
      <w:proofErr w:type="spellStart"/>
      <w:r w:rsidRPr="00597B26">
        <w:t>num</w:t>
      </w:r>
      <w:proofErr w:type="spellEnd"/>
      <w:r w:rsidRPr="00597B26">
        <w:t xml:space="preserve"> ] [+/ pattern] [+ </w:t>
      </w:r>
      <w:proofErr w:type="spellStart"/>
      <w:r w:rsidRPr="00597B26">
        <w:t>linenum</w:t>
      </w:r>
      <w:proofErr w:type="spellEnd"/>
      <w:r w:rsidRPr="00597B26">
        <w:t>] [file ... ]</w:t>
      </w:r>
    </w:p>
    <w:p w14:paraId="339A438D" w14:textId="77777777" w:rsidR="003B380D" w:rsidRPr="00597B26" w:rsidRDefault="003B380D" w:rsidP="003B380D">
      <w:pPr>
        <w:pStyle w:val="1e"/>
      </w:pPr>
      <w:r w:rsidRPr="00597B26">
        <w:rPr>
          <w:rFonts w:hint="eastAsia"/>
        </w:rPr>
        <w:t>常用参数</w:t>
      </w:r>
    </w:p>
    <w:p w14:paraId="401E50CA" w14:textId="77777777" w:rsidR="003B380D" w:rsidRPr="00597B26" w:rsidRDefault="003B380D" w:rsidP="003B380D">
      <w:pPr>
        <w:pStyle w:val="1e"/>
      </w:pPr>
      <w:r w:rsidRPr="00597B26">
        <w:t xml:space="preserve">+n </w:t>
      </w:r>
      <w:r w:rsidRPr="00597B26">
        <w:t>从</w:t>
      </w:r>
      <w:proofErr w:type="gramStart"/>
      <w:r w:rsidRPr="00597B26">
        <w:t>笫</w:t>
      </w:r>
      <w:proofErr w:type="gramEnd"/>
      <w:r w:rsidRPr="00597B26">
        <w:t>n</w:t>
      </w:r>
      <w:r w:rsidRPr="00597B26">
        <w:t>行开始显示</w:t>
      </w:r>
    </w:p>
    <w:p w14:paraId="660E23AE" w14:textId="77777777" w:rsidR="003B380D" w:rsidRPr="00597B26" w:rsidRDefault="003B380D" w:rsidP="003B380D">
      <w:pPr>
        <w:pStyle w:val="1e"/>
      </w:pPr>
      <w:r w:rsidRPr="00597B26">
        <w:t xml:space="preserve">-n </w:t>
      </w:r>
      <w:r w:rsidRPr="00597B26">
        <w:t>定义屏幕大小为</w:t>
      </w:r>
      <w:r w:rsidRPr="00597B26">
        <w:t>n</w:t>
      </w:r>
      <w:r w:rsidRPr="00597B26">
        <w:t>行</w:t>
      </w:r>
    </w:p>
    <w:p w14:paraId="477BC34C" w14:textId="77777777" w:rsidR="003B380D" w:rsidRPr="00597B26" w:rsidRDefault="003B380D" w:rsidP="003B380D">
      <w:pPr>
        <w:pStyle w:val="1e"/>
      </w:pPr>
      <w:r w:rsidRPr="00597B26">
        <w:t xml:space="preserve">+/pattern </w:t>
      </w:r>
      <w:r w:rsidRPr="00597B26">
        <w:t>在每个档案显示前搜寻该字串（</w:t>
      </w:r>
      <w:r w:rsidRPr="00597B26">
        <w:t>pattern</w:t>
      </w:r>
      <w:r w:rsidRPr="00597B26">
        <w:t>），然后从该字串前两行之后开始显示</w:t>
      </w:r>
    </w:p>
    <w:p w14:paraId="72000276" w14:textId="77777777" w:rsidR="003B380D" w:rsidRPr="00597B26" w:rsidRDefault="003B380D" w:rsidP="003B380D">
      <w:pPr>
        <w:pStyle w:val="1e"/>
      </w:pPr>
      <w:r w:rsidRPr="00597B26">
        <w:t xml:space="preserve">-c </w:t>
      </w:r>
      <w:r w:rsidRPr="00597B26">
        <w:t>从</w:t>
      </w:r>
      <w:proofErr w:type="gramStart"/>
      <w:r w:rsidRPr="00597B26">
        <w:t>顶部清</w:t>
      </w:r>
      <w:proofErr w:type="gramEnd"/>
      <w:r w:rsidRPr="00597B26">
        <w:t>屏，然后显示</w:t>
      </w:r>
    </w:p>
    <w:p w14:paraId="056B707E" w14:textId="77777777" w:rsidR="003B380D" w:rsidRPr="00597B26" w:rsidRDefault="003B380D" w:rsidP="003B380D">
      <w:pPr>
        <w:pStyle w:val="1e"/>
      </w:pPr>
      <w:r w:rsidRPr="00597B26">
        <w:t xml:space="preserve">-d </w:t>
      </w:r>
      <w:r w:rsidRPr="00597B26">
        <w:t>提示</w:t>
      </w:r>
      <w:r w:rsidRPr="00597B26">
        <w:t>“Press space to continue</w:t>
      </w:r>
      <w:r w:rsidRPr="00597B26">
        <w:t>，</w:t>
      </w:r>
      <w:r w:rsidRPr="00597B26">
        <w:t>’q’ to quit</w:t>
      </w:r>
      <w:r w:rsidRPr="00597B26">
        <w:t>（按空格键继续，按</w:t>
      </w:r>
      <w:r w:rsidRPr="00597B26">
        <w:t>q</w:t>
      </w:r>
      <w:r w:rsidRPr="00597B26">
        <w:t>键退出）</w:t>
      </w:r>
      <w:r w:rsidRPr="00597B26">
        <w:t>”</w:t>
      </w:r>
      <w:r w:rsidRPr="00597B26">
        <w:t>，禁用响铃功能</w:t>
      </w:r>
    </w:p>
    <w:p w14:paraId="05C73C90" w14:textId="77777777" w:rsidR="003B380D" w:rsidRPr="00597B26" w:rsidRDefault="003B380D" w:rsidP="003B380D">
      <w:pPr>
        <w:pStyle w:val="1e"/>
      </w:pPr>
      <w:r w:rsidRPr="00597B26">
        <w:t xml:space="preserve">-l </w:t>
      </w:r>
      <w:r w:rsidRPr="00597B26">
        <w:t>忽略</w:t>
      </w:r>
      <w:proofErr w:type="spellStart"/>
      <w:r w:rsidRPr="00597B26">
        <w:t>Ctrl+l</w:t>
      </w:r>
      <w:proofErr w:type="spellEnd"/>
      <w:r w:rsidRPr="00597B26">
        <w:t>（换页）字符</w:t>
      </w:r>
    </w:p>
    <w:p w14:paraId="476B08EC" w14:textId="77777777" w:rsidR="003B380D" w:rsidRPr="00597B26" w:rsidRDefault="003B380D" w:rsidP="003B380D">
      <w:pPr>
        <w:pStyle w:val="1e"/>
      </w:pPr>
      <w:r w:rsidRPr="00597B26">
        <w:t xml:space="preserve">-p </w:t>
      </w:r>
      <w:r w:rsidRPr="00597B26">
        <w:t>通过清除窗口而不是滚屏来对文件进行换页，与</w:t>
      </w:r>
      <w:r w:rsidRPr="00597B26">
        <w:t>-c</w:t>
      </w:r>
      <w:r w:rsidRPr="00597B26">
        <w:t>选项相似</w:t>
      </w:r>
    </w:p>
    <w:p w14:paraId="704230CE" w14:textId="77777777" w:rsidR="003B380D" w:rsidRPr="00597B26" w:rsidRDefault="003B380D" w:rsidP="003B380D">
      <w:pPr>
        <w:pStyle w:val="1e"/>
      </w:pPr>
      <w:r w:rsidRPr="00597B26">
        <w:t xml:space="preserve">-s </w:t>
      </w:r>
      <w:r w:rsidRPr="00597B26">
        <w:t>把连续的多个空行显示为一行</w:t>
      </w:r>
    </w:p>
    <w:p w14:paraId="36573E55" w14:textId="77777777" w:rsidR="003B380D" w:rsidRPr="00597B26" w:rsidRDefault="003B380D" w:rsidP="003B380D">
      <w:pPr>
        <w:pStyle w:val="1e"/>
      </w:pPr>
      <w:r w:rsidRPr="00597B26">
        <w:t xml:space="preserve">-u </w:t>
      </w:r>
      <w:r w:rsidRPr="00597B26">
        <w:t>把文件内容中的下画线去掉</w:t>
      </w:r>
    </w:p>
    <w:p w14:paraId="4BFF0125" w14:textId="77777777" w:rsidR="003B380D" w:rsidRPr="00597B26" w:rsidRDefault="003B380D" w:rsidP="003B380D">
      <w:pPr>
        <w:pStyle w:val="1e"/>
      </w:pPr>
      <w:r w:rsidRPr="00597B26">
        <w:rPr>
          <w:rFonts w:hint="eastAsia"/>
        </w:rPr>
        <w:t>操作指令</w:t>
      </w:r>
    </w:p>
    <w:p w14:paraId="10DBC01C" w14:textId="77777777" w:rsidR="003B380D" w:rsidRPr="00597B26" w:rsidRDefault="003B380D" w:rsidP="003B380D">
      <w:pPr>
        <w:pStyle w:val="1e"/>
      </w:pPr>
      <w:r w:rsidRPr="00597B26">
        <w:t>Enter</w:t>
      </w:r>
      <w:r w:rsidRPr="00597B26">
        <w:t>：向下</w:t>
      </w:r>
      <w:r w:rsidRPr="00597B26">
        <w:t>n</w:t>
      </w:r>
      <w:r w:rsidRPr="00597B26">
        <w:t>行，需要定义。默认为</w:t>
      </w:r>
      <w:r w:rsidRPr="00597B26">
        <w:t>1</w:t>
      </w:r>
      <w:r w:rsidRPr="00597B26">
        <w:t>行</w:t>
      </w:r>
    </w:p>
    <w:p w14:paraId="5965B994" w14:textId="77777777" w:rsidR="003B380D" w:rsidRPr="00597B26" w:rsidRDefault="003B380D" w:rsidP="003B380D">
      <w:pPr>
        <w:pStyle w:val="1e"/>
      </w:pPr>
      <w:proofErr w:type="spellStart"/>
      <w:r w:rsidRPr="00597B26">
        <w:t>Ctrl+F</w:t>
      </w:r>
      <w:proofErr w:type="spellEnd"/>
      <w:r w:rsidRPr="00597B26">
        <w:t>：向下滚动</w:t>
      </w:r>
      <w:proofErr w:type="gramStart"/>
      <w:r w:rsidRPr="00597B26">
        <w:t>一</w:t>
      </w:r>
      <w:proofErr w:type="gramEnd"/>
      <w:r w:rsidRPr="00597B26">
        <w:t>屏</w:t>
      </w:r>
    </w:p>
    <w:p w14:paraId="2E8D4094" w14:textId="77777777" w:rsidR="003B380D" w:rsidRPr="00597B26" w:rsidRDefault="003B380D" w:rsidP="003B380D">
      <w:pPr>
        <w:pStyle w:val="1e"/>
      </w:pPr>
      <w:r w:rsidRPr="00597B26">
        <w:rPr>
          <w:rFonts w:hint="eastAsia"/>
        </w:rPr>
        <w:t>空格键：向下滚动</w:t>
      </w:r>
      <w:proofErr w:type="gramStart"/>
      <w:r w:rsidRPr="00597B26">
        <w:rPr>
          <w:rFonts w:hint="eastAsia"/>
        </w:rPr>
        <w:t>一</w:t>
      </w:r>
      <w:proofErr w:type="gramEnd"/>
      <w:r w:rsidRPr="00597B26">
        <w:rPr>
          <w:rFonts w:hint="eastAsia"/>
        </w:rPr>
        <w:t>屏</w:t>
      </w:r>
    </w:p>
    <w:p w14:paraId="7BF3311F" w14:textId="77777777" w:rsidR="003B380D" w:rsidRPr="00597B26" w:rsidRDefault="003B380D" w:rsidP="003B380D">
      <w:pPr>
        <w:pStyle w:val="1e"/>
      </w:pPr>
      <w:proofErr w:type="spellStart"/>
      <w:r w:rsidRPr="00597B26">
        <w:t>Ctrl+B</w:t>
      </w:r>
      <w:proofErr w:type="spellEnd"/>
      <w:r w:rsidRPr="00597B26">
        <w:t>：返回上一屏</w:t>
      </w:r>
    </w:p>
    <w:p w14:paraId="3BB07DC7" w14:textId="77777777" w:rsidR="003B380D" w:rsidRPr="00597B26" w:rsidRDefault="003B380D" w:rsidP="003B380D">
      <w:pPr>
        <w:pStyle w:val="1e"/>
      </w:pPr>
      <w:r w:rsidRPr="00597B26">
        <w:t xml:space="preserve">= </w:t>
      </w:r>
      <w:r w:rsidRPr="00597B26">
        <w:t>：输出当前行的行号</w:t>
      </w:r>
    </w:p>
    <w:p w14:paraId="7CD61D85" w14:textId="77777777" w:rsidR="003B380D" w:rsidRPr="00597B26" w:rsidRDefault="003B380D" w:rsidP="003B380D">
      <w:pPr>
        <w:pStyle w:val="1e"/>
      </w:pPr>
      <w:r w:rsidRPr="00597B26">
        <w:rPr>
          <w:rFonts w:hint="eastAsia"/>
        </w:rPr>
        <w:t>：</w:t>
      </w:r>
      <w:r w:rsidRPr="00597B26">
        <w:t xml:space="preserve">f </w:t>
      </w:r>
      <w:r w:rsidRPr="00597B26">
        <w:t>：输出文件名和当前行的行号</w:t>
      </w:r>
    </w:p>
    <w:p w14:paraId="3D377C8A" w14:textId="77777777" w:rsidR="003B380D" w:rsidRPr="00597B26" w:rsidRDefault="003B380D" w:rsidP="003B380D">
      <w:pPr>
        <w:pStyle w:val="1e"/>
      </w:pPr>
      <w:r w:rsidRPr="00597B26">
        <w:t xml:space="preserve">V </w:t>
      </w:r>
      <w:r w:rsidRPr="00597B26">
        <w:t>：调用</w:t>
      </w:r>
      <w:r w:rsidRPr="00597B26">
        <w:t>vi</w:t>
      </w:r>
      <w:r w:rsidRPr="00597B26">
        <w:t>编辑器</w:t>
      </w:r>
    </w:p>
    <w:p w14:paraId="14B1927A" w14:textId="77777777" w:rsidR="003B380D" w:rsidRPr="00597B26" w:rsidRDefault="003B380D" w:rsidP="003B380D">
      <w:pPr>
        <w:pStyle w:val="1e"/>
      </w:pPr>
      <w:r w:rsidRPr="00597B26">
        <w:t>!</w:t>
      </w:r>
      <w:r w:rsidRPr="00597B26">
        <w:t>命令</w:t>
      </w:r>
      <w:r w:rsidRPr="00597B26">
        <w:t xml:space="preserve"> </w:t>
      </w:r>
      <w:r w:rsidRPr="00597B26">
        <w:t>：调用</w:t>
      </w:r>
      <w:r w:rsidRPr="00597B26">
        <w:t>Shell</w:t>
      </w:r>
      <w:r w:rsidRPr="00597B26">
        <w:t>，并执行命令</w:t>
      </w:r>
    </w:p>
    <w:p w14:paraId="7B4D0BB6" w14:textId="77777777" w:rsidR="003B380D" w:rsidRPr="00597B26" w:rsidRDefault="003B380D" w:rsidP="003B380D">
      <w:pPr>
        <w:pStyle w:val="1e"/>
      </w:pPr>
      <w:r w:rsidRPr="00597B26">
        <w:t xml:space="preserve">q </w:t>
      </w:r>
      <w:r w:rsidRPr="00597B26">
        <w:t>：退出</w:t>
      </w:r>
      <w:r w:rsidRPr="00597B26">
        <w:t>more</w:t>
      </w:r>
    </w:p>
    <w:p w14:paraId="55C74A90" w14:textId="77777777" w:rsidR="003B380D" w:rsidRPr="00597B26" w:rsidRDefault="003B380D" w:rsidP="003B380D">
      <w:pPr>
        <w:pStyle w:val="2"/>
        <w:numPr>
          <w:ilvl w:val="1"/>
          <w:numId w:val="7"/>
        </w:numPr>
      </w:pPr>
      <w:bookmarkStart w:id="106" w:name="_Toc53053250"/>
      <w:bookmarkStart w:id="107" w:name="_Toc63611156"/>
      <w:r w:rsidRPr="00597B26">
        <w:lastRenderedPageBreak/>
        <w:t>less</w:t>
      </w:r>
      <w:r w:rsidRPr="00597B26">
        <w:t>命令</w:t>
      </w:r>
      <w:bookmarkEnd w:id="106"/>
      <w:bookmarkEnd w:id="107"/>
    </w:p>
    <w:p w14:paraId="5984637B" w14:textId="77777777" w:rsidR="003B380D" w:rsidRPr="00597B26" w:rsidRDefault="003B380D" w:rsidP="003B380D">
      <w:pPr>
        <w:pStyle w:val="1e"/>
      </w:pPr>
      <w:r w:rsidRPr="00597B26">
        <w:t xml:space="preserve">less </w:t>
      </w:r>
      <w:r w:rsidRPr="00597B26">
        <w:t>与</w:t>
      </w:r>
      <w:r w:rsidRPr="00597B26">
        <w:t xml:space="preserve"> more </w:t>
      </w:r>
      <w:r w:rsidRPr="00597B26">
        <w:t>类似，但使用</w:t>
      </w:r>
      <w:r w:rsidRPr="00597B26">
        <w:t xml:space="preserve"> less </w:t>
      </w:r>
      <w:r w:rsidRPr="00597B26">
        <w:t>可以随意浏览文件，而</w:t>
      </w:r>
      <w:r w:rsidRPr="00597B26">
        <w:t xml:space="preserve"> more </w:t>
      </w:r>
      <w:r w:rsidRPr="00597B26">
        <w:t>仅能向前移动，却不能向后移动，而且</w:t>
      </w:r>
      <w:r w:rsidRPr="00597B26">
        <w:t xml:space="preserve"> less </w:t>
      </w:r>
      <w:r w:rsidRPr="00597B26">
        <w:t>在查看之前不会加载整个文件。</w:t>
      </w:r>
    </w:p>
    <w:p w14:paraId="46E95879" w14:textId="77777777" w:rsidR="003B380D" w:rsidRPr="00597B26" w:rsidRDefault="003B380D" w:rsidP="003B380D">
      <w:pPr>
        <w:pStyle w:val="1e"/>
      </w:pPr>
      <w:r w:rsidRPr="00597B26">
        <w:rPr>
          <w:rFonts w:hint="eastAsia"/>
        </w:rPr>
        <w:t>命令格式：</w:t>
      </w:r>
      <w:r w:rsidRPr="00597B26">
        <w:t>less [</w:t>
      </w:r>
      <w:r w:rsidRPr="00597B26">
        <w:t>参数</w:t>
      </w:r>
      <w:r w:rsidRPr="00597B26">
        <w:t xml:space="preserve">] </w:t>
      </w:r>
      <w:r w:rsidRPr="00597B26">
        <w:t>文件</w:t>
      </w:r>
    </w:p>
    <w:p w14:paraId="00F3FE4A" w14:textId="77777777" w:rsidR="003B380D" w:rsidRPr="00597B26" w:rsidRDefault="003B380D" w:rsidP="003B380D">
      <w:pPr>
        <w:pStyle w:val="1e"/>
      </w:pPr>
      <w:r w:rsidRPr="00597B26">
        <w:rPr>
          <w:rFonts w:hint="eastAsia"/>
        </w:rPr>
        <w:t>常用参数</w:t>
      </w:r>
    </w:p>
    <w:p w14:paraId="2B6F18AD" w14:textId="77777777" w:rsidR="003B380D" w:rsidRPr="00597B26" w:rsidRDefault="003B380D" w:rsidP="003B380D">
      <w:pPr>
        <w:pStyle w:val="1e"/>
      </w:pPr>
      <w:r w:rsidRPr="00597B26">
        <w:t>-b &lt;</w:t>
      </w:r>
      <w:r w:rsidRPr="00597B26">
        <w:t>缓冲区大小</w:t>
      </w:r>
      <w:r w:rsidRPr="00597B26">
        <w:t xml:space="preserve">&gt; </w:t>
      </w:r>
      <w:r w:rsidRPr="00597B26">
        <w:t>设置缓冲区的大小</w:t>
      </w:r>
    </w:p>
    <w:p w14:paraId="60127CBD" w14:textId="77777777" w:rsidR="003B380D" w:rsidRPr="00597B26" w:rsidRDefault="003B380D" w:rsidP="003B380D">
      <w:pPr>
        <w:pStyle w:val="1e"/>
      </w:pPr>
      <w:r w:rsidRPr="00597B26">
        <w:t xml:space="preserve">-e </w:t>
      </w:r>
      <w:r w:rsidRPr="00597B26">
        <w:t>当文件显示结束后，自动离开</w:t>
      </w:r>
    </w:p>
    <w:p w14:paraId="40484679" w14:textId="77777777" w:rsidR="003B380D" w:rsidRPr="00597B26" w:rsidRDefault="003B380D" w:rsidP="003B380D">
      <w:pPr>
        <w:pStyle w:val="1e"/>
      </w:pPr>
      <w:r w:rsidRPr="00597B26">
        <w:t xml:space="preserve">-f </w:t>
      </w:r>
      <w:r w:rsidRPr="00597B26">
        <w:t>强迫打开特殊文件，例如外围设备代号、目录和二进制文件</w:t>
      </w:r>
    </w:p>
    <w:p w14:paraId="2FC47004" w14:textId="77777777" w:rsidR="003B380D" w:rsidRPr="00597B26" w:rsidRDefault="003B380D" w:rsidP="003B380D">
      <w:pPr>
        <w:pStyle w:val="1e"/>
      </w:pPr>
      <w:r w:rsidRPr="00597B26">
        <w:t xml:space="preserve">-g </w:t>
      </w:r>
      <w:r w:rsidRPr="00597B26">
        <w:t>只标志最后搜索的关键词</w:t>
      </w:r>
    </w:p>
    <w:p w14:paraId="1E0A1E0D" w14:textId="77777777" w:rsidR="003B380D" w:rsidRPr="00597B26" w:rsidRDefault="003B380D" w:rsidP="003B380D">
      <w:pPr>
        <w:pStyle w:val="1e"/>
      </w:pPr>
      <w:r w:rsidRPr="00597B26">
        <w:t>-</w:t>
      </w:r>
      <w:proofErr w:type="spellStart"/>
      <w:r w:rsidRPr="00597B26">
        <w:t>i</w:t>
      </w:r>
      <w:proofErr w:type="spellEnd"/>
      <w:r w:rsidRPr="00597B26">
        <w:t xml:space="preserve"> </w:t>
      </w:r>
      <w:r w:rsidRPr="00597B26">
        <w:t>忽略搜索时的大小写</w:t>
      </w:r>
    </w:p>
    <w:p w14:paraId="052F8EFA" w14:textId="77777777" w:rsidR="003B380D" w:rsidRPr="00597B26" w:rsidRDefault="003B380D" w:rsidP="003B380D">
      <w:pPr>
        <w:pStyle w:val="1e"/>
      </w:pPr>
      <w:r w:rsidRPr="00597B26">
        <w:t xml:space="preserve">-m </w:t>
      </w:r>
      <w:r w:rsidRPr="00597B26">
        <w:t>显示类似</w:t>
      </w:r>
      <w:r w:rsidRPr="00597B26">
        <w:t>more</w:t>
      </w:r>
      <w:r w:rsidRPr="00597B26">
        <w:t>命令的百分比</w:t>
      </w:r>
    </w:p>
    <w:p w14:paraId="0C8CAD6B" w14:textId="77777777" w:rsidR="003B380D" w:rsidRPr="00597B26" w:rsidRDefault="003B380D" w:rsidP="003B380D">
      <w:pPr>
        <w:pStyle w:val="1e"/>
      </w:pPr>
      <w:r w:rsidRPr="00597B26">
        <w:t xml:space="preserve">-N </w:t>
      </w:r>
      <w:r w:rsidRPr="00597B26">
        <w:t>显示每行的行号</w:t>
      </w:r>
    </w:p>
    <w:p w14:paraId="0BE595E0" w14:textId="77777777" w:rsidR="003B380D" w:rsidRPr="00597B26" w:rsidRDefault="003B380D" w:rsidP="003B380D">
      <w:pPr>
        <w:pStyle w:val="1e"/>
      </w:pPr>
      <w:r w:rsidRPr="00597B26">
        <w:t>-o &lt;</w:t>
      </w:r>
      <w:r w:rsidRPr="00597B26">
        <w:t>文件名</w:t>
      </w:r>
      <w:r w:rsidRPr="00597B26">
        <w:t xml:space="preserve">&gt; </w:t>
      </w:r>
      <w:r w:rsidRPr="00597B26">
        <w:t>将</w:t>
      </w:r>
      <w:r w:rsidRPr="00597B26">
        <w:t xml:space="preserve">less </w:t>
      </w:r>
      <w:r w:rsidRPr="00597B26">
        <w:t>输出的内容在指定文件中保存起来</w:t>
      </w:r>
    </w:p>
    <w:p w14:paraId="01B3681A" w14:textId="77777777" w:rsidR="003B380D" w:rsidRPr="00597B26" w:rsidRDefault="003B380D" w:rsidP="003B380D">
      <w:pPr>
        <w:pStyle w:val="1e"/>
      </w:pPr>
      <w:r w:rsidRPr="00597B26">
        <w:t xml:space="preserve">-Q </w:t>
      </w:r>
      <w:r w:rsidRPr="00597B26">
        <w:t>不使用警告音</w:t>
      </w:r>
    </w:p>
    <w:p w14:paraId="5AAD69FC" w14:textId="77777777" w:rsidR="003B380D" w:rsidRPr="00597B26" w:rsidRDefault="003B380D" w:rsidP="003B380D">
      <w:pPr>
        <w:pStyle w:val="1e"/>
      </w:pPr>
      <w:r w:rsidRPr="00597B26">
        <w:t xml:space="preserve">-s </w:t>
      </w:r>
      <w:r w:rsidRPr="00597B26">
        <w:t>显示连续空行为一行</w:t>
      </w:r>
    </w:p>
    <w:p w14:paraId="49C7DFC3" w14:textId="77777777" w:rsidR="003B380D" w:rsidRPr="00597B26" w:rsidRDefault="003B380D" w:rsidP="003B380D">
      <w:pPr>
        <w:pStyle w:val="1e"/>
      </w:pPr>
      <w:r w:rsidRPr="00597B26">
        <w:t xml:space="preserve">-S </w:t>
      </w:r>
      <w:r w:rsidRPr="00597B26">
        <w:t>行过长时间将超出部分舍弃</w:t>
      </w:r>
    </w:p>
    <w:p w14:paraId="13E005F2" w14:textId="77777777" w:rsidR="003B380D" w:rsidRPr="00597B26" w:rsidRDefault="003B380D" w:rsidP="003B380D">
      <w:pPr>
        <w:pStyle w:val="1e"/>
      </w:pPr>
      <w:r w:rsidRPr="00597B26">
        <w:t>-x &lt;</w:t>
      </w:r>
      <w:r w:rsidRPr="00597B26">
        <w:t>数字</w:t>
      </w:r>
      <w:r w:rsidRPr="00597B26">
        <w:t xml:space="preserve">&gt; </w:t>
      </w:r>
      <w:r w:rsidRPr="00597B26">
        <w:t>将</w:t>
      </w:r>
      <w:r w:rsidRPr="00597B26">
        <w:t>“tab”</w:t>
      </w:r>
      <w:r w:rsidRPr="00597B26">
        <w:t>键显示为规定的数字空格</w:t>
      </w:r>
    </w:p>
    <w:p w14:paraId="1450E10B" w14:textId="77777777" w:rsidR="003B380D" w:rsidRPr="00597B26" w:rsidRDefault="003B380D" w:rsidP="003B380D">
      <w:pPr>
        <w:pStyle w:val="1e"/>
      </w:pPr>
      <w:r w:rsidRPr="00597B26">
        <w:rPr>
          <w:rFonts w:hint="eastAsia"/>
        </w:rPr>
        <w:t>操作命令</w:t>
      </w:r>
    </w:p>
    <w:p w14:paraId="7DD62B73" w14:textId="77777777" w:rsidR="003B380D" w:rsidRPr="00597B26" w:rsidRDefault="003B380D" w:rsidP="003B380D">
      <w:pPr>
        <w:pStyle w:val="1e"/>
      </w:pPr>
      <w:r w:rsidRPr="00597B26">
        <w:t>/</w:t>
      </w:r>
      <w:r w:rsidRPr="00597B26">
        <w:t>字符串：向下搜索</w:t>
      </w:r>
      <w:r w:rsidRPr="00597B26">
        <w:t>“</w:t>
      </w:r>
      <w:r w:rsidRPr="00597B26">
        <w:t>字符串</w:t>
      </w:r>
      <w:r w:rsidRPr="00597B26">
        <w:t>”</w:t>
      </w:r>
      <w:r w:rsidRPr="00597B26">
        <w:t>的功能</w:t>
      </w:r>
    </w:p>
    <w:p w14:paraId="1C4DCD6C" w14:textId="77777777" w:rsidR="003B380D" w:rsidRPr="00597B26" w:rsidRDefault="003B380D" w:rsidP="003B380D">
      <w:pPr>
        <w:pStyle w:val="1e"/>
      </w:pPr>
      <w:r w:rsidRPr="00597B26">
        <w:t>?</w:t>
      </w:r>
      <w:r w:rsidRPr="00597B26">
        <w:t>字符串：向上搜索</w:t>
      </w:r>
      <w:r w:rsidRPr="00597B26">
        <w:t>“</w:t>
      </w:r>
      <w:r w:rsidRPr="00597B26">
        <w:t>字符串</w:t>
      </w:r>
      <w:r w:rsidRPr="00597B26">
        <w:t>”</w:t>
      </w:r>
      <w:r w:rsidRPr="00597B26">
        <w:t>的功能</w:t>
      </w:r>
    </w:p>
    <w:p w14:paraId="6FCE5869" w14:textId="77777777" w:rsidR="003B380D" w:rsidRPr="00597B26" w:rsidRDefault="003B380D" w:rsidP="003B380D">
      <w:pPr>
        <w:pStyle w:val="1e"/>
      </w:pPr>
      <w:r w:rsidRPr="00597B26">
        <w:t>n</w:t>
      </w:r>
      <w:r w:rsidRPr="00597B26">
        <w:t>：重复前一个搜索（与</w:t>
      </w:r>
      <w:r w:rsidRPr="00597B26">
        <w:t xml:space="preserve"> / </w:t>
      </w:r>
      <w:r w:rsidRPr="00597B26">
        <w:t>或</w:t>
      </w:r>
      <w:r w:rsidRPr="00597B26">
        <w:t xml:space="preserve"> ? </w:t>
      </w:r>
      <w:r w:rsidRPr="00597B26">
        <w:t>有关）</w:t>
      </w:r>
    </w:p>
    <w:p w14:paraId="5A22AC7A" w14:textId="77777777" w:rsidR="003B380D" w:rsidRPr="00597B26" w:rsidRDefault="003B380D" w:rsidP="003B380D">
      <w:pPr>
        <w:pStyle w:val="1e"/>
      </w:pPr>
      <w:r w:rsidRPr="00597B26">
        <w:t>N</w:t>
      </w:r>
      <w:r w:rsidRPr="00597B26">
        <w:t>：反向重复前一个搜索（与</w:t>
      </w:r>
      <w:r w:rsidRPr="00597B26">
        <w:t xml:space="preserve"> / </w:t>
      </w:r>
      <w:r w:rsidRPr="00597B26">
        <w:t>或</w:t>
      </w:r>
      <w:r w:rsidRPr="00597B26">
        <w:t xml:space="preserve"> ? </w:t>
      </w:r>
      <w:r w:rsidRPr="00597B26">
        <w:t>有关）</w:t>
      </w:r>
    </w:p>
    <w:p w14:paraId="7F3FB9BB" w14:textId="77777777" w:rsidR="003B380D" w:rsidRPr="00597B26" w:rsidRDefault="003B380D" w:rsidP="003B380D">
      <w:pPr>
        <w:pStyle w:val="1e"/>
      </w:pPr>
      <w:r w:rsidRPr="00597B26">
        <w:t xml:space="preserve">b </w:t>
      </w:r>
      <w:r w:rsidRPr="00597B26">
        <w:t>向后翻一页</w:t>
      </w:r>
    </w:p>
    <w:p w14:paraId="4AC52CF9" w14:textId="77777777" w:rsidR="003B380D" w:rsidRPr="00597B26" w:rsidRDefault="003B380D" w:rsidP="003B380D">
      <w:pPr>
        <w:pStyle w:val="1e"/>
      </w:pPr>
      <w:r w:rsidRPr="00597B26">
        <w:t xml:space="preserve">d </w:t>
      </w:r>
      <w:r w:rsidRPr="00597B26">
        <w:t>向后翻半页</w:t>
      </w:r>
    </w:p>
    <w:p w14:paraId="095B37FC" w14:textId="77777777" w:rsidR="003B380D" w:rsidRPr="00597B26" w:rsidRDefault="003B380D" w:rsidP="003B380D">
      <w:pPr>
        <w:pStyle w:val="1e"/>
      </w:pPr>
      <w:r w:rsidRPr="00597B26">
        <w:t xml:space="preserve">h </w:t>
      </w:r>
      <w:r w:rsidRPr="00597B26">
        <w:t>显示帮助界面</w:t>
      </w:r>
    </w:p>
    <w:p w14:paraId="0B7F64C4" w14:textId="77777777" w:rsidR="003B380D" w:rsidRPr="00597B26" w:rsidRDefault="003B380D" w:rsidP="003B380D">
      <w:pPr>
        <w:pStyle w:val="1e"/>
      </w:pPr>
      <w:r w:rsidRPr="00597B26">
        <w:t xml:space="preserve">Q </w:t>
      </w:r>
      <w:r w:rsidRPr="00597B26">
        <w:t>退出</w:t>
      </w:r>
      <w:r w:rsidRPr="00597B26">
        <w:t xml:space="preserve">less </w:t>
      </w:r>
      <w:r w:rsidRPr="00597B26">
        <w:t>命令</w:t>
      </w:r>
    </w:p>
    <w:p w14:paraId="314958BE" w14:textId="77777777" w:rsidR="003B380D" w:rsidRPr="00597B26" w:rsidRDefault="003B380D" w:rsidP="003B380D">
      <w:pPr>
        <w:pStyle w:val="1e"/>
      </w:pPr>
      <w:r w:rsidRPr="00597B26">
        <w:t xml:space="preserve">u </w:t>
      </w:r>
      <w:r w:rsidRPr="00597B26">
        <w:t>向前滚动半页</w:t>
      </w:r>
    </w:p>
    <w:p w14:paraId="65DE4AEF" w14:textId="77777777" w:rsidR="003B380D" w:rsidRPr="00597B26" w:rsidRDefault="003B380D" w:rsidP="003B380D">
      <w:pPr>
        <w:pStyle w:val="1e"/>
      </w:pPr>
      <w:r w:rsidRPr="00597B26">
        <w:t xml:space="preserve">y </w:t>
      </w:r>
      <w:r w:rsidRPr="00597B26">
        <w:t>向前滚动一行</w:t>
      </w:r>
    </w:p>
    <w:p w14:paraId="1BEDB1D5" w14:textId="77777777" w:rsidR="003B380D" w:rsidRPr="00597B26" w:rsidRDefault="003B380D" w:rsidP="003B380D">
      <w:pPr>
        <w:pStyle w:val="1e"/>
      </w:pPr>
      <w:r w:rsidRPr="00597B26">
        <w:rPr>
          <w:rFonts w:hint="eastAsia"/>
        </w:rPr>
        <w:t>空格键</w:t>
      </w:r>
      <w:r w:rsidRPr="00597B26">
        <w:t xml:space="preserve"> </w:t>
      </w:r>
      <w:r w:rsidRPr="00597B26">
        <w:t>滚动一行</w:t>
      </w:r>
    </w:p>
    <w:p w14:paraId="08CBE74A" w14:textId="77777777" w:rsidR="003B380D" w:rsidRPr="00597B26" w:rsidRDefault="003B380D" w:rsidP="003B380D">
      <w:pPr>
        <w:pStyle w:val="1e"/>
      </w:pPr>
      <w:r w:rsidRPr="00597B26">
        <w:rPr>
          <w:rFonts w:hint="eastAsia"/>
        </w:rPr>
        <w:t>回车键</w:t>
      </w:r>
      <w:r w:rsidRPr="00597B26">
        <w:t xml:space="preserve"> </w:t>
      </w:r>
      <w:r w:rsidRPr="00597B26">
        <w:t>滚动一页</w:t>
      </w:r>
    </w:p>
    <w:p w14:paraId="1174AA1F" w14:textId="77777777" w:rsidR="003B380D" w:rsidRPr="00597B26" w:rsidRDefault="003B380D" w:rsidP="003B380D">
      <w:pPr>
        <w:pStyle w:val="1e"/>
      </w:pPr>
      <w:r w:rsidRPr="00597B26">
        <w:t>[</w:t>
      </w:r>
      <w:proofErr w:type="spellStart"/>
      <w:r w:rsidRPr="00597B26">
        <w:t>pagedown</w:t>
      </w:r>
      <w:proofErr w:type="spellEnd"/>
      <w:r w:rsidRPr="00597B26">
        <w:t>]</w:t>
      </w:r>
      <w:r w:rsidRPr="00597B26">
        <w:t>：向下翻动一页</w:t>
      </w:r>
    </w:p>
    <w:p w14:paraId="43AF2F7E" w14:textId="77777777" w:rsidR="003B380D" w:rsidRPr="00597B26" w:rsidRDefault="003B380D" w:rsidP="003B380D">
      <w:pPr>
        <w:pStyle w:val="1e"/>
      </w:pPr>
      <w:r w:rsidRPr="00597B26">
        <w:t>[</w:t>
      </w:r>
      <w:proofErr w:type="spellStart"/>
      <w:r w:rsidRPr="00597B26">
        <w:t>pageup</w:t>
      </w:r>
      <w:proofErr w:type="spellEnd"/>
      <w:r w:rsidRPr="00597B26">
        <w:t>]</w:t>
      </w:r>
      <w:r w:rsidRPr="00597B26">
        <w:t>：向上翻动一页</w:t>
      </w:r>
    </w:p>
    <w:p w14:paraId="32BDD283" w14:textId="77777777" w:rsidR="003B380D" w:rsidRPr="00597B26" w:rsidRDefault="003B380D" w:rsidP="003B380D">
      <w:pPr>
        <w:pStyle w:val="2"/>
        <w:numPr>
          <w:ilvl w:val="1"/>
          <w:numId w:val="7"/>
        </w:numPr>
      </w:pPr>
      <w:bookmarkStart w:id="108" w:name="_Toc53053251"/>
      <w:bookmarkStart w:id="109" w:name="_Toc63611157"/>
      <w:r w:rsidRPr="00597B26">
        <w:lastRenderedPageBreak/>
        <w:t>head</w:t>
      </w:r>
      <w:r w:rsidRPr="00597B26">
        <w:t>命令</w:t>
      </w:r>
      <w:bookmarkEnd w:id="108"/>
      <w:bookmarkEnd w:id="109"/>
    </w:p>
    <w:p w14:paraId="3741A7FC" w14:textId="77777777" w:rsidR="003B380D" w:rsidRPr="00597B26" w:rsidRDefault="003B380D" w:rsidP="003B380D">
      <w:pPr>
        <w:pStyle w:val="1e"/>
      </w:pPr>
      <w:r w:rsidRPr="00597B26">
        <w:t xml:space="preserve">head </w:t>
      </w:r>
      <w:r w:rsidRPr="00597B26">
        <w:t>用来显示档案的开头至标准输出中，默认</w:t>
      </w:r>
      <w:r w:rsidRPr="00597B26">
        <w:t xml:space="preserve"> head </w:t>
      </w:r>
      <w:r w:rsidRPr="00597B26">
        <w:t>命令打印其相应文件的开头</w:t>
      </w:r>
      <w:r w:rsidRPr="00597B26">
        <w:t xml:space="preserve"> 10 </w:t>
      </w:r>
      <w:r w:rsidRPr="00597B26">
        <w:t>行。</w:t>
      </w:r>
    </w:p>
    <w:p w14:paraId="6CD63175" w14:textId="77777777" w:rsidR="003B380D" w:rsidRPr="00597B26" w:rsidRDefault="003B380D" w:rsidP="003B380D">
      <w:pPr>
        <w:pStyle w:val="1e"/>
      </w:pPr>
      <w:r w:rsidRPr="00597B26">
        <w:rPr>
          <w:rFonts w:hint="eastAsia"/>
        </w:rPr>
        <w:t>命令格式：</w:t>
      </w:r>
      <w:r w:rsidRPr="00597B26">
        <w:t>head [</w:t>
      </w:r>
      <w:r w:rsidRPr="00597B26">
        <w:t>参数</w:t>
      </w:r>
      <w:r w:rsidRPr="00597B26">
        <w:t>] [</w:t>
      </w:r>
      <w:r w:rsidRPr="00597B26">
        <w:t>文件</w:t>
      </w:r>
      <w:r w:rsidRPr="00597B26">
        <w:t>]</w:t>
      </w:r>
    </w:p>
    <w:p w14:paraId="70343735" w14:textId="77777777" w:rsidR="003B380D" w:rsidRPr="00597B26" w:rsidRDefault="003B380D" w:rsidP="003B380D">
      <w:pPr>
        <w:pStyle w:val="1e"/>
      </w:pPr>
      <w:r w:rsidRPr="00597B26">
        <w:rPr>
          <w:rFonts w:hint="eastAsia"/>
        </w:rPr>
        <w:t>常用参数</w:t>
      </w:r>
    </w:p>
    <w:p w14:paraId="1E36E710" w14:textId="77777777" w:rsidR="003B380D" w:rsidRPr="00597B26" w:rsidRDefault="003B380D" w:rsidP="003B380D">
      <w:pPr>
        <w:pStyle w:val="1e"/>
      </w:pPr>
      <w:r w:rsidRPr="00597B26">
        <w:t xml:space="preserve">-q </w:t>
      </w:r>
      <w:r w:rsidRPr="00597B26">
        <w:t>隐藏文件名</w:t>
      </w:r>
    </w:p>
    <w:p w14:paraId="3B4B1F90" w14:textId="77777777" w:rsidR="003B380D" w:rsidRPr="00597B26" w:rsidRDefault="003B380D" w:rsidP="003B380D">
      <w:pPr>
        <w:pStyle w:val="1e"/>
      </w:pPr>
      <w:r w:rsidRPr="00597B26">
        <w:t xml:space="preserve">-v </w:t>
      </w:r>
      <w:r w:rsidRPr="00597B26">
        <w:t>显示文件名</w:t>
      </w:r>
    </w:p>
    <w:p w14:paraId="4C06AD7B" w14:textId="77777777" w:rsidR="003B380D" w:rsidRPr="00597B26" w:rsidRDefault="003B380D" w:rsidP="003B380D">
      <w:pPr>
        <w:pStyle w:val="1e"/>
      </w:pPr>
      <w:r w:rsidRPr="00597B26">
        <w:t>-c&lt;</w:t>
      </w:r>
      <w:r w:rsidRPr="00597B26">
        <w:t>字节</w:t>
      </w:r>
      <w:r w:rsidRPr="00597B26">
        <w:t xml:space="preserve">&gt; </w:t>
      </w:r>
      <w:r w:rsidRPr="00597B26">
        <w:t>显示字节数</w:t>
      </w:r>
    </w:p>
    <w:p w14:paraId="373A1D2D" w14:textId="77777777" w:rsidR="003B380D" w:rsidRPr="00597B26" w:rsidRDefault="003B380D" w:rsidP="003B380D">
      <w:pPr>
        <w:pStyle w:val="1e"/>
      </w:pPr>
      <w:r w:rsidRPr="00597B26">
        <w:t>-n&lt;</w:t>
      </w:r>
      <w:r w:rsidRPr="00597B26">
        <w:t>行数</w:t>
      </w:r>
      <w:r w:rsidRPr="00597B26">
        <w:t xml:space="preserve">&gt; </w:t>
      </w:r>
      <w:r w:rsidRPr="00597B26">
        <w:t>显示的行数</w:t>
      </w:r>
    </w:p>
    <w:p w14:paraId="4B7E2ADA" w14:textId="77777777" w:rsidR="003B380D" w:rsidRPr="00597B26" w:rsidRDefault="003B380D" w:rsidP="003B380D">
      <w:pPr>
        <w:pStyle w:val="2"/>
        <w:numPr>
          <w:ilvl w:val="1"/>
          <w:numId w:val="7"/>
        </w:numPr>
      </w:pPr>
      <w:bookmarkStart w:id="110" w:name="_Toc53053252"/>
      <w:bookmarkStart w:id="111" w:name="_Toc63611158"/>
      <w:r w:rsidRPr="00597B26">
        <w:t>tail</w:t>
      </w:r>
      <w:r w:rsidRPr="00597B26">
        <w:t>命令</w:t>
      </w:r>
      <w:bookmarkEnd w:id="110"/>
      <w:bookmarkEnd w:id="111"/>
    </w:p>
    <w:p w14:paraId="423ECF6D" w14:textId="77777777" w:rsidR="003B380D" w:rsidRPr="00597B26" w:rsidRDefault="003B380D" w:rsidP="003B380D">
      <w:pPr>
        <w:pStyle w:val="1e"/>
      </w:pPr>
      <w:r w:rsidRPr="00597B26">
        <w:rPr>
          <w:rFonts w:hint="eastAsia"/>
        </w:rPr>
        <w:t>显示指定文件末尾内容，不指定文件时，作为输入信息进行处理。常用查看日志文件。</w:t>
      </w:r>
    </w:p>
    <w:p w14:paraId="7EA86774" w14:textId="77777777" w:rsidR="003B380D" w:rsidRPr="00597B26" w:rsidRDefault="003B380D" w:rsidP="003B380D">
      <w:pPr>
        <w:pStyle w:val="1e"/>
      </w:pPr>
      <w:r w:rsidRPr="00597B26">
        <w:rPr>
          <w:rFonts w:hint="eastAsia"/>
        </w:rPr>
        <w:t>命令格式：</w:t>
      </w:r>
      <w:r w:rsidRPr="00597B26">
        <w:t>tail [</w:t>
      </w:r>
      <w:r w:rsidRPr="00597B26">
        <w:t>必要参数</w:t>
      </w:r>
      <w:r w:rsidRPr="00597B26">
        <w:t>] [</w:t>
      </w:r>
      <w:r w:rsidRPr="00597B26">
        <w:t>选择参数</w:t>
      </w:r>
      <w:r w:rsidRPr="00597B26">
        <w:t>] [</w:t>
      </w:r>
      <w:r w:rsidRPr="00597B26">
        <w:t>文件</w:t>
      </w:r>
      <w:r w:rsidRPr="00597B26">
        <w:t>]</w:t>
      </w:r>
    </w:p>
    <w:p w14:paraId="1D95CBB2" w14:textId="77777777" w:rsidR="003B380D" w:rsidRPr="00597B26" w:rsidRDefault="003B380D" w:rsidP="003B380D">
      <w:pPr>
        <w:pStyle w:val="1e"/>
      </w:pPr>
      <w:r w:rsidRPr="00597B26">
        <w:rPr>
          <w:rFonts w:hint="eastAsia"/>
        </w:rPr>
        <w:t>常用参数</w:t>
      </w:r>
    </w:p>
    <w:p w14:paraId="16B43D90" w14:textId="77777777" w:rsidR="003B380D" w:rsidRPr="00597B26" w:rsidRDefault="003B380D" w:rsidP="003B380D">
      <w:pPr>
        <w:pStyle w:val="1e"/>
      </w:pPr>
      <w:r w:rsidRPr="00597B26">
        <w:t xml:space="preserve">-f </w:t>
      </w:r>
      <w:r w:rsidRPr="00597B26">
        <w:t>循环读取</w:t>
      </w:r>
    </w:p>
    <w:p w14:paraId="1BAA853F" w14:textId="77777777" w:rsidR="003B380D" w:rsidRPr="00597B26" w:rsidRDefault="003B380D" w:rsidP="003B380D">
      <w:pPr>
        <w:pStyle w:val="1e"/>
      </w:pPr>
      <w:r w:rsidRPr="00597B26">
        <w:t xml:space="preserve">-q </w:t>
      </w:r>
      <w:r w:rsidRPr="00597B26">
        <w:t>不显示处理信息</w:t>
      </w:r>
    </w:p>
    <w:p w14:paraId="77C683BF" w14:textId="77777777" w:rsidR="003B380D" w:rsidRPr="00597B26" w:rsidRDefault="003B380D" w:rsidP="003B380D">
      <w:pPr>
        <w:pStyle w:val="1e"/>
      </w:pPr>
      <w:r w:rsidRPr="00597B26">
        <w:t xml:space="preserve">-v </w:t>
      </w:r>
      <w:r w:rsidRPr="00597B26">
        <w:t>显示详细的处理信息</w:t>
      </w:r>
    </w:p>
    <w:p w14:paraId="15B929A1" w14:textId="77777777" w:rsidR="003B380D" w:rsidRPr="00597B26" w:rsidRDefault="003B380D" w:rsidP="003B380D">
      <w:pPr>
        <w:pStyle w:val="1e"/>
      </w:pPr>
      <w:r w:rsidRPr="00597B26">
        <w:t>-c&lt;</w:t>
      </w:r>
      <w:r w:rsidRPr="00597B26">
        <w:t>数目</w:t>
      </w:r>
      <w:r w:rsidRPr="00597B26">
        <w:t xml:space="preserve">&gt; </w:t>
      </w:r>
      <w:r w:rsidRPr="00597B26">
        <w:t>显示的字节数</w:t>
      </w:r>
    </w:p>
    <w:p w14:paraId="7B7EC70C" w14:textId="77777777" w:rsidR="003B380D" w:rsidRPr="00597B26" w:rsidRDefault="003B380D" w:rsidP="003B380D">
      <w:pPr>
        <w:pStyle w:val="1e"/>
      </w:pPr>
      <w:r w:rsidRPr="00597B26">
        <w:t>-n&lt;</w:t>
      </w:r>
      <w:r w:rsidRPr="00597B26">
        <w:t>行数</w:t>
      </w:r>
      <w:r w:rsidRPr="00597B26">
        <w:t xml:space="preserve">&gt; </w:t>
      </w:r>
      <w:r w:rsidRPr="00597B26">
        <w:t>显示行数</w:t>
      </w:r>
    </w:p>
    <w:p w14:paraId="49A71517" w14:textId="77777777" w:rsidR="003B380D" w:rsidRPr="00597B26" w:rsidRDefault="003B380D" w:rsidP="003B380D">
      <w:pPr>
        <w:pStyle w:val="1e"/>
      </w:pPr>
      <w:r w:rsidRPr="00597B26">
        <w:t>--</w:t>
      </w:r>
      <w:proofErr w:type="spellStart"/>
      <w:r w:rsidRPr="00597B26">
        <w:t>pid</w:t>
      </w:r>
      <w:proofErr w:type="spellEnd"/>
      <w:r w:rsidRPr="00597B26">
        <w:t xml:space="preserve">=PID </w:t>
      </w:r>
      <w:r w:rsidRPr="00597B26">
        <w:t>与</w:t>
      </w:r>
      <w:r w:rsidRPr="00597B26">
        <w:t>-f</w:t>
      </w:r>
      <w:r w:rsidRPr="00597B26">
        <w:t>合用</w:t>
      </w:r>
      <w:r w:rsidRPr="00597B26">
        <w:t>,</w:t>
      </w:r>
      <w:r w:rsidRPr="00597B26">
        <w:t>表示在进程</w:t>
      </w:r>
      <w:r w:rsidRPr="00597B26">
        <w:t>ID,PID</w:t>
      </w:r>
      <w:r w:rsidRPr="00597B26">
        <w:t>死掉之后结束</w:t>
      </w:r>
      <w:r w:rsidRPr="00597B26">
        <w:t>.</w:t>
      </w:r>
    </w:p>
    <w:p w14:paraId="29E0E567" w14:textId="77777777" w:rsidR="003B380D" w:rsidRPr="00597B26" w:rsidRDefault="003B380D" w:rsidP="003B380D">
      <w:pPr>
        <w:pStyle w:val="1e"/>
      </w:pPr>
      <w:r w:rsidRPr="00597B26">
        <w:t xml:space="preserve">-q, --quiet, --silent </w:t>
      </w:r>
      <w:r w:rsidRPr="00597B26">
        <w:t>从不输出给出文件名的首部</w:t>
      </w:r>
    </w:p>
    <w:p w14:paraId="33CD7649" w14:textId="77777777" w:rsidR="003B380D" w:rsidRPr="00597B26" w:rsidRDefault="003B380D" w:rsidP="003B380D">
      <w:pPr>
        <w:pStyle w:val="1e"/>
      </w:pPr>
      <w:r w:rsidRPr="00597B26">
        <w:t xml:space="preserve">-s, --sleep-interval=S </w:t>
      </w:r>
      <w:r w:rsidRPr="00597B26">
        <w:t>与</w:t>
      </w:r>
      <w:r w:rsidRPr="00597B26">
        <w:t>-f</w:t>
      </w:r>
      <w:r w:rsidRPr="00597B26">
        <w:t>合用</w:t>
      </w:r>
      <w:r w:rsidRPr="00597B26">
        <w:t>,</w:t>
      </w:r>
      <w:r w:rsidRPr="00597B26">
        <w:t>表示在每次反复的间隔休眠</w:t>
      </w:r>
      <w:r w:rsidRPr="00597B26">
        <w:t>S</w:t>
      </w:r>
      <w:r w:rsidRPr="00597B26">
        <w:t>秒</w:t>
      </w:r>
    </w:p>
    <w:p w14:paraId="6C3FAE80" w14:textId="77777777" w:rsidR="003B380D" w:rsidRPr="00597B26" w:rsidRDefault="003B380D" w:rsidP="003B380D">
      <w:pPr>
        <w:pStyle w:val="2"/>
        <w:numPr>
          <w:ilvl w:val="1"/>
          <w:numId w:val="7"/>
        </w:numPr>
      </w:pPr>
      <w:bookmarkStart w:id="112" w:name="_Toc53053253"/>
      <w:bookmarkStart w:id="113" w:name="_Toc63611159"/>
      <w:r w:rsidRPr="00597B26">
        <w:t>vim</w:t>
      </w:r>
      <w:r w:rsidRPr="00597B26">
        <w:t>命令</w:t>
      </w:r>
      <w:bookmarkEnd w:id="112"/>
      <w:bookmarkEnd w:id="113"/>
    </w:p>
    <w:p w14:paraId="6216587D" w14:textId="77777777" w:rsidR="003B380D" w:rsidRPr="00597B26" w:rsidRDefault="003B380D" w:rsidP="003B380D">
      <w:pPr>
        <w:pStyle w:val="1e"/>
      </w:pPr>
      <w:r w:rsidRPr="00597B26">
        <w:t>vim</w:t>
      </w:r>
      <w:r w:rsidRPr="00597B26">
        <w:t>编辑器是所有</w:t>
      </w:r>
      <w:r w:rsidRPr="00597B26">
        <w:t>Unix</w:t>
      </w:r>
      <w:r w:rsidRPr="00597B26">
        <w:t>及</w:t>
      </w:r>
      <w:r w:rsidRPr="00597B26">
        <w:t>Linux</w:t>
      </w:r>
      <w:r w:rsidRPr="00597B26">
        <w:t>系统下标准的编辑器，它的强大不逊色于任何最新的文本编辑器</w:t>
      </w:r>
      <w:r w:rsidRPr="00597B26">
        <w:t>;vi</w:t>
      </w:r>
      <w:r w:rsidRPr="00597B26">
        <w:t>也是</w:t>
      </w:r>
      <w:r w:rsidRPr="00597B26">
        <w:t>Linux</w:t>
      </w:r>
      <w:r w:rsidRPr="00597B26">
        <w:t>中最基本的文本编辑器</w:t>
      </w:r>
      <w:r w:rsidRPr="00597B26">
        <w:t>,vim</w:t>
      </w:r>
      <w:r w:rsidRPr="00597B26">
        <w:t>就是</w:t>
      </w:r>
      <w:r w:rsidRPr="00597B26">
        <w:t>vi</w:t>
      </w:r>
      <w:r w:rsidRPr="00597B26">
        <w:t>的升级版。</w:t>
      </w:r>
    </w:p>
    <w:p w14:paraId="0E4D9425" w14:textId="77777777" w:rsidR="003B380D" w:rsidRPr="00597B26" w:rsidRDefault="003B380D" w:rsidP="003B380D">
      <w:pPr>
        <w:pStyle w:val="3"/>
        <w:numPr>
          <w:ilvl w:val="2"/>
          <w:numId w:val="7"/>
        </w:numPr>
      </w:pPr>
      <w:bookmarkStart w:id="114" w:name="_Toc53053254"/>
      <w:bookmarkStart w:id="115" w:name="_Toc63611160"/>
      <w:r w:rsidRPr="00597B26">
        <w:rPr>
          <w:rFonts w:hint="eastAsia"/>
        </w:rPr>
        <w:t>启动</w:t>
      </w:r>
      <w:r w:rsidRPr="00597B26">
        <w:t>vim</w:t>
      </w:r>
      <w:bookmarkEnd w:id="114"/>
      <w:bookmarkEnd w:id="115"/>
    </w:p>
    <w:p w14:paraId="51391606" w14:textId="77777777" w:rsidR="003B380D" w:rsidRPr="00597B26" w:rsidRDefault="003B380D" w:rsidP="003B380D">
      <w:pPr>
        <w:pStyle w:val="1e"/>
      </w:pPr>
      <w:r w:rsidRPr="00597B26">
        <w:rPr>
          <w:rFonts w:hint="eastAsia"/>
        </w:rPr>
        <w:t>在命令行窗口中输入以下命令即可</w:t>
      </w:r>
    </w:p>
    <w:p w14:paraId="160EC211" w14:textId="77777777" w:rsidR="003B380D" w:rsidRPr="00597B26" w:rsidRDefault="003B380D" w:rsidP="003B380D">
      <w:pPr>
        <w:pStyle w:val="2f2"/>
      </w:pPr>
      <w:proofErr w:type="gramStart"/>
      <w:r w:rsidRPr="00597B26">
        <w:t>vim</w:t>
      </w:r>
      <w:proofErr w:type="gramEnd"/>
      <w:r w:rsidRPr="00597B26">
        <w:t xml:space="preserve"> </w:t>
      </w:r>
    </w:p>
    <w:p w14:paraId="4F37D081" w14:textId="77777777" w:rsidR="003B380D" w:rsidRPr="00597B26" w:rsidRDefault="003B380D" w:rsidP="003B380D">
      <w:pPr>
        <w:pStyle w:val="1e"/>
      </w:pPr>
      <w:r w:rsidRPr="00597B26">
        <w:t>直接启动</w:t>
      </w:r>
      <w:r w:rsidRPr="00597B26">
        <w:t>vim</w:t>
      </w:r>
    </w:p>
    <w:p w14:paraId="2B46C5E6" w14:textId="77777777" w:rsidR="003B380D" w:rsidRPr="00597B26" w:rsidRDefault="003B380D" w:rsidP="003B380D">
      <w:pPr>
        <w:pStyle w:val="1e"/>
      </w:pPr>
      <w:r w:rsidRPr="00597B26">
        <w:t xml:space="preserve">vim filename </w:t>
      </w:r>
      <w:r w:rsidRPr="00597B26">
        <w:t>打开</w:t>
      </w:r>
      <w:r w:rsidRPr="00597B26">
        <w:t>vim</w:t>
      </w:r>
      <w:r w:rsidRPr="00597B26">
        <w:t>并创建名为</w:t>
      </w:r>
      <w:r w:rsidRPr="00597B26">
        <w:t>filename</w:t>
      </w:r>
      <w:r w:rsidRPr="00597B26">
        <w:t>的文件</w:t>
      </w:r>
    </w:p>
    <w:p w14:paraId="5522C4A5" w14:textId="77777777" w:rsidR="003B380D" w:rsidRPr="00597B26" w:rsidRDefault="003B380D" w:rsidP="003B380D">
      <w:pPr>
        <w:pStyle w:val="3"/>
        <w:numPr>
          <w:ilvl w:val="2"/>
          <w:numId w:val="7"/>
        </w:numPr>
      </w:pPr>
      <w:bookmarkStart w:id="116" w:name="_Toc53053255"/>
      <w:bookmarkStart w:id="117" w:name="_Toc63611161"/>
      <w:r w:rsidRPr="00597B26">
        <w:lastRenderedPageBreak/>
        <w:t>vim</w:t>
      </w:r>
      <w:r w:rsidRPr="00597B26">
        <w:t>的模式</w:t>
      </w:r>
      <w:bookmarkEnd w:id="116"/>
      <w:bookmarkEnd w:id="117"/>
    </w:p>
    <w:p w14:paraId="31DEE1B5" w14:textId="77777777" w:rsidR="003B380D" w:rsidRPr="00597B26" w:rsidRDefault="003B380D" w:rsidP="003B380D">
      <w:pPr>
        <w:pStyle w:val="1e"/>
      </w:pPr>
      <w:r w:rsidRPr="00597B26">
        <w:rPr>
          <w:rFonts w:hint="eastAsia"/>
        </w:rPr>
        <w:t>正常模式（按</w:t>
      </w:r>
      <w:r w:rsidRPr="00597B26">
        <w:t>Esc</w:t>
      </w:r>
      <w:r w:rsidRPr="00597B26">
        <w:t>或</w:t>
      </w:r>
      <w:r w:rsidRPr="00597B26">
        <w:t>Ctrl+[</w:t>
      </w:r>
      <w:r w:rsidRPr="00597B26">
        <w:t>进入）</w:t>
      </w:r>
      <w:r w:rsidRPr="00597B26">
        <w:t xml:space="preserve"> </w:t>
      </w:r>
      <w:r w:rsidRPr="00597B26">
        <w:t>左下角显示文件名或为空</w:t>
      </w:r>
    </w:p>
    <w:p w14:paraId="4E85A895" w14:textId="77777777" w:rsidR="003B380D" w:rsidRPr="00597B26" w:rsidRDefault="003B380D" w:rsidP="003B380D">
      <w:pPr>
        <w:pStyle w:val="1e"/>
      </w:pPr>
      <w:r w:rsidRPr="00597B26">
        <w:rPr>
          <w:rFonts w:hint="eastAsia"/>
        </w:rPr>
        <w:t>插入模式（按</w:t>
      </w:r>
      <w:proofErr w:type="spellStart"/>
      <w:r w:rsidRPr="00597B26">
        <w:t>i</w:t>
      </w:r>
      <w:proofErr w:type="spellEnd"/>
      <w:r w:rsidRPr="00597B26">
        <w:t>键进入）</w:t>
      </w:r>
      <w:r w:rsidRPr="00597B26">
        <w:t xml:space="preserve"> </w:t>
      </w:r>
      <w:r w:rsidRPr="00597B26">
        <w:t>左下角显示</w:t>
      </w:r>
      <w:r w:rsidRPr="00597B26">
        <w:t>--INSERT--</w:t>
      </w:r>
    </w:p>
    <w:p w14:paraId="78A12F12" w14:textId="77777777" w:rsidR="003B380D" w:rsidRPr="00597B26" w:rsidRDefault="003B380D" w:rsidP="003B380D">
      <w:pPr>
        <w:pStyle w:val="1e"/>
      </w:pPr>
      <w:r w:rsidRPr="00597B26">
        <w:rPr>
          <w:rFonts w:hint="eastAsia"/>
        </w:rPr>
        <w:t>可视模式（不知道如何进入）</w:t>
      </w:r>
      <w:r w:rsidRPr="00597B26">
        <w:t xml:space="preserve"> </w:t>
      </w:r>
      <w:r w:rsidRPr="00597B26">
        <w:t>左下角显示</w:t>
      </w:r>
      <w:r w:rsidRPr="00597B26">
        <w:t>--VISUAL--</w:t>
      </w:r>
    </w:p>
    <w:p w14:paraId="5A97C8AA" w14:textId="77777777" w:rsidR="003B380D" w:rsidRPr="00597B26" w:rsidRDefault="003B380D" w:rsidP="003B380D">
      <w:pPr>
        <w:pStyle w:val="1e"/>
      </w:pPr>
      <w:r w:rsidRPr="00597B26">
        <w:rPr>
          <w:rFonts w:hint="eastAsia"/>
        </w:rPr>
        <w:t>导航命令</w:t>
      </w:r>
    </w:p>
    <w:p w14:paraId="0BF9F6CE" w14:textId="77777777" w:rsidR="003B380D" w:rsidRPr="00597B26" w:rsidRDefault="003B380D" w:rsidP="003B380D">
      <w:pPr>
        <w:pStyle w:val="1e"/>
      </w:pPr>
      <w:r w:rsidRPr="00597B26">
        <w:t xml:space="preserve">% </w:t>
      </w:r>
      <w:r w:rsidRPr="00597B26">
        <w:t>括号匹配</w:t>
      </w:r>
    </w:p>
    <w:p w14:paraId="0F7DF689" w14:textId="77777777" w:rsidR="003B380D" w:rsidRPr="00597B26" w:rsidRDefault="003B380D" w:rsidP="003B380D">
      <w:pPr>
        <w:pStyle w:val="3"/>
        <w:numPr>
          <w:ilvl w:val="2"/>
          <w:numId w:val="7"/>
        </w:numPr>
      </w:pPr>
      <w:bookmarkStart w:id="118" w:name="_Toc53053256"/>
      <w:bookmarkStart w:id="119" w:name="_Toc63611162"/>
      <w:r w:rsidRPr="00597B26">
        <w:rPr>
          <w:rFonts w:hint="eastAsia"/>
        </w:rPr>
        <w:t>插入命令</w:t>
      </w:r>
      <w:bookmarkEnd w:id="118"/>
      <w:bookmarkEnd w:id="119"/>
    </w:p>
    <w:p w14:paraId="6E6793FF" w14:textId="77777777" w:rsidR="003B380D" w:rsidRPr="00597B26" w:rsidRDefault="003B380D" w:rsidP="003B380D">
      <w:pPr>
        <w:pStyle w:val="1e"/>
      </w:pPr>
      <w:proofErr w:type="spellStart"/>
      <w:r w:rsidRPr="00597B26">
        <w:t>i</w:t>
      </w:r>
      <w:proofErr w:type="spellEnd"/>
      <w:r w:rsidRPr="00597B26">
        <w:t xml:space="preserve"> </w:t>
      </w:r>
      <w:r w:rsidRPr="00597B26">
        <w:t>在当前位置生前插入</w:t>
      </w:r>
    </w:p>
    <w:p w14:paraId="16A5A09D" w14:textId="77777777" w:rsidR="003B380D" w:rsidRPr="00597B26" w:rsidRDefault="003B380D" w:rsidP="003B380D">
      <w:pPr>
        <w:pStyle w:val="1e"/>
      </w:pPr>
      <w:r w:rsidRPr="00597B26">
        <w:t xml:space="preserve">I </w:t>
      </w:r>
      <w:r w:rsidRPr="00597B26">
        <w:t>在当前行首插入</w:t>
      </w:r>
    </w:p>
    <w:p w14:paraId="6B0F6DFD" w14:textId="77777777" w:rsidR="003B380D" w:rsidRPr="00597B26" w:rsidRDefault="003B380D" w:rsidP="003B380D">
      <w:pPr>
        <w:pStyle w:val="1e"/>
      </w:pPr>
      <w:r w:rsidRPr="00597B26">
        <w:t xml:space="preserve">a </w:t>
      </w:r>
      <w:r w:rsidRPr="00597B26">
        <w:t>在当前位置后插入</w:t>
      </w:r>
    </w:p>
    <w:p w14:paraId="49FB83A3" w14:textId="77777777" w:rsidR="003B380D" w:rsidRPr="00597B26" w:rsidRDefault="003B380D" w:rsidP="003B380D">
      <w:pPr>
        <w:pStyle w:val="3"/>
        <w:numPr>
          <w:ilvl w:val="2"/>
          <w:numId w:val="7"/>
        </w:numPr>
      </w:pPr>
      <w:bookmarkStart w:id="120" w:name="_Toc53053257"/>
      <w:bookmarkStart w:id="121" w:name="_Toc63611163"/>
      <w:r w:rsidRPr="00597B26">
        <w:rPr>
          <w:rFonts w:hint="eastAsia"/>
        </w:rPr>
        <w:t>查找命令</w:t>
      </w:r>
      <w:bookmarkEnd w:id="120"/>
      <w:bookmarkEnd w:id="121"/>
    </w:p>
    <w:p w14:paraId="50F5E073" w14:textId="77777777" w:rsidR="003B380D" w:rsidRPr="00597B26" w:rsidRDefault="003B380D" w:rsidP="003B380D">
      <w:pPr>
        <w:pStyle w:val="1e"/>
      </w:pPr>
      <w:r w:rsidRPr="00597B26">
        <w:t>/text</w:t>
      </w:r>
      <w:r w:rsidRPr="00597B26">
        <w:t xml:space="preserve">　查找</w:t>
      </w:r>
      <w:r w:rsidRPr="00597B26">
        <w:t>text</w:t>
      </w:r>
      <w:r w:rsidRPr="00597B26">
        <w:t>，按</w:t>
      </w:r>
      <w:r w:rsidRPr="00597B26">
        <w:t>n</w:t>
      </w:r>
      <w:r w:rsidRPr="00597B26">
        <w:t>健查找下一个，按</w:t>
      </w:r>
      <w:r w:rsidRPr="00597B26">
        <w:t>N</w:t>
      </w:r>
      <w:r w:rsidRPr="00597B26">
        <w:t>健查找前一个。</w:t>
      </w:r>
    </w:p>
    <w:p w14:paraId="03B08CA0" w14:textId="77777777" w:rsidR="003B380D" w:rsidRPr="00597B26" w:rsidRDefault="003B380D" w:rsidP="003B380D">
      <w:pPr>
        <w:pStyle w:val="1e"/>
      </w:pPr>
      <w:r w:rsidRPr="00597B26">
        <w:t>?text</w:t>
      </w:r>
      <w:r w:rsidRPr="00597B26">
        <w:t xml:space="preserve">　查找</w:t>
      </w:r>
      <w:r w:rsidRPr="00597B26">
        <w:t>text</w:t>
      </w:r>
      <w:r w:rsidRPr="00597B26">
        <w:t>，反向查找，按</w:t>
      </w:r>
      <w:r w:rsidRPr="00597B26">
        <w:t>n</w:t>
      </w:r>
      <w:r w:rsidRPr="00597B26">
        <w:t>健查找下一个，按</w:t>
      </w:r>
      <w:r w:rsidRPr="00597B26">
        <w:t>N</w:t>
      </w:r>
      <w:r w:rsidRPr="00597B26">
        <w:t>健查找前一个。</w:t>
      </w:r>
    </w:p>
    <w:p w14:paraId="270F785E" w14:textId="77777777" w:rsidR="003B380D" w:rsidRPr="00597B26" w:rsidRDefault="003B380D" w:rsidP="003B380D">
      <w:pPr>
        <w:pStyle w:val="1e"/>
      </w:pPr>
      <w:r w:rsidRPr="00597B26">
        <w:t xml:space="preserve">:set </w:t>
      </w:r>
      <w:proofErr w:type="spellStart"/>
      <w:r w:rsidRPr="00597B26">
        <w:t>hlsearch</w:t>
      </w:r>
      <w:proofErr w:type="spellEnd"/>
      <w:r w:rsidRPr="00597B26">
        <w:t xml:space="preserve">　高亮搜索结果，所有结果都高亮显示，而不是只显示一个匹配。</w:t>
      </w:r>
    </w:p>
    <w:p w14:paraId="1789885D" w14:textId="77777777" w:rsidR="003B380D" w:rsidRPr="00597B26" w:rsidRDefault="003B380D" w:rsidP="003B380D">
      <w:pPr>
        <w:pStyle w:val="1e"/>
      </w:pPr>
      <w:r w:rsidRPr="00597B26">
        <w:t xml:space="preserve">:set </w:t>
      </w:r>
      <w:proofErr w:type="spellStart"/>
      <w:r w:rsidRPr="00597B26">
        <w:t>nohlsearch</w:t>
      </w:r>
      <w:proofErr w:type="spellEnd"/>
      <w:r w:rsidRPr="00597B26">
        <w:t xml:space="preserve">　关闭高亮搜索显示</w:t>
      </w:r>
    </w:p>
    <w:p w14:paraId="124125F0" w14:textId="77777777" w:rsidR="003B380D" w:rsidRPr="00597B26" w:rsidRDefault="003B380D" w:rsidP="003B380D">
      <w:pPr>
        <w:pStyle w:val="1e"/>
      </w:pPr>
      <w:r w:rsidRPr="00597B26">
        <w:t>:</w:t>
      </w:r>
      <w:proofErr w:type="spellStart"/>
      <w:r w:rsidRPr="00597B26">
        <w:t>nohlsearch</w:t>
      </w:r>
      <w:proofErr w:type="spellEnd"/>
      <w:r w:rsidRPr="00597B26">
        <w:t xml:space="preserve">　关闭当前的高亮显示，如果再次搜索或者按下</w:t>
      </w:r>
      <w:r w:rsidRPr="00597B26">
        <w:t>n</w:t>
      </w:r>
      <w:r w:rsidRPr="00597B26">
        <w:t>或</w:t>
      </w:r>
      <w:r w:rsidRPr="00597B26">
        <w:t>N</w:t>
      </w:r>
      <w:r w:rsidRPr="00597B26">
        <w:t>键，则会再次高亮。</w:t>
      </w:r>
    </w:p>
    <w:p w14:paraId="68592CF8" w14:textId="77777777" w:rsidR="003B380D" w:rsidRPr="00597B26" w:rsidRDefault="003B380D" w:rsidP="003B380D">
      <w:pPr>
        <w:pStyle w:val="1e"/>
      </w:pPr>
      <w:r w:rsidRPr="00597B26">
        <w:t xml:space="preserve">:set </w:t>
      </w:r>
      <w:proofErr w:type="spellStart"/>
      <w:r w:rsidRPr="00597B26">
        <w:t>incsearch</w:t>
      </w:r>
      <w:proofErr w:type="spellEnd"/>
      <w:r w:rsidRPr="00597B26">
        <w:t xml:space="preserve">　逐步搜索模式，对当前键入的字符进行搜索而不必等待键入完成。</w:t>
      </w:r>
    </w:p>
    <w:p w14:paraId="401F1C8E" w14:textId="77777777" w:rsidR="003B380D" w:rsidRPr="00597B26" w:rsidRDefault="003B380D" w:rsidP="003B380D">
      <w:pPr>
        <w:pStyle w:val="1e"/>
      </w:pPr>
      <w:r w:rsidRPr="00597B26">
        <w:t xml:space="preserve">:set </w:t>
      </w:r>
      <w:proofErr w:type="spellStart"/>
      <w:r w:rsidRPr="00597B26">
        <w:t>wrapscan</w:t>
      </w:r>
      <w:proofErr w:type="spellEnd"/>
      <w:r w:rsidRPr="00597B26">
        <w:t xml:space="preserve">　重新搜索，在搜索到文件头或尾时，返回继续搜索，默认开启。</w:t>
      </w:r>
    </w:p>
    <w:p w14:paraId="04975419" w14:textId="77777777" w:rsidR="003B380D" w:rsidRPr="00597B26" w:rsidRDefault="003B380D" w:rsidP="003B380D">
      <w:pPr>
        <w:pStyle w:val="1e"/>
      </w:pPr>
      <w:r w:rsidRPr="00597B26">
        <w:rPr>
          <w:rFonts w:hint="eastAsia"/>
        </w:rPr>
        <w:t>:</w:t>
      </w:r>
      <w:r w:rsidRPr="00597B26">
        <w:t xml:space="preserve">set nu </w:t>
      </w:r>
      <w:r w:rsidRPr="00597B26">
        <w:t>显示行号</w:t>
      </w:r>
    </w:p>
    <w:p w14:paraId="3C81F4C3" w14:textId="77777777" w:rsidR="003B380D" w:rsidRPr="00597B26" w:rsidRDefault="003B380D" w:rsidP="003B380D">
      <w:pPr>
        <w:pStyle w:val="3"/>
        <w:numPr>
          <w:ilvl w:val="2"/>
          <w:numId w:val="7"/>
        </w:numPr>
      </w:pPr>
      <w:bookmarkStart w:id="122" w:name="_Toc53053258"/>
      <w:bookmarkStart w:id="123" w:name="_Toc63611164"/>
      <w:r w:rsidRPr="00597B26">
        <w:rPr>
          <w:rFonts w:hint="eastAsia"/>
        </w:rPr>
        <w:t>替换命令</w:t>
      </w:r>
      <w:bookmarkEnd w:id="122"/>
      <w:bookmarkEnd w:id="123"/>
    </w:p>
    <w:p w14:paraId="6097A0B9" w14:textId="77777777" w:rsidR="003B380D" w:rsidRPr="00597B26" w:rsidRDefault="003B380D" w:rsidP="003B380D">
      <w:pPr>
        <w:pStyle w:val="1e"/>
      </w:pPr>
      <w:proofErr w:type="spellStart"/>
      <w:r w:rsidRPr="00597B26">
        <w:t>ra</w:t>
      </w:r>
      <w:proofErr w:type="spellEnd"/>
      <w:r w:rsidRPr="00597B26">
        <w:t xml:space="preserve"> </w:t>
      </w:r>
      <w:r w:rsidRPr="00597B26">
        <w:t>将当前字符替换为</w:t>
      </w:r>
      <w:r w:rsidRPr="00597B26">
        <w:t>a</w:t>
      </w:r>
      <w:r w:rsidRPr="00597B26">
        <w:t>，当期字符即光标所在字符。</w:t>
      </w:r>
    </w:p>
    <w:p w14:paraId="33FDC8C7" w14:textId="77777777" w:rsidR="003B380D" w:rsidRPr="00597B26" w:rsidRDefault="003B380D" w:rsidP="003B380D">
      <w:pPr>
        <w:pStyle w:val="1e"/>
      </w:pPr>
      <w:r w:rsidRPr="00597B26">
        <w:t xml:space="preserve">s/old/new/ </w:t>
      </w:r>
      <w:r w:rsidRPr="00597B26">
        <w:t>用</w:t>
      </w:r>
      <w:r w:rsidRPr="00597B26">
        <w:t>old</w:t>
      </w:r>
      <w:r w:rsidRPr="00597B26">
        <w:t>替换</w:t>
      </w:r>
      <w:r w:rsidRPr="00597B26">
        <w:t>new</w:t>
      </w:r>
      <w:r w:rsidRPr="00597B26">
        <w:t>，替换当前行的第一个匹配</w:t>
      </w:r>
    </w:p>
    <w:p w14:paraId="2A0C3F87" w14:textId="77777777" w:rsidR="003B380D" w:rsidRPr="00597B26" w:rsidRDefault="003B380D" w:rsidP="003B380D">
      <w:pPr>
        <w:pStyle w:val="3"/>
        <w:numPr>
          <w:ilvl w:val="2"/>
          <w:numId w:val="7"/>
        </w:numPr>
      </w:pPr>
      <w:bookmarkStart w:id="124" w:name="_Toc53053259"/>
      <w:bookmarkStart w:id="125" w:name="_Toc63611165"/>
      <w:r w:rsidRPr="00597B26">
        <w:rPr>
          <w:rFonts w:hint="eastAsia"/>
        </w:rPr>
        <w:t>撤销和重做</w:t>
      </w:r>
      <w:bookmarkEnd w:id="124"/>
      <w:bookmarkEnd w:id="125"/>
    </w:p>
    <w:p w14:paraId="32EDF197" w14:textId="77777777" w:rsidR="003B380D" w:rsidRPr="00597B26" w:rsidRDefault="003B380D" w:rsidP="003B380D">
      <w:pPr>
        <w:pStyle w:val="1e"/>
      </w:pPr>
      <w:r w:rsidRPr="00597B26">
        <w:t xml:space="preserve">u </w:t>
      </w:r>
      <w:r w:rsidRPr="00597B26">
        <w:t>撤销（</w:t>
      </w:r>
      <w:r w:rsidRPr="00597B26">
        <w:t>Undo</w:t>
      </w:r>
      <w:r w:rsidRPr="00597B26">
        <w:t>）</w:t>
      </w:r>
    </w:p>
    <w:p w14:paraId="6D59F5A2" w14:textId="77777777" w:rsidR="003B380D" w:rsidRPr="00597B26" w:rsidRDefault="003B380D" w:rsidP="003B380D">
      <w:pPr>
        <w:pStyle w:val="1e"/>
      </w:pPr>
      <w:r w:rsidRPr="00597B26">
        <w:t xml:space="preserve">U </w:t>
      </w:r>
      <w:r w:rsidRPr="00597B26">
        <w:t>撤销对整行的操作</w:t>
      </w:r>
    </w:p>
    <w:p w14:paraId="2F314881" w14:textId="77777777" w:rsidR="003B380D" w:rsidRPr="00597B26" w:rsidRDefault="003B380D" w:rsidP="003B380D">
      <w:pPr>
        <w:pStyle w:val="1e"/>
      </w:pPr>
      <w:r w:rsidRPr="00597B26">
        <w:t xml:space="preserve">Ctrl + r </w:t>
      </w:r>
      <w:r w:rsidRPr="00597B26">
        <w:t>重做（</w:t>
      </w:r>
      <w:r w:rsidRPr="00597B26">
        <w:t>Redo</w:t>
      </w:r>
      <w:r w:rsidRPr="00597B26">
        <w:t>），即撤销的撤销。</w:t>
      </w:r>
    </w:p>
    <w:p w14:paraId="10B7520F" w14:textId="77777777" w:rsidR="003B380D" w:rsidRPr="00597B26" w:rsidRDefault="003B380D" w:rsidP="003B380D">
      <w:pPr>
        <w:pStyle w:val="3"/>
        <w:numPr>
          <w:ilvl w:val="2"/>
          <w:numId w:val="7"/>
        </w:numPr>
      </w:pPr>
      <w:bookmarkStart w:id="126" w:name="_Toc53053260"/>
      <w:bookmarkStart w:id="127" w:name="_Toc63611166"/>
      <w:r w:rsidRPr="00597B26">
        <w:rPr>
          <w:rFonts w:hint="eastAsia"/>
        </w:rPr>
        <w:t>删除命令</w:t>
      </w:r>
      <w:bookmarkEnd w:id="126"/>
      <w:bookmarkEnd w:id="127"/>
    </w:p>
    <w:p w14:paraId="63D3D114" w14:textId="77777777" w:rsidR="003B380D" w:rsidRPr="00597B26" w:rsidRDefault="003B380D" w:rsidP="003B380D">
      <w:pPr>
        <w:pStyle w:val="1e"/>
      </w:pPr>
      <w:r w:rsidRPr="00597B26">
        <w:t xml:space="preserve">x </w:t>
      </w:r>
      <w:r w:rsidRPr="00597B26">
        <w:t>删除当前字符</w:t>
      </w:r>
    </w:p>
    <w:p w14:paraId="5008DEFB" w14:textId="77777777" w:rsidR="003B380D" w:rsidRPr="00597B26" w:rsidRDefault="003B380D" w:rsidP="003B380D">
      <w:pPr>
        <w:pStyle w:val="1e"/>
      </w:pPr>
      <w:r w:rsidRPr="00597B26">
        <w:t xml:space="preserve">3x </w:t>
      </w:r>
      <w:r w:rsidRPr="00597B26">
        <w:t>删除当前光标开始向后三个字符</w:t>
      </w:r>
    </w:p>
    <w:p w14:paraId="7F5F208A" w14:textId="77777777" w:rsidR="003B380D" w:rsidRPr="00597B26" w:rsidRDefault="003B380D" w:rsidP="003B380D">
      <w:pPr>
        <w:pStyle w:val="1e"/>
      </w:pPr>
      <w:r w:rsidRPr="00597B26">
        <w:t xml:space="preserve">X </w:t>
      </w:r>
      <w:r w:rsidRPr="00597B26">
        <w:t>删除当前字符的前一个字符。</w:t>
      </w:r>
      <w:r w:rsidRPr="00597B26">
        <w:t>X=</w:t>
      </w:r>
      <w:proofErr w:type="gramStart"/>
      <w:r w:rsidRPr="00597B26">
        <w:t>dh</w:t>
      </w:r>
      <w:proofErr w:type="gramEnd"/>
    </w:p>
    <w:p w14:paraId="7F705AC5" w14:textId="77777777" w:rsidR="003B380D" w:rsidRPr="00597B26" w:rsidRDefault="003B380D" w:rsidP="003B380D">
      <w:pPr>
        <w:pStyle w:val="1e"/>
      </w:pPr>
      <w:r w:rsidRPr="00597B26">
        <w:lastRenderedPageBreak/>
        <w:t xml:space="preserve">dl </w:t>
      </w:r>
      <w:r w:rsidRPr="00597B26">
        <w:t>删除当前字符，</w:t>
      </w:r>
      <w:r w:rsidRPr="00597B26">
        <w:t xml:space="preserve"> dl=x</w:t>
      </w:r>
    </w:p>
    <w:p w14:paraId="14573586" w14:textId="77777777" w:rsidR="003B380D" w:rsidRPr="00597B26" w:rsidRDefault="003B380D" w:rsidP="003B380D">
      <w:pPr>
        <w:pStyle w:val="1e"/>
      </w:pPr>
      <w:r w:rsidRPr="00597B26">
        <w:t xml:space="preserve">dh </w:t>
      </w:r>
      <w:r w:rsidRPr="00597B26">
        <w:t>删除前一个字符</w:t>
      </w:r>
    </w:p>
    <w:p w14:paraId="70AD1631" w14:textId="77777777" w:rsidR="003B380D" w:rsidRPr="00597B26" w:rsidRDefault="003B380D" w:rsidP="003B380D">
      <w:pPr>
        <w:pStyle w:val="1e"/>
      </w:pPr>
      <w:proofErr w:type="spellStart"/>
      <w:r w:rsidRPr="00597B26">
        <w:t>dd</w:t>
      </w:r>
      <w:proofErr w:type="spellEnd"/>
      <w:r w:rsidRPr="00597B26">
        <w:t xml:space="preserve"> </w:t>
      </w:r>
      <w:r w:rsidRPr="00597B26">
        <w:t>删除当前行</w:t>
      </w:r>
    </w:p>
    <w:p w14:paraId="3B393EB3" w14:textId="77777777" w:rsidR="003B380D" w:rsidRPr="00597B26" w:rsidRDefault="003B380D" w:rsidP="003B380D">
      <w:pPr>
        <w:pStyle w:val="1e"/>
      </w:pPr>
      <w:r w:rsidRPr="00597B26">
        <w:t xml:space="preserve">10d </w:t>
      </w:r>
      <w:r w:rsidRPr="00597B26">
        <w:t>删除当前行开始的</w:t>
      </w:r>
      <w:r w:rsidRPr="00597B26">
        <w:t>10</w:t>
      </w:r>
      <w:r w:rsidRPr="00597B26">
        <w:t>行。</w:t>
      </w:r>
    </w:p>
    <w:p w14:paraId="1E273E42" w14:textId="77777777" w:rsidR="003B380D" w:rsidRPr="00597B26" w:rsidRDefault="003B380D" w:rsidP="003B380D">
      <w:pPr>
        <w:pStyle w:val="1e"/>
      </w:pPr>
      <w:r w:rsidRPr="00597B26">
        <w:t xml:space="preserve">D </w:t>
      </w:r>
      <w:r w:rsidRPr="00597B26">
        <w:t>删除当前字符至行尾。</w:t>
      </w:r>
      <w:r w:rsidRPr="00597B26">
        <w:t>D=d$</w:t>
      </w:r>
    </w:p>
    <w:p w14:paraId="628C2CA9" w14:textId="77777777" w:rsidR="003B380D" w:rsidRPr="00597B26" w:rsidRDefault="003B380D" w:rsidP="003B380D">
      <w:pPr>
        <w:pStyle w:val="1e"/>
      </w:pPr>
      <w:r w:rsidRPr="00597B26">
        <w:t xml:space="preserve">d$ </w:t>
      </w:r>
      <w:r w:rsidRPr="00597B26">
        <w:t>删除当前字符之后的所有字符（本行）</w:t>
      </w:r>
    </w:p>
    <w:p w14:paraId="369A428F" w14:textId="77777777" w:rsidR="003B380D" w:rsidRPr="00597B26" w:rsidRDefault="003B380D" w:rsidP="003B380D">
      <w:pPr>
        <w:pStyle w:val="3"/>
        <w:numPr>
          <w:ilvl w:val="2"/>
          <w:numId w:val="7"/>
        </w:numPr>
      </w:pPr>
      <w:bookmarkStart w:id="128" w:name="_Toc53053261"/>
      <w:bookmarkStart w:id="129" w:name="_Toc63611167"/>
      <w:r w:rsidRPr="00597B26">
        <w:rPr>
          <w:rFonts w:hint="eastAsia"/>
        </w:rPr>
        <w:t>拷贝和粘贴</w:t>
      </w:r>
      <w:bookmarkEnd w:id="128"/>
      <w:bookmarkEnd w:id="129"/>
    </w:p>
    <w:p w14:paraId="56F848C1" w14:textId="77777777" w:rsidR="003B380D" w:rsidRPr="00597B26" w:rsidRDefault="003B380D" w:rsidP="003B380D">
      <w:pPr>
        <w:pStyle w:val="1e"/>
      </w:pPr>
      <w:proofErr w:type="spellStart"/>
      <w:r w:rsidRPr="00597B26">
        <w:t>yy</w:t>
      </w:r>
      <w:proofErr w:type="spellEnd"/>
      <w:r w:rsidRPr="00597B26">
        <w:t xml:space="preserve"> </w:t>
      </w:r>
      <w:r w:rsidRPr="00597B26">
        <w:t>拷贝当前行</w:t>
      </w:r>
    </w:p>
    <w:p w14:paraId="0E0C0808" w14:textId="77777777" w:rsidR="003B380D" w:rsidRPr="00597B26" w:rsidRDefault="003B380D" w:rsidP="003B380D">
      <w:pPr>
        <w:pStyle w:val="1e"/>
      </w:pPr>
      <w:proofErr w:type="spellStart"/>
      <w:r w:rsidRPr="00597B26">
        <w:t>nyy</w:t>
      </w:r>
      <w:proofErr w:type="spellEnd"/>
      <w:r w:rsidRPr="00597B26">
        <w:t xml:space="preserve"> </w:t>
      </w:r>
      <w:r w:rsidRPr="00597B26">
        <w:t>拷贝</w:t>
      </w:r>
      <w:proofErr w:type="gramStart"/>
      <w:r w:rsidRPr="00597B26">
        <w:t>当前后</w:t>
      </w:r>
      <w:proofErr w:type="gramEnd"/>
      <w:r w:rsidRPr="00597B26">
        <w:t>开始的</w:t>
      </w:r>
      <w:r w:rsidRPr="00597B26">
        <w:t>n</w:t>
      </w:r>
      <w:r w:rsidRPr="00597B26">
        <w:t>行，比如</w:t>
      </w:r>
      <w:r w:rsidRPr="00597B26">
        <w:t>2yy</w:t>
      </w:r>
      <w:r w:rsidRPr="00597B26">
        <w:t>拷贝当前行及其下一行。</w:t>
      </w:r>
    </w:p>
    <w:p w14:paraId="7E9CCE4E" w14:textId="77777777" w:rsidR="003B380D" w:rsidRPr="00597B26" w:rsidRDefault="003B380D" w:rsidP="003B380D">
      <w:pPr>
        <w:pStyle w:val="1e"/>
      </w:pPr>
      <w:r w:rsidRPr="00597B26">
        <w:t xml:space="preserve">p  </w:t>
      </w:r>
      <w:r w:rsidRPr="00597B26">
        <w:t>在当前光标后粘贴</w:t>
      </w:r>
      <w:r w:rsidRPr="00597B26">
        <w:t>,</w:t>
      </w:r>
      <w:r w:rsidRPr="00597B26">
        <w:t>如果之前使用了</w:t>
      </w:r>
      <w:proofErr w:type="spellStart"/>
      <w:r w:rsidRPr="00597B26">
        <w:t>yy</w:t>
      </w:r>
      <w:proofErr w:type="spellEnd"/>
      <w:r w:rsidRPr="00597B26">
        <w:t>命令来复制一行，那么就在当前行的下一行粘贴。</w:t>
      </w:r>
    </w:p>
    <w:p w14:paraId="60A37767" w14:textId="77777777" w:rsidR="003B380D" w:rsidRPr="00597B26" w:rsidRDefault="003B380D" w:rsidP="003B380D">
      <w:pPr>
        <w:pStyle w:val="1e"/>
      </w:pPr>
      <w:proofErr w:type="spellStart"/>
      <w:r w:rsidRPr="00597B26">
        <w:t>shift+p</w:t>
      </w:r>
      <w:proofErr w:type="spellEnd"/>
      <w:r w:rsidRPr="00597B26">
        <w:t xml:space="preserve"> </w:t>
      </w:r>
      <w:r w:rsidRPr="00597B26">
        <w:t>在当前行前粘贴</w:t>
      </w:r>
    </w:p>
    <w:p w14:paraId="7A288800" w14:textId="77777777" w:rsidR="003B380D" w:rsidRPr="00597B26" w:rsidRDefault="003B380D" w:rsidP="003B380D">
      <w:pPr>
        <w:pStyle w:val="3"/>
        <w:numPr>
          <w:ilvl w:val="2"/>
          <w:numId w:val="7"/>
        </w:numPr>
      </w:pPr>
      <w:bookmarkStart w:id="130" w:name="_Toc53053262"/>
      <w:bookmarkStart w:id="131" w:name="_Toc63611168"/>
      <w:r w:rsidRPr="00597B26">
        <w:rPr>
          <w:rFonts w:hint="eastAsia"/>
        </w:rPr>
        <w:t>退出命令</w:t>
      </w:r>
      <w:bookmarkEnd w:id="130"/>
      <w:bookmarkEnd w:id="131"/>
    </w:p>
    <w:p w14:paraId="7FF6632E" w14:textId="77777777" w:rsidR="003B380D" w:rsidRPr="00597B26" w:rsidRDefault="003B380D" w:rsidP="003B380D">
      <w:pPr>
        <w:pStyle w:val="1e"/>
      </w:pPr>
      <w:r w:rsidRPr="00597B26">
        <w:t>:</w:t>
      </w:r>
      <w:proofErr w:type="spellStart"/>
      <w:r w:rsidRPr="00597B26">
        <w:t>wq</w:t>
      </w:r>
      <w:proofErr w:type="spellEnd"/>
      <w:r w:rsidRPr="00597B26">
        <w:t xml:space="preserve"> </w:t>
      </w:r>
      <w:r w:rsidRPr="00597B26">
        <w:t>保存并退出</w:t>
      </w:r>
    </w:p>
    <w:p w14:paraId="2A47CD3B" w14:textId="77777777" w:rsidR="003B380D" w:rsidRPr="00597B26" w:rsidRDefault="003B380D" w:rsidP="003B380D">
      <w:pPr>
        <w:pStyle w:val="1e"/>
      </w:pPr>
      <w:r w:rsidRPr="00597B26">
        <w:t xml:space="preserve">ZZ </w:t>
      </w:r>
      <w:r w:rsidRPr="00597B26">
        <w:t>保存并退出</w:t>
      </w:r>
    </w:p>
    <w:p w14:paraId="1F990B1B" w14:textId="77777777" w:rsidR="003B380D" w:rsidRPr="00597B26" w:rsidRDefault="003B380D" w:rsidP="003B380D">
      <w:pPr>
        <w:pStyle w:val="1e"/>
      </w:pPr>
      <w:proofErr w:type="gramStart"/>
      <w:r w:rsidRPr="00597B26">
        <w:t>:q</w:t>
      </w:r>
      <w:proofErr w:type="gramEnd"/>
      <w:r w:rsidRPr="00597B26">
        <w:t xml:space="preserve">! </w:t>
      </w:r>
      <w:r w:rsidRPr="00597B26">
        <w:t>强制退出并忽略所有更改</w:t>
      </w:r>
    </w:p>
    <w:p w14:paraId="4D4BC6E7" w14:textId="77777777" w:rsidR="003B380D" w:rsidRPr="00597B26" w:rsidRDefault="003B380D" w:rsidP="003B380D">
      <w:pPr>
        <w:pStyle w:val="1e"/>
      </w:pPr>
      <w:proofErr w:type="gramStart"/>
      <w:r w:rsidRPr="00597B26">
        <w:t>:e</w:t>
      </w:r>
      <w:proofErr w:type="gramEnd"/>
      <w:r w:rsidRPr="00597B26">
        <w:t xml:space="preserve">! </w:t>
      </w:r>
      <w:r w:rsidRPr="00597B26">
        <w:t>放弃所有修改，并打开原来文件。</w:t>
      </w:r>
    </w:p>
    <w:p w14:paraId="6F1A5951" w14:textId="77777777" w:rsidR="003B380D" w:rsidRPr="00597B26" w:rsidRDefault="003B380D" w:rsidP="003B380D">
      <w:pPr>
        <w:pStyle w:val="3"/>
        <w:numPr>
          <w:ilvl w:val="2"/>
          <w:numId w:val="7"/>
        </w:numPr>
      </w:pPr>
      <w:bookmarkStart w:id="132" w:name="_Toc53053263"/>
      <w:bookmarkStart w:id="133" w:name="_Toc63611169"/>
      <w:r w:rsidRPr="00597B26">
        <w:rPr>
          <w:rFonts w:hint="eastAsia"/>
        </w:rPr>
        <w:t>帮助命令</w:t>
      </w:r>
      <w:bookmarkEnd w:id="132"/>
      <w:bookmarkEnd w:id="133"/>
    </w:p>
    <w:p w14:paraId="60E16A9D" w14:textId="77777777" w:rsidR="003B380D" w:rsidRPr="00597B26" w:rsidRDefault="003B380D" w:rsidP="003B380D">
      <w:pPr>
        <w:pStyle w:val="1e"/>
      </w:pPr>
      <w:r w:rsidRPr="00597B26">
        <w:t xml:space="preserve">:help or F1 </w:t>
      </w:r>
      <w:r w:rsidRPr="00597B26">
        <w:t>显示整个帮助</w:t>
      </w:r>
    </w:p>
    <w:p w14:paraId="42C40258" w14:textId="77777777" w:rsidR="003B380D" w:rsidRPr="00597B26" w:rsidRDefault="003B380D" w:rsidP="003B380D">
      <w:pPr>
        <w:pStyle w:val="1e"/>
      </w:pPr>
      <w:r w:rsidRPr="00597B26">
        <w:t xml:space="preserve">:help xxx </w:t>
      </w:r>
      <w:r w:rsidRPr="00597B26">
        <w:t>显示</w:t>
      </w:r>
      <w:r w:rsidRPr="00597B26">
        <w:t>xxx</w:t>
      </w:r>
      <w:r w:rsidRPr="00597B26">
        <w:t>的帮助，比如</w:t>
      </w:r>
      <w:r w:rsidRPr="00597B26">
        <w:t xml:space="preserve"> :help </w:t>
      </w:r>
      <w:proofErr w:type="spellStart"/>
      <w:r w:rsidRPr="00597B26">
        <w:t>i</w:t>
      </w:r>
      <w:proofErr w:type="spellEnd"/>
      <w:r w:rsidRPr="00597B26">
        <w:t>, :help CTRL-[</w:t>
      </w:r>
      <w:r w:rsidRPr="00597B26">
        <w:t>（即</w:t>
      </w:r>
      <w:r w:rsidRPr="00597B26">
        <w:t>Ctrl+[</w:t>
      </w:r>
      <w:r w:rsidRPr="00597B26">
        <w:t>的帮助）。</w:t>
      </w:r>
    </w:p>
    <w:p w14:paraId="749AC6BA" w14:textId="77777777" w:rsidR="003B380D" w:rsidRPr="00597B26" w:rsidRDefault="003B380D" w:rsidP="003B380D">
      <w:pPr>
        <w:pStyle w:val="1e"/>
      </w:pPr>
      <w:r w:rsidRPr="00597B26">
        <w:t>:help 'number' Vim</w:t>
      </w:r>
      <w:r w:rsidRPr="00597B26">
        <w:t>选项的帮助用单引号括起</w:t>
      </w:r>
    </w:p>
    <w:p w14:paraId="70C6C8D3" w14:textId="77777777" w:rsidR="003B380D" w:rsidRPr="00597B26" w:rsidRDefault="003B380D" w:rsidP="003B380D">
      <w:pPr>
        <w:pStyle w:val="1e"/>
      </w:pPr>
      <w:r w:rsidRPr="00597B26">
        <w:t xml:space="preserve">:help  </w:t>
      </w:r>
      <w:r w:rsidRPr="00597B26">
        <w:t>特殊键的帮助用</w:t>
      </w:r>
      <w:r w:rsidRPr="00597B26">
        <w:t>&lt;&gt;</w:t>
      </w:r>
      <w:r w:rsidRPr="00597B26">
        <w:t>扩起</w:t>
      </w:r>
    </w:p>
    <w:p w14:paraId="15133F37" w14:textId="77777777" w:rsidR="003B380D" w:rsidRPr="00597B26" w:rsidRDefault="003B380D" w:rsidP="003B380D">
      <w:pPr>
        <w:pStyle w:val="1e"/>
      </w:pPr>
      <w:r w:rsidRPr="00597B26">
        <w:t>:help -t Vim</w:t>
      </w:r>
      <w:r w:rsidRPr="00597B26">
        <w:t>启动参数的帮助用</w:t>
      </w:r>
      <w:r w:rsidRPr="00597B26">
        <w:t>-</w:t>
      </w:r>
    </w:p>
    <w:p w14:paraId="1E6CDE80" w14:textId="77777777" w:rsidR="003B380D" w:rsidRPr="00597B26" w:rsidRDefault="003B380D" w:rsidP="003B380D">
      <w:pPr>
        <w:pStyle w:val="1e"/>
      </w:pPr>
      <w:r w:rsidRPr="00597B26">
        <w:rPr>
          <w:rFonts w:hint="eastAsia"/>
        </w:rPr>
        <w:t>：</w:t>
      </w:r>
      <w:r w:rsidRPr="00597B26">
        <w:t xml:space="preserve">help </w:t>
      </w:r>
      <w:proofErr w:type="spellStart"/>
      <w:r w:rsidRPr="00597B26">
        <w:t>i</w:t>
      </w:r>
      <w:proofErr w:type="spellEnd"/>
      <w:r w:rsidRPr="00597B26">
        <w:t xml:space="preserve">_ </w:t>
      </w:r>
      <w:r w:rsidRPr="00597B26">
        <w:t>插入模式下</w:t>
      </w:r>
      <w:r w:rsidRPr="00597B26">
        <w:t>Esc</w:t>
      </w:r>
      <w:r w:rsidRPr="00597B26">
        <w:t>的帮助，某个模式下的帮助用模式</w:t>
      </w:r>
      <w:r w:rsidRPr="00597B26">
        <w:t>_</w:t>
      </w:r>
      <w:r w:rsidRPr="00597B26">
        <w:t>主题的模式</w:t>
      </w:r>
    </w:p>
    <w:p w14:paraId="51A08CD8" w14:textId="77777777" w:rsidR="003B380D" w:rsidRPr="00597B26" w:rsidRDefault="003B380D" w:rsidP="003B380D">
      <w:pPr>
        <w:pStyle w:val="1e"/>
      </w:pPr>
      <w:r w:rsidRPr="00597B26">
        <w:rPr>
          <w:rFonts w:hint="eastAsia"/>
        </w:rPr>
        <w:t>帮助文件中位于</w:t>
      </w:r>
      <w:r w:rsidRPr="00597B26">
        <w:t>||</w:t>
      </w:r>
      <w:r w:rsidRPr="00597B26">
        <w:t>之间的内容是超链接，可以用</w:t>
      </w:r>
      <w:r w:rsidRPr="00597B26">
        <w:t>Ctrl+]</w:t>
      </w:r>
      <w:r w:rsidRPr="00597B26">
        <w:t>进入链接，</w:t>
      </w:r>
      <w:proofErr w:type="spellStart"/>
      <w:r w:rsidRPr="00597B26">
        <w:t>Ctrl+o</w:t>
      </w:r>
      <w:proofErr w:type="spellEnd"/>
      <w:r w:rsidRPr="00597B26">
        <w:t>（</w:t>
      </w:r>
      <w:r w:rsidRPr="00597B26">
        <w:t>Ctrl + t</w:t>
      </w:r>
      <w:r w:rsidRPr="00597B26">
        <w:t>）返回</w:t>
      </w:r>
    </w:p>
    <w:p w14:paraId="17482B17" w14:textId="77777777" w:rsidR="003B380D" w:rsidRPr="00597B26" w:rsidRDefault="003B380D" w:rsidP="003B380D">
      <w:pPr>
        <w:pStyle w:val="1e"/>
      </w:pPr>
      <w:r w:rsidRPr="00597B26">
        <w:rPr>
          <w:rFonts w:hint="eastAsia"/>
        </w:rPr>
        <w:t>其他非编辑命令</w:t>
      </w:r>
    </w:p>
    <w:p w14:paraId="46A9C50E" w14:textId="77777777" w:rsidR="003B380D" w:rsidRPr="00597B26" w:rsidRDefault="003B380D" w:rsidP="003B380D">
      <w:pPr>
        <w:pStyle w:val="1e"/>
      </w:pPr>
    </w:p>
    <w:p w14:paraId="79F990A9" w14:textId="77777777" w:rsidR="003B380D" w:rsidRPr="00597B26" w:rsidRDefault="003B380D" w:rsidP="003B380D">
      <w:pPr>
        <w:pStyle w:val="1e"/>
      </w:pPr>
    </w:p>
    <w:bookmarkEnd w:id="10"/>
    <w:p w14:paraId="762F96C8" w14:textId="77777777" w:rsidR="003B380D" w:rsidRPr="00597B26" w:rsidRDefault="003B380D" w:rsidP="003B380D">
      <w:pPr>
        <w:pStyle w:val="1e"/>
      </w:pPr>
    </w:p>
    <w:p w14:paraId="30C68BE4" w14:textId="3716CA52" w:rsidR="0020153C" w:rsidRPr="003B380D" w:rsidRDefault="0020153C" w:rsidP="003B380D"/>
    <w:sectPr w:rsidR="0020153C" w:rsidRPr="003B380D" w:rsidSect="00033B54">
      <w:headerReference w:type="default" r:id="rId10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09897" w14:textId="77777777" w:rsidR="002B61A4" w:rsidRDefault="002B61A4" w:rsidP="00940D2A">
      <w:pPr>
        <w:spacing w:before="0" w:after="0" w:line="240" w:lineRule="auto"/>
      </w:pPr>
      <w:r>
        <w:separator/>
      </w:r>
    </w:p>
  </w:endnote>
  <w:endnote w:type="continuationSeparator" w:id="0">
    <w:p w14:paraId="36DD5D37" w14:textId="77777777" w:rsidR="002B61A4" w:rsidRDefault="002B61A4"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CFCA8" w14:textId="77777777" w:rsidR="002B61A4" w:rsidRDefault="002B61A4" w:rsidP="00940D2A">
      <w:pPr>
        <w:spacing w:before="0" w:after="0" w:line="240" w:lineRule="auto"/>
      </w:pPr>
      <w:r>
        <w:separator/>
      </w:r>
    </w:p>
  </w:footnote>
  <w:footnote w:type="continuationSeparator" w:id="0">
    <w:p w14:paraId="05FC69CF" w14:textId="77777777" w:rsidR="002B61A4" w:rsidRDefault="002B61A4"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6651F6" w:rsidRPr="009D4127" w:rsidRDefault="006651F6" w:rsidP="00033B54">
    <w:pPr>
      <w:pStyle w:val="a6"/>
      <w:rPr>
        <w:rFonts w:ascii="Huawei Sans" w:eastAsia="方正兰亭黑简体" w:hAnsi="Huawei Sans"/>
      </w:rPr>
    </w:pPr>
  </w:p>
  <w:p w14:paraId="6619D47F" w14:textId="77777777" w:rsidR="006651F6" w:rsidRPr="009D4127" w:rsidRDefault="006651F6"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6651F6" w:rsidRPr="009D4127" w14:paraId="2FAC5D03" w14:textId="77777777" w:rsidTr="00854769">
      <w:trPr>
        <w:cantSplit/>
        <w:trHeight w:hRule="exact" w:val="738"/>
      </w:trPr>
      <w:tc>
        <w:tcPr>
          <w:tcW w:w="1134" w:type="dxa"/>
        </w:tcPr>
        <w:p w14:paraId="07F9ECB9" w14:textId="0621B518" w:rsidR="006651F6" w:rsidRPr="009D4127" w:rsidRDefault="006651F6"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6651F6" w:rsidRPr="009D4127" w:rsidRDefault="006651F6" w:rsidP="00033B54">
          <w:pPr>
            <w:spacing w:before="120"/>
            <w:rPr>
              <w:rFonts w:ascii="Huawei Sans" w:eastAsia="方正兰亭黑简体" w:hAnsi="Huawei Sans"/>
            </w:rPr>
          </w:pPr>
        </w:p>
      </w:tc>
      <w:tc>
        <w:tcPr>
          <w:tcW w:w="7371" w:type="dxa"/>
          <w:vAlign w:val="bottom"/>
        </w:tcPr>
        <w:p w14:paraId="541AEA52" w14:textId="4C3AB142" w:rsidR="006651F6" w:rsidRPr="009D4127" w:rsidRDefault="00E105C9" w:rsidP="00033B54">
          <w:pPr>
            <w:pStyle w:val="TableNote"/>
            <w:ind w:left="0"/>
            <w:jc w:val="center"/>
            <w:rPr>
              <w:rFonts w:ascii="Huawei Sans" w:eastAsia="方正兰亭黑简体" w:hAnsi="Huawei Sans"/>
              <w:noProof/>
            </w:rPr>
          </w:pPr>
          <w:r w:rsidRPr="00E105C9">
            <w:rPr>
              <w:rFonts w:ascii="Huawei Sans" w:eastAsia="方正兰亭黑简体" w:hAnsi="Huawei Sans" w:hint="eastAsia"/>
              <w:noProof/>
            </w:rPr>
            <w:t>华为云鲲鹏</w:t>
          </w:r>
          <w:r w:rsidRPr="00E105C9">
            <w:rPr>
              <w:rFonts w:ascii="Huawei Sans" w:eastAsia="方正兰亭黑简体" w:hAnsi="Huawei Sans"/>
              <w:noProof/>
            </w:rPr>
            <w:t>BigData</w:t>
          </w:r>
          <w:r w:rsidR="00802D9B">
            <w:rPr>
              <w:rFonts w:ascii="Huawei Sans" w:eastAsia="方正兰亭黑简体" w:hAnsi="Huawei Sans"/>
              <w:noProof/>
            </w:rPr>
            <w:t xml:space="preserve"> </w:t>
          </w:r>
          <w:r w:rsidRPr="00E105C9">
            <w:rPr>
              <w:rFonts w:ascii="Huawei Sans" w:eastAsia="方正兰亭黑简体" w:hAnsi="Huawei Sans"/>
              <w:noProof/>
            </w:rPr>
            <w:t>Pro</w:t>
          </w:r>
          <w:r w:rsidRPr="00E105C9">
            <w:rPr>
              <w:rFonts w:ascii="Huawei Sans" w:eastAsia="方正兰亭黑简体" w:hAnsi="Huawei Sans"/>
              <w:noProof/>
            </w:rPr>
            <w:t>集群搭建</w:t>
          </w:r>
        </w:p>
      </w:tc>
      <w:tc>
        <w:tcPr>
          <w:tcW w:w="1134" w:type="dxa"/>
          <w:vAlign w:val="bottom"/>
        </w:tcPr>
        <w:p w14:paraId="279C3BBC" w14:textId="1A924E70" w:rsidR="006651F6" w:rsidRPr="009D4127" w:rsidRDefault="006651F6"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9D7C4C">
            <w:rPr>
              <w:rFonts w:ascii="Huawei Sans" w:eastAsia="方正兰亭黑简体" w:hAnsi="Huawei Sans"/>
              <w:noProof/>
            </w:rPr>
            <w:t>50</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6651F6" w:rsidRPr="009D4127" w:rsidRDefault="006651F6" w:rsidP="00033B54">
    <w:pPr>
      <w:pStyle w:val="a6"/>
      <w:rPr>
        <w:rFonts w:ascii="Huawei Sans" w:eastAsia="方正兰亭黑简体" w:hAnsi="Huawei Sans"/>
      </w:rPr>
    </w:pPr>
  </w:p>
  <w:p w14:paraId="76432B8F" w14:textId="77777777" w:rsidR="006651F6" w:rsidRPr="009D4127" w:rsidRDefault="006651F6" w:rsidP="00033B54">
    <w:pPr>
      <w:pStyle w:val="a6"/>
      <w:rPr>
        <w:rFonts w:ascii="Huawei Sans" w:eastAsia="方正兰亭黑简体" w:hAnsi="Huawei Sans"/>
      </w:rPr>
    </w:pPr>
  </w:p>
  <w:p w14:paraId="2CCE42D9" w14:textId="77777777" w:rsidR="006651F6" w:rsidRPr="009D4127" w:rsidRDefault="006651F6">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518E076A"/>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2"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0"/>
  </w:num>
  <w:num w:numId="2">
    <w:abstractNumId w:val="11"/>
  </w:num>
  <w:num w:numId="3">
    <w:abstractNumId w:val="5"/>
  </w:num>
  <w:num w:numId="4">
    <w:abstractNumId w:val="7"/>
  </w:num>
  <w:num w:numId="5">
    <w:abstractNumId w:val="14"/>
  </w:num>
  <w:num w:numId="6">
    <w:abstractNumId w:val="21"/>
  </w:num>
  <w:num w:numId="7">
    <w:abstractNumId w:val="2"/>
  </w:num>
  <w:num w:numId="8">
    <w:abstractNumId w:val="2"/>
  </w:num>
  <w:num w:numId="9">
    <w:abstractNumId w:val="13"/>
  </w:num>
  <w:num w:numId="10">
    <w:abstractNumId w:val="22"/>
  </w:num>
  <w:num w:numId="11">
    <w:abstractNumId w:val="4"/>
  </w:num>
  <w:num w:numId="12">
    <w:abstractNumId w:val="1"/>
  </w:num>
  <w:num w:numId="13">
    <w:abstractNumId w:val="10"/>
  </w:num>
  <w:num w:numId="14">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2"/>
  </w:num>
  <w:num w:numId="21">
    <w:abstractNumId w:val="12"/>
  </w:num>
  <w:num w:numId="22">
    <w:abstractNumId w:val="16"/>
  </w:num>
  <w:num w:numId="23">
    <w:abstractNumId w:val="16"/>
  </w:num>
  <w:num w:numId="24">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5">
    <w:abstractNumId w:val="0"/>
  </w:num>
  <w:num w:numId="26">
    <w:abstractNumId w:val="2"/>
  </w:num>
  <w:num w:numId="27">
    <w:abstractNumId w:val="2"/>
  </w:num>
  <w:num w:numId="28">
    <w:abstractNumId w:val="2"/>
  </w:num>
  <w:num w:numId="29">
    <w:abstractNumId w:val="2"/>
  </w:num>
  <w:num w:numId="30">
    <w:abstractNumId w:val="2"/>
  </w:num>
  <w:num w:numId="31">
    <w:abstractNumId w:val="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6"/>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7"/>
  </w:num>
  <w:num w:numId="41">
    <w:abstractNumId w:val="18"/>
  </w:num>
  <w:num w:numId="42">
    <w:abstractNumId w:val="2"/>
  </w:num>
  <w:num w:numId="43">
    <w:abstractNumId w:val="6"/>
  </w:num>
  <w:num w:numId="44">
    <w:abstractNumId w:val="2"/>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5C0F"/>
    <w:rsid w:val="00007325"/>
    <w:rsid w:val="00010C0A"/>
    <w:rsid w:val="00011630"/>
    <w:rsid w:val="00011962"/>
    <w:rsid w:val="00011B50"/>
    <w:rsid w:val="00013155"/>
    <w:rsid w:val="00014276"/>
    <w:rsid w:val="000145D8"/>
    <w:rsid w:val="00014C0D"/>
    <w:rsid w:val="000171EC"/>
    <w:rsid w:val="00017C40"/>
    <w:rsid w:val="0002071C"/>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5263"/>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061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1837"/>
    <w:rsid w:val="000D2513"/>
    <w:rsid w:val="000D41DD"/>
    <w:rsid w:val="000D57E7"/>
    <w:rsid w:val="000D601E"/>
    <w:rsid w:val="000D79DE"/>
    <w:rsid w:val="000E12FE"/>
    <w:rsid w:val="000E16AA"/>
    <w:rsid w:val="000E3396"/>
    <w:rsid w:val="000E3FA8"/>
    <w:rsid w:val="000E48ED"/>
    <w:rsid w:val="000E5B3B"/>
    <w:rsid w:val="000F1E7E"/>
    <w:rsid w:val="000F21A1"/>
    <w:rsid w:val="000F24D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3AE"/>
    <w:rsid w:val="00134805"/>
    <w:rsid w:val="00135B97"/>
    <w:rsid w:val="00135C53"/>
    <w:rsid w:val="001378D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385"/>
    <w:rsid w:val="001A14C4"/>
    <w:rsid w:val="001A24AF"/>
    <w:rsid w:val="001A3936"/>
    <w:rsid w:val="001A42A4"/>
    <w:rsid w:val="001A7817"/>
    <w:rsid w:val="001B0543"/>
    <w:rsid w:val="001B0FF2"/>
    <w:rsid w:val="001B1484"/>
    <w:rsid w:val="001B18BF"/>
    <w:rsid w:val="001B20C3"/>
    <w:rsid w:val="001B38FF"/>
    <w:rsid w:val="001B3964"/>
    <w:rsid w:val="001B3B2E"/>
    <w:rsid w:val="001B4094"/>
    <w:rsid w:val="001B4737"/>
    <w:rsid w:val="001B5D02"/>
    <w:rsid w:val="001B6FAC"/>
    <w:rsid w:val="001B70B6"/>
    <w:rsid w:val="001B73A8"/>
    <w:rsid w:val="001C0851"/>
    <w:rsid w:val="001C0E12"/>
    <w:rsid w:val="001C0F7A"/>
    <w:rsid w:val="001C30EA"/>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196A"/>
    <w:rsid w:val="00242D9E"/>
    <w:rsid w:val="00244EA6"/>
    <w:rsid w:val="002457D8"/>
    <w:rsid w:val="002461C9"/>
    <w:rsid w:val="00246E3D"/>
    <w:rsid w:val="002512A2"/>
    <w:rsid w:val="00251FCE"/>
    <w:rsid w:val="00253234"/>
    <w:rsid w:val="00253B8B"/>
    <w:rsid w:val="002541B3"/>
    <w:rsid w:val="00254FAD"/>
    <w:rsid w:val="00257718"/>
    <w:rsid w:val="002605B0"/>
    <w:rsid w:val="00260775"/>
    <w:rsid w:val="00262636"/>
    <w:rsid w:val="00264059"/>
    <w:rsid w:val="002652D5"/>
    <w:rsid w:val="002711F9"/>
    <w:rsid w:val="00271653"/>
    <w:rsid w:val="00273DF1"/>
    <w:rsid w:val="00274DC5"/>
    <w:rsid w:val="0027689A"/>
    <w:rsid w:val="00276B83"/>
    <w:rsid w:val="00276BD2"/>
    <w:rsid w:val="002819BC"/>
    <w:rsid w:val="00282738"/>
    <w:rsid w:val="00282C8C"/>
    <w:rsid w:val="00284CBB"/>
    <w:rsid w:val="002867B5"/>
    <w:rsid w:val="002867C1"/>
    <w:rsid w:val="00286F46"/>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1A4"/>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057"/>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6E18"/>
    <w:rsid w:val="0034741F"/>
    <w:rsid w:val="00350893"/>
    <w:rsid w:val="00350A7D"/>
    <w:rsid w:val="00351968"/>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380D"/>
    <w:rsid w:val="003B49A7"/>
    <w:rsid w:val="003B6F29"/>
    <w:rsid w:val="003C08CB"/>
    <w:rsid w:val="003C1978"/>
    <w:rsid w:val="003C1E9E"/>
    <w:rsid w:val="003C2682"/>
    <w:rsid w:val="003C2E2D"/>
    <w:rsid w:val="003C30C3"/>
    <w:rsid w:val="003C39E6"/>
    <w:rsid w:val="003C5BE1"/>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18AD"/>
    <w:rsid w:val="00413400"/>
    <w:rsid w:val="004136A5"/>
    <w:rsid w:val="0041409F"/>
    <w:rsid w:val="00416E2E"/>
    <w:rsid w:val="00420B72"/>
    <w:rsid w:val="00422748"/>
    <w:rsid w:val="00424D8B"/>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245B"/>
    <w:rsid w:val="005135D9"/>
    <w:rsid w:val="005207DE"/>
    <w:rsid w:val="005214A7"/>
    <w:rsid w:val="00522580"/>
    <w:rsid w:val="00523C28"/>
    <w:rsid w:val="0052474E"/>
    <w:rsid w:val="005258C1"/>
    <w:rsid w:val="00526952"/>
    <w:rsid w:val="00526BBC"/>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48B"/>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27A9"/>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69D2"/>
    <w:rsid w:val="005F10B1"/>
    <w:rsid w:val="005F26D0"/>
    <w:rsid w:val="005F2A85"/>
    <w:rsid w:val="005F5536"/>
    <w:rsid w:val="005F7F4D"/>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554B"/>
    <w:rsid w:val="006468D2"/>
    <w:rsid w:val="0064709B"/>
    <w:rsid w:val="006521BE"/>
    <w:rsid w:val="00652A23"/>
    <w:rsid w:val="00652FDB"/>
    <w:rsid w:val="00655365"/>
    <w:rsid w:val="00656D35"/>
    <w:rsid w:val="00656DFB"/>
    <w:rsid w:val="006611CD"/>
    <w:rsid w:val="00661235"/>
    <w:rsid w:val="00662E2B"/>
    <w:rsid w:val="006646A8"/>
    <w:rsid w:val="006651F6"/>
    <w:rsid w:val="00665B0E"/>
    <w:rsid w:val="00672750"/>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48F"/>
    <w:rsid w:val="006A7AB4"/>
    <w:rsid w:val="006B0DA0"/>
    <w:rsid w:val="006B58EE"/>
    <w:rsid w:val="006B5E98"/>
    <w:rsid w:val="006B6A79"/>
    <w:rsid w:val="006C1E0B"/>
    <w:rsid w:val="006C425F"/>
    <w:rsid w:val="006C4329"/>
    <w:rsid w:val="006C559F"/>
    <w:rsid w:val="006C65AA"/>
    <w:rsid w:val="006C756C"/>
    <w:rsid w:val="006D0B05"/>
    <w:rsid w:val="006D2F28"/>
    <w:rsid w:val="006D46A5"/>
    <w:rsid w:val="006D622A"/>
    <w:rsid w:val="006E0824"/>
    <w:rsid w:val="006E17E3"/>
    <w:rsid w:val="006E2DF2"/>
    <w:rsid w:val="006E2F9F"/>
    <w:rsid w:val="006E70B8"/>
    <w:rsid w:val="006F206B"/>
    <w:rsid w:val="006F23AF"/>
    <w:rsid w:val="006F2A6C"/>
    <w:rsid w:val="006F3081"/>
    <w:rsid w:val="006F30BD"/>
    <w:rsid w:val="006F4046"/>
    <w:rsid w:val="006F5344"/>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45F4"/>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290"/>
    <w:rsid w:val="00752B9C"/>
    <w:rsid w:val="0075561F"/>
    <w:rsid w:val="0075691C"/>
    <w:rsid w:val="00756FCA"/>
    <w:rsid w:val="00757266"/>
    <w:rsid w:val="007578B3"/>
    <w:rsid w:val="00760AD1"/>
    <w:rsid w:val="00762127"/>
    <w:rsid w:val="007638B2"/>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43DA"/>
    <w:rsid w:val="007B570C"/>
    <w:rsid w:val="007B5F15"/>
    <w:rsid w:val="007B656E"/>
    <w:rsid w:val="007C0C8B"/>
    <w:rsid w:val="007C16D6"/>
    <w:rsid w:val="007C58EA"/>
    <w:rsid w:val="007C69B7"/>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2D9B"/>
    <w:rsid w:val="00803565"/>
    <w:rsid w:val="00803612"/>
    <w:rsid w:val="00804998"/>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B24"/>
    <w:rsid w:val="00820D56"/>
    <w:rsid w:val="008222C3"/>
    <w:rsid w:val="008226AF"/>
    <w:rsid w:val="00823835"/>
    <w:rsid w:val="008251CB"/>
    <w:rsid w:val="00825757"/>
    <w:rsid w:val="00826AC1"/>
    <w:rsid w:val="00832F4E"/>
    <w:rsid w:val="008330FA"/>
    <w:rsid w:val="00833591"/>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76B5"/>
    <w:rsid w:val="008E0285"/>
    <w:rsid w:val="008E322E"/>
    <w:rsid w:val="008E6235"/>
    <w:rsid w:val="008E68BA"/>
    <w:rsid w:val="008E72B4"/>
    <w:rsid w:val="008F2081"/>
    <w:rsid w:val="008F7FF9"/>
    <w:rsid w:val="00900AEF"/>
    <w:rsid w:val="00902B2B"/>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D7C4C"/>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15B5E"/>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4CAF"/>
    <w:rsid w:val="00A5523D"/>
    <w:rsid w:val="00A55F0C"/>
    <w:rsid w:val="00A57961"/>
    <w:rsid w:val="00A61F42"/>
    <w:rsid w:val="00A621E5"/>
    <w:rsid w:val="00A65E23"/>
    <w:rsid w:val="00A67072"/>
    <w:rsid w:val="00A673A0"/>
    <w:rsid w:val="00A6744F"/>
    <w:rsid w:val="00A70A70"/>
    <w:rsid w:val="00A7284C"/>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4C88"/>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E6AE8"/>
    <w:rsid w:val="00AF18DD"/>
    <w:rsid w:val="00AF2E9B"/>
    <w:rsid w:val="00AF63C5"/>
    <w:rsid w:val="00AF79D0"/>
    <w:rsid w:val="00B0131B"/>
    <w:rsid w:val="00B019CA"/>
    <w:rsid w:val="00B0343B"/>
    <w:rsid w:val="00B039AA"/>
    <w:rsid w:val="00B039AF"/>
    <w:rsid w:val="00B03E5E"/>
    <w:rsid w:val="00B03F48"/>
    <w:rsid w:val="00B04A7C"/>
    <w:rsid w:val="00B0531F"/>
    <w:rsid w:val="00B0626D"/>
    <w:rsid w:val="00B062AB"/>
    <w:rsid w:val="00B10FF9"/>
    <w:rsid w:val="00B121F3"/>
    <w:rsid w:val="00B122B9"/>
    <w:rsid w:val="00B12767"/>
    <w:rsid w:val="00B1346D"/>
    <w:rsid w:val="00B13EB0"/>
    <w:rsid w:val="00B14C4F"/>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64CD"/>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0E77"/>
    <w:rsid w:val="00B72ACC"/>
    <w:rsid w:val="00B736C2"/>
    <w:rsid w:val="00B75A84"/>
    <w:rsid w:val="00B81DEF"/>
    <w:rsid w:val="00B82F1B"/>
    <w:rsid w:val="00B83916"/>
    <w:rsid w:val="00B83DFF"/>
    <w:rsid w:val="00B8503A"/>
    <w:rsid w:val="00B90C54"/>
    <w:rsid w:val="00B90E9B"/>
    <w:rsid w:val="00B912F6"/>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243C"/>
    <w:rsid w:val="00BB3A14"/>
    <w:rsid w:val="00BB7A7C"/>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073E"/>
    <w:rsid w:val="00C63397"/>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334A"/>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12CA"/>
    <w:rsid w:val="00CC5335"/>
    <w:rsid w:val="00CC7F17"/>
    <w:rsid w:val="00CD1F3E"/>
    <w:rsid w:val="00CD510E"/>
    <w:rsid w:val="00CD5637"/>
    <w:rsid w:val="00CD5FCA"/>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174E"/>
    <w:rsid w:val="00D22B29"/>
    <w:rsid w:val="00D23189"/>
    <w:rsid w:val="00D256C4"/>
    <w:rsid w:val="00D26DAA"/>
    <w:rsid w:val="00D26F70"/>
    <w:rsid w:val="00D27659"/>
    <w:rsid w:val="00D277C9"/>
    <w:rsid w:val="00D30084"/>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675C"/>
    <w:rsid w:val="00D875B8"/>
    <w:rsid w:val="00D87A93"/>
    <w:rsid w:val="00D87F8D"/>
    <w:rsid w:val="00D9006B"/>
    <w:rsid w:val="00D90198"/>
    <w:rsid w:val="00D90663"/>
    <w:rsid w:val="00D916B4"/>
    <w:rsid w:val="00D919AA"/>
    <w:rsid w:val="00D91CEE"/>
    <w:rsid w:val="00D924C0"/>
    <w:rsid w:val="00D93007"/>
    <w:rsid w:val="00D9376B"/>
    <w:rsid w:val="00D94261"/>
    <w:rsid w:val="00D94299"/>
    <w:rsid w:val="00D94588"/>
    <w:rsid w:val="00DA23CF"/>
    <w:rsid w:val="00DA307E"/>
    <w:rsid w:val="00DA37A8"/>
    <w:rsid w:val="00DA3CE9"/>
    <w:rsid w:val="00DA58B2"/>
    <w:rsid w:val="00DA58E1"/>
    <w:rsid w:val="00DA649B"/>
    <w:rsid w:val="00DA7288"/>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88F"/>
    <w:rsid w:val="00DF6067"/>
    <w:rsid w:val="00DF6479"/>
    <w:rsid w:val="00DF7819"/>
    <w:rsid w:val="00E00406"/>
    <w:rsid w:val="00E00FE7"/>
    <w:rsid w:val="00E01D44"/>
    <w:rsid w:val="00E01F77"/>
    <w:rsid w:val="00E02ED6"/>
    <w:rsid w:val="00E04EEA"/>
    <w:rsid w:val="00E059F3"/>
    <w:rsid w:val="00E05F59"/>
    <w:rsid w:val="00E07ACA"/>
    <w:rsid w:val="00E10490"/>
    <w:rsid w:val="00E105C9"/>
    <w:rsid w:val="00E107EC"/>
    <w:rsid w:val="00E11ECD"/>
    <w:rsid w:val="00E132AD"/>
    <w:rsid w:val="00E134B9"/>
    <w:rsid w:val="00E1373D"/>
    <w:rsid w:val="00E13A8D"/>
    <w:rsid w:val="00E13F7D"/>
    <w:rsid w:val="00E14227"/>
    <w:rsid w:val="00E148D3"/>
    <w:rsid w:val="00E165B0"/>
    <w:rsid w:val="00E17315"/>
    <w:rsid w:val="00E219D5"/>
    <w:rsid w:val="00E2309E"/>
    <w:rsid w:val="00E24E2C"/>
    <w:rsid w:val="00E260FB"/>
    <w:rsid w:val="00E263D0"/>
    <w:rsid w:val="00E3083B"/>
    <w:rsid w:val="00E31ED1"/>
    <w:rsid w:val="00E31F8F"/>
    <w:rsid w:val="00E32B18"/>
    <w:rsid w:val="00E330A8"/>
    <w:rsid w:val="00E3459F"/>
    <w:rsid w:val="00E36635"/>
    <w:rsid w:val="00E37736"/>
    <w:rsid w:val="00E40671"/>
    <w:rsid w:val="00E40F23"/>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57527"/>
    <w:rsid w:val="00E609C5"/>
    <w:rsid w:val="00E63113"/>
    <w:rsid w:val="00E65C68"/>
    <w:rsid w:val="00E66289"/>
    <w:rsid w:val="00E66978"/>
    <w:rsid w:val="00E66A56"/>
    <w:rsid w:val="00E670C2"/>
    <w:rsid w:val="00E70255"/>
    <w:rsid w:val="00E74316"/>
    <w:rsid w:val="00E7444B"/>
    <w:rsid w:val="00E745F1"/>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0EA"/>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2499"/>
    <w:rsid w:val="00FD3373"/>
    <w:rsid w:val="00FD450C"/>
    <w:rsid w:val="00FD6C87"/>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C5DD0"/>
    <w:pPr>
      <w:keepNext/>
      <w:numPr>
        <w:numId w:val="30"/>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30"/>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30"/>
      </w:numPr>
      <w:spacing w:before="200"/>
      <w:outlineLvl w:val="2"/>
    </w:pPr>
    <w:rPr>
      <w:rFonts w:ascii="Huawei Sans" w:eastAsia="方正兰亭黑简体" w:hAnsi="Huawei Sans"/>
      <w:noProof/>
      <w:sz w:val="32"/>
      <w:szCs w:val="32"/>
    </w:rPr>
  </w:style>
  <w:style w:type="paragraph" w:styleId="4">
    <w:name w:val="heading 4"/>
    <w:aliases w:val="ALT+4"/>
    <w:basedOn w:val="a2"/>
    <w:next w:val="5"/>
    <w:autoRedefine/>
    <w:qFormat/>
    <w:rsid w:val="009D4127"/>
    <w:pPr>
      <w:keepNext/>
      <w:keepLines/>
      <w:numPr>
        <w:ilvl w:val="3"/>
        <w:numId w:val="30"/>
      </w:numPr>
      <w:outlineLvl w:val="3"/>
    </w:pPr>
    <w:rPr>
      <w:rFonts w:ascii="Huawei Sans" w:eastAsia="方正兰亭黑简体" w:hAnsi="Huawei Sans" w:hint="eastAsia"/>
      <w:noProof/>
      <w:sz w:val="28"/>
      <w:szCs w:val="28"/>
    </w:rPr>
  </w:style>
  <w:style w:type="paragraph" w:styleId="5">
    <w:name w:val="heading 5"/>
    <w:aliases w:val="ALT+5"/>
    <w:basedOn w:val="a2"/>
    <w:next w:val="BlockLabel"/>
    <w:autoRedefine/>
    <w:qFormat/>
    <w:rsid w:val="009D4127"/>
    <w:pPr>
      <w:keepNext/>
      <w:keepLines/>
      <w:numPr>
        <w:ilvl w:val="4"/>
        <w:numId w:val="30"/>
      </w:numPr>
      <w:outlineLvl w:val="4"/>
    </w:pPr>
    <w:rPr>
      <w:rFonts w:ascii="Huawei Sans" w:eastAsia="方正兰亭黑简体" w:hAnsi="Huawei San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11"/>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30"/>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25"/>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12"/>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13"/>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2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31"/>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2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9"/>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9"/>
      </w:numPr>
      <w:topLinePunct w:val="0"/>
    </w:pPr>
    <w:rPr>
      <w:rFonts w:hint="eastAsia"/>
      <w:bCs w:val="0"/>
    </w:rPr>
  </w:style>
  <w:style w:type="paragraph" w:customStyle="1" w:styleId="Appendixheading2">
    <w:name w:val="Appendix heading 2"/>
    <w:basedOn w:val="2"/>
    <w:next w:val="Appendixheading3"/>
    <w:rsid w:val="008D2A40"/>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9"/>
      </w:numPr>
      <w:topLinePunct w:val="0"/>
    </w:pPr>
    <w:rPr>
      <w:rFonts w:cs="Times New Roman" w:hint="eastAsia"/>
    </w:rPr>
  </w:style>
  <w:style w:type="paragraph" w:customStyle="1" w:styleId="Appendixheading4">
    <w:name w:val="Appendix heading 4"/>
    <w:basedOn w:val="4"/>
    <w:next w:val="Appendixheading5"/>
    <w:rsid w:val="008D2A40"/>
    <w:pPr>
      <w:numPr>
        <w:numId w:val="9"/>
      </w:numPr>
      <w:topLinePunct w:val="0"/>
    </w:pPr>
    <w:rPr>
      <w:bCs/>
    </w:rPr>
  </w:style>
  <w:style w:type="paragraph" w:customStyle="1" w:styleId="Appendixheading5">
    <w:name w:val="Appendix heading 5"/>
    <w:basedOn w:val="5"/>
    <w:next w:val="BlockLabel"/>
    <w:rsid w:val="00173771"/>
    <w:pPr>
      <w:numPr>
        <w:numId w:val="9"/>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C5DD0"/>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39"/>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40"/>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254FAD"/>
    <w:pPr>
      <w:topLinePunct w:val="0"/>
      <w:adjustRightInd/>
      <w:ind w:left="1021"/>
    </w:pPr>
    <w:rPr>
      <w:rFonts w:ascii="Huawei Sans" w:eastAsia="方正兰亭黑简体"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254FAD"/>
    <w:rPr>
      <w:rFonts w:ascii="Huawei Sans" w:eastAsia="方正兰亭黑简体" w:hAnsi="Huawei Sans" w:cs="微软雅黑"/>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254FAD"/>
    <w:pPr>
      <w:numPr>
        <w:ilvl w:val="5"/>
        <w:numId w:val="7"/>
      </w:numPr>
      <w:tabs>
        <w:tab w:val="clear" w:pos="1701"/>
        <w:tab w:val="num" w:pos="1418"/>
      </w:tabs>
      <w:spacing w:before="160" w:after="160"/>
      <w:ind w:left="1559" w:hanging="425"/>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254FAD"/>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7"/>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7"/>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3B380D"/>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pPr>
    <w:rPr>
      <w:rFonts w:ascii="Courier New" w:hAnsi="Courier New"/>
      <w:spacing w:val="-4"/>
      <w:kern w:val="2"/>
      <w:szCs w:val="21"/>
    </w:rPr>
  </w:style>
  <w:style w:type="character" w:customStyle="1" w:styleId="Char7">
    <w:name w:val="边框代码 Char"/>
    <w:basedOn w:val="93"/>
    <w:link w:val="affffc"/>
    <w:rsid w:val="003B380D"/>
    <w:rPr>
      <w:rFonts w:ascii="Courier New" w:eastAsia="方正兰亭黑简体" w:hAnsi="Courier New" w:cs="微软雅黑"/>
      <w:b w:val="0"/>
      <w:spacing w:val="-4"/>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0.png"/><Relationship Id="rId5" Type="http://schemas.openxmlformats.org/officeDocument/2006/relationships/customXml" Target="../customXml/item4.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1.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4.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2.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hyperlink" Target="https://archive.apache.org/dist/spark/spark-2.3.0/spark-2.3.0-bin-without-hadoop.tg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EE5F862-4B6B-4FC2-8BB1-2F5F632C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1676</TotalTime>
  <Pages>52</Pages>
  <Words>3587</Words>
  <Characters>20449</Characters>
  <Application>Microsoft Office Word</Application>
  <DocSecurity>0</DocSecurity>
  <Lines>170</Lines>
  <Paragraphs>47</Paragraphs>
  <ScaleCrop>false</ScaleCrop>
  <Company>Huawei Technologies Co.,Ltd.</Company>
  <LinksUpToDate>false</LinksUpToDate>
  <CharactersWithSpaces>23989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zhanghuailiang (A)</cp:lastModifiedBy>
  <cp:revision>103</cp:revision>
  <cp:lastPrinted>2016-11-21T02:33:00Z</cp:lastPrinted>
  <dcterms:created xsi:type="dcterms:W3CDTF">2018-07-11T01:34:00Z</dcterms:created>
  <dcterms:modified xsi:type="dcterms:W3CDTF">2021-03-03T11:05:00Z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(3)I7RCS0cEmuJsVd/Y09NUpIUwgzjZ3bj/oSOHEoGfgHr0k+49zPJ0eITkki6tHXrDBEwJGODL
8eNXHrLeGOoEa9Q2NcrEbqytzMlTID53nlZC77ZLgSqU9ua+Qnec7O+aC/YxMbJPrOe9LMCu
1I7F1y91muq5OZlunk6d6KLMUGLTHEI/HjN3h86LduMY/7UAud2L9ndGL4kO7wh4M4eT4IN9
44j/EV6Ui5t2m/XmfN</vt:lpwstr>
  </property>
  <property fmtid="{D5CDD505-2E9C-101B-9397-08002B2CF9AE}" pid="15" name="_2015_ms_pID_7253431">
    <vt:lpwstr>n6wkpspfarfbXYbJr1jgQUoBKT7kRr130aibaD5czfL32YgOvUQrCJ
lWflWQwSNBf+dAiFDHgsDi/8nExT67zJ1uBb2VYQ574nVOBzDIzCAqyf0CBP4HaRW10YCmFB
c+PtntvUzV+Dr2Y6GmkELFkVIzaDG1ia6ElbRN8TbeznPJvKj9jaAbzMsUFpmv1hKFVIVTih
iLutKQYdtcDyY2a09SHIyVTnE2U/pEi9DqCU</vt:lpwstr>
  </property>
  <property fmtid="{D5CDD505-2E9C-101B-9397-08002B2CF9AE}" pid="16" name="ContentTypeId">
    <vt:lpwstr>0x010100CC226774B8D87F4D92D9D1F6859ED44E</vt:lpwstr>
  </property>
  <property fmtid="{D5CDD505-2E9C-101B-9397-08002B2CF9AE}" pid="17" name="_2015_ms_pID_7253432">
    <vt:lpwstr>ew==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1574825726</vt:lpwstr>
  </property>
</Properties>
</file>